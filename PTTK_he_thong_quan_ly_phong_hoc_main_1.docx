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59916" w14:textId="77777777" w:rsidR="000B3075" w:rsidRPr="00231875" w:rsidRDefault="000B3075" w:rsidP="000B3075">
      <w:pPr>
        <w:spacing w:before="0" w:line="240" w:lineRule="auto"/>
        <w:ind w:firstLine="0"/>
        <w:jc w:val="center"/>
        <w:rPr>
          <w:b/>
          <w:bCs/>
          <w:sz w:val="30"/>
          <w:szCs w:val="30"/>
          <w:lang w:val="vi-VN"/>
        </w:rPr>
      </w:pPr>
      <w:bookmarkStart w:id="0" w:name="_Toc169424238"/>
      <w:bookmarkStart w:id="1" w:name="_Toc219052399"/>
      <w:bookmarkStart w:id="2" w:name="_Toc95205993"/>
      <w:bookmarkStart w:id="3" w:name="_Toc169424237"/>
      <w:r w:rsidRPr="00231875">
        <w:rPr>
          <w:b/>
          <w:bCs/>
          <w:sz w:val="30"/>
          <w:szCs w:val="30"/>
        </w:rPr>
        <w:t>TRƯỜNG</w:t>
      </w:r>
      <w:r w:rsidRPr="00231875">
        <w:rPr>
          <w:b/>
          <w:bCs/>
          <w:sz w:val="30"/>
          <w:szCs w:val="30"/>
          <w:lang w:val="vi-VN"/>
        </w:rPr>
        <w:t xml:space="preserve"> ĐẠI HỌC MỎ - ĐỊA CHẤT</w:t>
      </w:r>
    </w:p>
    <w:p w14:paraId="1B0EC433" w14:textId="77777777" w:rsidR="000B3075" w:rsidRPr="00231875" w:rsidRDefault="000B3075" w:rsidP="000B3075">
      <w:pPr>
        <w:spacing w:before="0" w:line="240" w:lineRule="auto"/>
        <w:ind w:firstLine="0"/>
        <w:jc w:val="center"/>
        <w:rPr>
          <w:b/>
          <w:bCs/>
          <w:sz w:val="30"/>
          <w:szCs w:val="30"/>
          <w:lang w:val="vi-VN"/>
        </w:rPr>
      </w:pPr>
      <w:r w:rsidRPr="00231875">
        <w:rPr>
          <w:b/>
          <w:bCs/>
          <w:sz w:val="30"/>
          <w:szCs w:val="30"/>
          <w:lang w:val="vi-VN"/>
        </w:rPr>
        <w:t>KHOA CÔNG NGHỆ THÔNG TIN</w:t>
      </w:r>
    </w:p>
    <w:p w14:paraId="20899EE3" w14:textId="77777777" w:rsidR="000B3075" w:rsidRPr="00231875" w:rsidRDefault="000B3075" w:rsidP="000B3075">
      <w:pPr>
        <w:spacing w:before="0" w:line="240" w:lineRule="auto"/>
        <w:ind w:firstLine="0"/>
        <w:jc w:val="center"/>
        <w:rPr>
          <w:b/>
          <w:bCs/>
          <w:sz w:val="30"/>
          <w:szCs w:val="30"/>
          <w:lang w:val="vi-VN"/>
        </w:rPr>
      </w:pPr>
      <w:r w:rsidRPr="00231875">
        <w:rPr>
          <w:b/>
          <w:bCs/>
          <w:sz w:val="30"/>
          <w:szCs w:val="30"/>
          <w:lang w:val="vi-VN"/>
        </w:rPr>
        <w:t>------o0o------</w:t>
      </w:r>
    </w:p>
    <w:p w14:paraId="5AA13372" w14:textId="77777777" w:rsidR="000B3075" w:rsidRDefault="000B3075" w:rsidP="000B3075">
      <w:pPr>
        <w:spacing w:before="0" w:line="240" w:lineRule="auto"/>
        <w:ind w:firstLine="0"/>
        <w:jc w:val="center"/>
        <w:rPr>
          <w:b/>
          <w:bCs/>
          <w:sz w:val="30"/>
          <w:szCs w:val="30"/>
        </w:rPr>
      </w:pPr>
      <w:r w:rsidRPr="00231875">
        <w:rPr>
          <w:noProof/>
          <w:sz w:val="30"/>
          <w:szCs w:val="30"/>
        </w:rPr>
        <w:drawing>
          <wp:inline distT="0" distB="0" distL="0" distR="0" wp14:anchorId="0C2D4564" wp14:editId="3FCBBA10">
            <wp:extent cx="1781175" cy="1800225"/>
            <wp:effectExtent l="0" t="0" r="9525" b="9525"/>
            <wp:docPr id="727324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l="24379" t="10130" r="23642" b="10863"/>
                    <a:stretch>
                      <a:fillRect/>
                    </a:stretch>
                  </pic:blipFill>
                  <pic:spPr bwMode="auto">
                    <a:xfrm>
                      <a:off x="0" y="0"/>
                      <a:ext cx="1781175" cy="1800225"/>
                    </a:xfrm>
                    <a:prstGeom prst="rect">
                      <a:avLst/>
                    </a:prstGeom>
                    <a:noFill/>
                    <a:ln>
                      <a:noFill/>
                    </a:ln>
                  </pic:spPr>
                </pic:pic>
              </a:graphicData>
            </a:graphic>
          </wp:inline>
        </w:drawing>
      </w:r>
    </w:p>
    <w:p w14:paraId="753F731A" w14:textId="77777777" w:rsidR="000B3075" w:rsidRPr="00231875" w:rsidRDefault="000B3075" w:rsidP="000B3075">
      <w:pPr>
        <w:spacing w:before="0" w:line="240" w:lineRule="auto"/>
        <w:ind w:firstLine="0"/>
        <w:jc w:val="center"/>
        <w:rPr>
          <w:b/>
          <w:bCs/>
          <w:sz w:val="30"/>
          <w:szCs w:val="30"/>
        </w:rPr>
      </w:pPr>
    </w:p>
    <w:p w14:paraId="1E2FB2B8" w14:textId="77777777" w:rsidR="000B3075" w:rsidRPr="00231875" w:rsidRDefault="000B3075" w:rsidP="000B3075">
      <w:pPr>
        <w:spacing w:before="0" w:line="240" w:lineRule="auto"/>
        <w:ind w:firstLine="0"/>
        <w:jc w:val="left"/>
        <w:rPr>
          <w:sz w:val="30"/>
          <w:szCs w:val="30"/>
          <w:lang w:val="vi-VN"/>
        </w:rPr>
      </w:pPr>
    </w:p>
    <w:p w14:paraId="26E80381" w14:textId="77777777" w:rsidR="000B3075" w:rsidRPr="00231875" w:rsidRDefault="000B3075" w:rsidP="000B3075">
      <w:pPr>
        <w:spacing w:before="0" w:line="240" w:lineRule="auto"/>
        <w:ind w:firstLine="0"/>
        <w:jc w:val="center"/>
        <w:rPr>
          <w:b/>
          <w:bCs/>
          <w:sz w:val="30"/>
          <w:szCs w:val="30"/>
          <w:lang w:val="vi-VN"/>
        </w:rPr>
      </w:pPr>
      <w:r w:rsidRPr="00231875">
        <w:rPr>
          <w:b/>
          <w:bCs/>
          <w:sz w:val="30"/>
          <w:szCs w:val="30"/>
          <w:lang w:val="vi-VN"/>
        </w:rPr>
        <w:t>BÁO CÁO BÀI TẬP LỚN</w:t>
      </w:r>
    </w:p>
    <w:p w14:paraId="2DDB2A5B" w14:textId="77777777" w:rsidR="000B3075" w:rsidRPr="00231875" w:rsidRDefault="000B3075" w:rsidP="000B3075">
      <w:pPr>
        <w:spacing w:before="0" w:line="240" w:lineRule="auto"/>
        <w:ind w:firstLine="0"/>
        <w:jc w:val="center"/>
        <w:rPr>
          <w:b/>
          <w:bCs/>
          <w:sz w:val="30"/>
          <w:szCs w:val="30"/>
          <w:lang w:val="vi-VN"/>
        </w:rPr>
      </w:pPr>
      <w:r w:rsidRPr="00231875">
        <w:rPr>
          <w:b/>
          <w:bCs/>
          <w:sz w:val="30"/>
          <w:szCs w:val="30"/>
          <w:lang w:val="vi-VN"/>
        </w:rPr>
        <w:t>MÔN HỌC: PHÂN TÍCH VÀ THIẾT KẾ HỆ THỐNG</w:t>
      </w:r>
    </w:p>
    <w:p w14:paraId="4BF4AB44" w14:textId="77777777" w:rsidR="000B3075" w:rsidRPr="00710006" w:rsidRDefault="000B3075" w:rsidP="000B3075">
      <w:pPr>
        <w:spacing w:before="0" w:line="240" w:lineRule="auto"/>
        <w:ind w:firstLine="0"/>
        <w:jc w:val="center"/>
        <w:rPr>
          <w:b/>
          <w:bCs/>
          <w:sz w:val="30"/>
          <w:szCs w:val="30"/>
          <w:lang w:val="vi-VN"/>
        </w:rPr>
      </w:pPr>
      <w:r w:rsidRPr="00231875">
        <w:rPr>
          <w:b/>
          <w:bCs/>
          <w:sz w:val="30"/>
          <w:szCs w:val="30"/>
          <w:lang w:val="vi-VN"/>
        </w:rPr>
        <w:t>ĐỀ TÀI:</w:t>
      </w:r>
      <w:r w:rsidRPr="00710006">
        <w:rPr>
          <w:b/>
          <w:bCs/>
          <w:sz w:val="30"/>
          <w:szCs w:val="30"/>
          <w:lang w:val="vi-VN"/>
        </w:rPr>
        <w:t xml:space="preserve"> HỆ THỐNG QUẢN LÝ PHÒNG HỌC</w:t>
      </w:r>
    </w:p>
    <w:p w14:paraId="045B311D" w14:textId="77777777" w:rsidR="000B3075" w:rsidRPr="00710006" w:rsidRDefault="000B3075" w:rsidP="000B3075">
      <w:pPr>
        <w:spacing w:before="0" w:line="240" w:lineRule="auto"/>
        <w:ind w:firstLine="0"/>
        <w:jc w:val="left"/>
        <w:rPr>
          <w:b/>
          <w:bCs/>
          <w:sz w:val="30"/>
          <w:szCs w:val="30"/>
          <w:lang w:val="vi-VN"/>
        </w:rPr>
      </w:pPr>
    </w:p>
    <w:p w14:paraId="3977DE1B" w14:textId="77777777" w:rsidR="000B3075" w:rsidRPr="00710006" w:rsidRDefault="000B3075" w:rsidP="000B3075">
      <w:pPr>
        <w:spacing w:before="0" w:line="240" w:lineRule="auto"/>
        <w:ind w:firstLine="0"/>
        <w:jc w:val="left"/>
        <w:rPr>
          <w:b/>
          <w:bCs/>
          <w:sz w:val="30"/>
          <w:szCs w:val="30"/>
          <w:lang w:val="vi-VN"/>
        </w:rPr>
      </w:pPr>
    </w:p>
    <w:p w14:paraId="469090F8" w14:textId="77777777" w:rsidR="000B3075" w:rsidRPr="000B3075" w:rsidRDefault="000B3075" w:rsidP="000B3075">
      <w:pPr>
        <w:spacing w:before="0" w:line="240" w:lineRule="auto"/>
        <w:ind w:firstLine="0"/>
        <w:jc w:val="left"/>
        <w:rPr>
          <w:b/>
          <w:bCs/>
          <w:sz w:val="30"/>
          <w:szCs w:val="30"/>
          <w:lang w:val="vi-VN"/>
        </w:rPr>
      </w:pPr>
    </w:p>
    <w:p w14:paraId="331647CC" w14:textId="77777777" w:rsidR="000B3075" w:rsidRPr="00231875" w:rsidRDefault="000B3075" w:rsidP="000B3075">
      <w:pPr>
        <w:spacing w:before="0" w:line="240" w:lineRule="auto"/>
        <w:ind w:firstLine="0"/>
        <w:jc w:val="left"/>
        <w:rPr>
          <w:b/>
          <w:bCs/>
          <w:sz w:val="30"/>
          <w:szCs w:val="30"/>
          <w:lang w:val="vi-VN"/>
        </w:rPr>
      </w:pPr>
    </w:p>
    <w:tbl>
      <w:tblPr>
        <w:tblStyle w:val="TableGrid"/>
        <w:tblW w:w="0" w:type="auto"/>
        <w:tblLook w:val="04A0" w:firstRow="1" w:lastRow="0" w:firstColumn="1" w:lastColumn="0" w:noHBand="0" w:noVBand="1"/>
      </w:tblPr>
      <w:tblGrid>
        <w:gridCol w:w="2178"/>
        <w:gridCol w:w="214"/>
        <w:gridCol w:w="4348"/>
      </w:tblGrid>
      <w:tr w:rsidR="000B3075" w:rsidRPr="00231875" w14:paraId="7CEE93FC" w14:textId="77777777" w:rsidTr="005130E0">
        <w:trPr>
          <w:trHeight w:val="340"/>
        </w:trPr>
        <w:tc>
          <w:tcPr>
            <w:tcW w:w="0" w:type="auto"/>
            <w:hideMark/>
          </w:tcPr>
          <w:p w14:paraId="78CD1E72" w14:textId="77777777" w:rsidR="000B3075" w:rsidRPr="00231875" w:rsidRDefault="000B3075">
            <w:pPr>
              <w:spacing w:before="0" w:beforeAutospacing="0" w:after="0" w:afterAutospacing="0" w:line="240" w:lineRule="auto"/>
              <w:ind w:firstLine="0"/>
              <w:jc w:val="left"/>
              <w:rPr>
                <w:b/>
                <w:bCs/>
                <w:sz w:val="30"/>
                <w:szCs w:val="30"/>
                <w:lang w:val="vi-VN"/>
              </w:rPr>
            </w:pPr>
            <w:r w:rsidRPr="00231875">
              <w:rPr>
                <w:b/>
                <w:bCs/>
                <w:sz w:val="30"/>
                <w:szCs w:val="30"/>
                <w:lang w:val="vi-VN"/>
              </w:rPr>
              <w:t>Giảng viên</w:t>
            </w:r>
          </w:p>
        </w:tc>
        <w:tc>
          <w:tcPr>
            <w:tcW w:w="0" w:type="auto"/>
            <w:hideMark/>
          </w:tcPr>
          <w:p w14:paraId="7015E43C" w14:textId="77777777" w:rsidR="000B3075" w:rsidRPr="00231875" w:rsidRDefault="000B3075">
            <w:pPr>
              <w:spacing w:before="0" w:line="240" w:lineRule="auto"/>
              <w:ind w:firstLine="0"/>
              <w:jc w:val="left"/>
              <w:rPr>
                <w:b/>
                <w:bCs/>
                <w:sz w:val="30"/>
                <w:szCs w:val="30"/>
                <w:lang w:val="vi-VN"/>
              </w:rPr>
            </w:pPr>
            <w:r w:rsidRPr="00231875">
              <w:rPr>
                <w:b/>
                <w:bCs/>
                <w:sz w:val="30"/>
                <w:szCs w:val="30"/>
                <w:lang w:val="vi-VN"/>
              </w:rPr>
              <w:t>:</w:t>
            </w:r>
          </w:p>
        </w:tc>
        <w:tc>
          <w:tcPr>
            <w:tcW w:w="0" w:type="auto"/>
            <w:hideMark/>
          </w:tcPr>
          <w:p w14:paraId="12E1D67F" w14:textId="77777777" w:rsidR="000B3075" w:rsidRPr="00231875" w:rsidRDefault="000B3075">
            <w:pPr>
              <w:spacing w:before="0" w:beforeAutospacing="0" w:after="0" w:afterAutospacing="0" w:line="240" w:lineRule="auto"/>
              <w:ind w:firstLine="0"/>
              <w:jc w:val="left"/>
              <w:rPr>
                <w:b/>
                <w:bCs/>
                <w:sz w:val="30"/>
                <w:szCs w:val="30"/>
                <w:lang w:val="vi-VN"/>
              </w:rPr>
            </w:pPr>
            <w:r w:rsidRPr="00231875">
              <w:rPr>
                <w:b/>
                <w:bCs/>
                <w:sz w:val="30"/>
                <w:szCs w:val="30"/>
                <w:lang w:val="vi-VN"/>
              </w:rPr>
              <w:t>Hoàng Anh Đức</w:t>
            </w:r>
          </w:p>
        </w:tc>
      </w:tr>
      <w:tr w:rsidR="000B3075" w:rsidRPr="00231875" w14:paraId="45C8B8B1" w14:textId="77777777" w:rsidTr="005130E0">
        <w:trPr>
          <w:trHeight w:val="340"/>
        </w:trPr>
        <w:tc>
          <w:tcPr>
            <w:tcW w:w="0" w:type="auto"/>
            <w:hideMark/>
          </w:tcPr>
          <w:p w14:paraId="67B0202F" w14:textId="77777777" w:rsidR="000B3075" w:rsidRPr="00231875" w:rsidRDefault="000B3075">
            <w:pPr>
              <w:spacing w:before="0" w:beforeAutospacing="0" w:after="0" w:afterAutospacing="0" w:line="240" w:lineRule="auto"/>
              <w:ind w:firstLine="0"/>
              <w:jc w:val="left"/>
              <w:rPr>
                <w:b/>
                <w:bCs/>
                <w:sz w:val="30"/>
                <w:szCs w:val="30"/>
                <w:lang w:val="vi-VN"/>
              </w:rPr>
            </w:pPr>
            <w:r w:rsidRPr="00231875">
              <w:rPr>
                <w:b/>
                <w:bCs/>
                <w:sz w:val="30"/>
                <w:szCs w:val="30"/>
                <w:lang w:val="vi-VN"/>
              </w:rPr>
              <w:t>Nhóm thực hiện</w:t>
            </w:r>
          </w:p>
        </w:tc>
        <w:tc>
          <w:tcPr>
            <w:tcW w:w="0" w:type="auto"/>
            <w:hideMark/>
          </w:tcPr>
          <w:p w14:paraId="6ACF8BCE" w14:textId="77777777" w:rsidR="000B3075" w:rsidRPr="00231875" w:rsidRDefault="000B3075">
            <w:pPr>
              <w:spacing w:before="0" w:line="240" w:lineRule="auto"/>
              <w:ind w:firstLine="0"/>
              <w:jc w:val="left"/>
              <w:rPr>
                <w:b/>
                <w:bCs/>
                <w:sz w:val="30"/>
                <w:szCs w:val="30"/>
                <w:lang w:val="vi-VN"/>
              </w:rPr>
            </w:pPr>
            <w:r w:rsidRPr="00231875">
              <w:rPr>
                <w:b/>
                <w:bCs/>
                <w:sz w:val="30"/>
                <w:szCs w:val="30"/>
                <w:lang w:val="vi-VN"/>
              </w:rPr>
              <w:t>:</w:t>
            </w:r>
          </w:p>
        </w:tc>
        <w:tc>
          <w:tcPr>
            <w:tcW w:w="0" w:type="auto"/>
            <w:hideMark/>
          </w:tcPr>
          <w:p w14:paraId="37334AC8" w14:textId="77777777" w:rsidR="000B3075" w:rsidRPr="00710006" w:rsidRDefault="000B3075">
            <w:pPr>
              <w:spacing w:before="0" w:line="240" w:lineRule="auto"/>
              <w:ind w:firstLine="0"/>
              <w:jc w:val="left"/>
              <w:rPr>
                <w:b/>
                <w:bCs/>
                <w:sz w:val="30"/>
                <w:szCs w:val="30"/>
              </w:rPr>
            </w:pPr>
            <w:r>
              <w:rPr>
                <w:b/>
                <w:bCs/>
                <w:sz w:val="30"/>
                <w:szCs w:val="30"/>
              </w:rPr>
              <w:t>03</w:t>
            </w:r>
          </w:p>
        </w:tc>
      </w:tr>
      <w:tr w:rsidR="000B3075" w:rsidRPr="00231875" w14:paraId="3D9CE4F0" w14:textId="77777777" w:rsidTr="005130E0">
        <w:trPr>
          <w:trHeight w:val="1439"/>
        </w:trPr>
        <w:tc>
          <w:tcPr>
            <w:tcW w:w="0" w:type="auto"/>
            <w:hideMark/>
          </w:tcPr>
          <w:p w14:paraId="40623691" w14:textId="77777777" w:rsidR="000B3075" w:rsidRPr="00231875" w:rsidRDefault="000B3075">
            <w:pPr>
              <w:spacing w:before="0" w:line="240" w:lineRule="auto"/>
              <w:ind w:firstLine="0"/>
              <w:jc w:val="left"/>
              <w:rPr>
                <w:b/>
                <w:bCs/>
                <w:sz w:val="30"/>
                <w:szCs w:val="30"/>
                <w:lang w:val="vi-VN"/>
              </w:rPr>
            </w:pPr>
            <w:r w:rsidRPr="00231875">
              <w:rPr>
                <w:b/>
                <w:bCs/>
                <w:sz w:val="30"/>
                <w:szCs w:val="30"/>
                <w:lang w:val="vi-VN"/>
              </w:rPr>
              <w:t>Thành viên</w:t>
            </w:r>
          </w:p>
        </w:tc>
        <w:tc>
          <w:tcPr>
            <w:tcW w:w="0" w:type="auto"/>
            <w:hideMark/>
          </w:tcPr>
          <w:p w14:paraId="12D43178" w14:textId="77777777" w:rsidR="000B3075" w:rsidRPr="00231875" w:rsidRDefault="000B3075">
            <w:pPr>
              <w:spacing w:before="0" w:line="240" w:lineRule="auto"/>
              <w:ind w:firstLine="0"/>
              <w:jc w:val="left"/>
              <w:rPr>
                <w:b/>
                <w:bCs/>
                <w:sz w:val="30"/>
                <w:szCs w:val="30"/>
                <w:lang w:val="vi-VN"/>
              </w:rPr>
            </w:pPr>
            <w:r w:rsidRPr="00231875">
              <w:rPr>
                <w:b/>
                <w:bCs/>
                <w:sz w:val="30"/>
                <w:szCs w:val="30"/>
                <w:lang w:val="vi-VN"/>
              </w:rPr>
              <w:t>:</w:t>
            </w:r>
          </w:p>
        </w:tc>
        <w:tc>
          <w:tcPr>
            <w:tcW w:w="0" w:type="auto"/>
            <w:hideMark/>
          </w:tcPr>
          <w:p w14:paraId="717A856F" w14:textId="6470D117" w:rsidR="000B3075" w:rsidRPr="00231875" w:rsidRDefault="000B3075">
            <w:pPr>
              <w:spacing w:before="0" w:beforeAutospacing="0" w:after="0" w:afterAutospacing="0" w:line="240" w:lineRule="auto"/>
              <w:ind w:firstLine="0"/>
              <w:jc w:val="left"/>
              <w:rPr>
                <w:b/>
                <w:bCs/>
                <w:sz w:val="30"/>
                <w:szCs w:val="30"/>
                <w:lang w:val="vi-VN"/>
              </w:rPr>
            </w:pPr>
            <w:r w:rsidRPr="00231875">
              <w:rPr>
                <w:b/>
                <w:bCs/>
                <w:sz w:val="30"/>
                <w:szCs w:val="30"/>
                <w:lang w:val="vi-VN"/>
              </w:rPr>
              <w:t>23210500</w:t>
            </w:r>
            <w:r w:rsidR="00590A6F" w:rsidRPr="00B9379B">
              <w:rPr>
                <w:b/>
                <w:sz w:val="30"/>
                <w:szCs w:val="30"/>
                <w:lang w:val="vi-VN"/>
              </w:rPr>
              <w:t>71</w:t>
            </w:r>
            <w:r w:rsidRPr="00231875">
              <w:rPr>
                <w:b/>
                <w:bCs/>
                <w:sz w:val="30"/>
                <w:szCs w:val="30"/>
                <w:lang w:val="vi-VN"/>
              </w:rPr>
              <w:t xml:space="preserve"> –</w:t>
            </w:r>
            <w:r w:rsidR="004C1BB7" w:rsidRPr="001A0F96">
              <w:rPr>
                <w:b/>
                <w:bCs/>
                <w:sz w:val="30"/>
                <w:szCs w:val="30"/>
                <w:lang w:val="vi-VN"/>
              </w:rPr>
              <w:t xml:space="preserve"> </w:t>
            </w:r>
            <w:r w:rsidRPr="000B3075">
              <w:rPr>
                <w:b/>
                <w:bCs/>
                <w:sz w:val="30"/>
                <w:szCs w:val="30"/>
                <w:lang w:val="vi-VN"/>
              </w:rPr>
              <w:t>Lê Duy Nam</w:t>
            </w:r>
            <w:r w:rsidRPr="00231875">
              <w:rPr>
                <w:b/>
                <w:bCs/>
                <w:sz w:val="30"/>
                <w:szCs w:val="30"/>
                <w:lang w:val="vi-VN"/>
              </w:rPr>
              <w:t xml:space="preserve"> </w:t>
            </w:r>
          </w:p>
          <w:p w14:paraId="045DE00D" w14:textId="77777777" w:rsidR="000B3075" w:rsidRPr="00710006" w:rsidRDefault="000B3075">
            <w:pPr>
              <w:spacing w:before="0" w:line="240" w:lineRule="auto"/>
              <w:ind w:firstLine="0"/>
              <w:jc w:val="left"/>
              <w:rPr>
                <w:b/>
                <w:bCs/>
                <w:sz w:val="30"/>
                <w:szCs w:val="30"/>
                <w:lang w:val="vi-VN"/>
              </w:rPr>
            </w:pPr>
            <w:r w:rsidRPr="00231875">
              <w:rPr>
                <w:b/>
                <w:bCs/>
                <w:sz w:val="30"/>
                <w:szCs w:val="30"/>
                <w:lang w:val="vi-VN"/>
              </w:rPr>
              <w:t>23210500</w:t>
            </w:r>
            <w:r w:rsidRPr="00710006">
              <w:rPr>
                <w:b/>
                <w:bCs/>
                <w:sz w:val="30"/>
                <w:szCs w:val="30"/>
                <w:lang w:val="vi-VN"/>
              </w:rPr>
              <w:t>12</w:t>
            </w:r>
            <w:r w:rsidRPr="00231875">
              <w:rPr>
                <w:b/>
                <w:bCs/>
                <w:sz w:val="30"/>
                <w:szCs w:val="30"/>
                <w:lang w:val="vi-VN"/>
              </w:rPr>
              <w:t xml:space="preserve"> – </w:t>
            </w:r>
            <w:r w:rsidRPr="00710006">
              <w:rPr>
                <w:b/>
                <w:bCs/>
                <w:sz w:val="30"/>
                <w:szCs w:val="30"/>
                <w:lang w:val="vi-VN"/>
              </w:rPr>
              <w:t>Nguyễn Văn Mạnh</w:t>
            </w:r>
          </w:p>
          <w:p w14:paraId="2068F56B" w14:textId="77777777" w:rsidR="000B3075" w:rsidRPr="000B3075" w:rsidRDefault="000B3075">
            <w:pPr>
              <w:spacing w:before="0" w:beforeAutospacing="0" w:after="0" w:afterAutospacing="0" w:line="240" w:lineRule="auto"/>
              <w:ind w:firstLine="0"/>
              <w:jc w:val="left"/>
              <w:rPr>
                <w:b/>
                <w:bCs/>
                <w:sz w:val="30"/>
                <w:szCs w:val="30"/>
                <w:lang w:val="vi-VN"/>
              </w:rPr>
            </w:pPr>
            <w:r w:rsidRPr="00231875">
              <w:rPr>
                <w:b/>
                <w:bCs/>
                <w:sz w:val="30"/>
                <w:szCs w:val="30"/>
                <w:lang w:val="vi-VN"/>
              </w:rPr>
              <w:t>23210500</w:t>
            </w:r>
            <w:r w:rsidRPr="00710006">
              <w:rPr>
                <w:b/>
                <w:bCs/>
                <w:sz w:val="30"/>
                <w:szCs w:val="30"/>
                <w:lang w:val="vi-VN"/>
              </w:rPr>
              <w:t>32</w:t>
            </w:r>
            <w:r w:rsidRPr="00231875">
              <w:rPr>
                <w:b/>
                <w:bCs/>
                <w:sz w:val="30"/>
                <w:szCs w:val="30"/>
                <w:lang w:val="vi-VN"/>
              </w:rPr>
              <w:t xml:space="preserve"> – </w:t>
            </w:r>
            <w:r w:rsidRPr="00710006">
              <w:rPr>
                <w:b/>
                <w:bCs/>
                <w:sz w:val="30"/>
                <w:szCs w:val="30"/>
                <w:lang w:val="vi-VN"/>
              </w:rPr>
              <w:t>Đào Thế Huy</w:t>
            </w:r>
          </w:p>
          <w:p w14:paraId="759BC12A" w14:textId="77777777" w:rsidR="000B3075" w:rsidRPr="000B3075" w:rsidRDefault="000B3075">
            <w:pPr>
              <w:spacing w:before="0" w:beforeAutospacing="0" w:after="0" w:afterAutospacing="0" w:line="240" w:lineRule="auto"/>
              <w:ind w:firstLine="0"/>
              <w:jc w:val="left"/>
              <w:rPr>
                <w:b/>
                <w:bCs/>
                <w:sz w:val="30"/>
                <w:szCs w:val="30"/>
                <w:lang w:val="vi-VN"/>
              </w:rPr>
            </w:pPr>
          </w:p>
          <w:p w14:paraId="734E6A68" w14:textId="77777777" w:rsidR="000B3075" w:rsidRPr="000B3075" w:rsidRDefault="000B3075">
            <w:pPr>
              <w:spacing w:before="0" w:beforeAutospacing="0" w:after="0" w:afterAutospacing="0" w:line="240" w:lineRule="auto"/>
              <w:ind w:firstLine="0"/>
              <w:jc w:val="left"/>
              <w:rPr>
                <w:b/>
                <w:bCs/>
                <w:sz w:val="30"/>
                <w:szCs w:val="30"/>
                <w:lang w:val="vi-VN"/>
              </w:rPr>
            </w:pPr>
            <w:r w:rsidRPr="00231875">
              <w:rPr>
                <w:b/>
                <w:bCs/>
                <w:sz w:val="30"/>
                <w:szCs w:val="30"/>
                <w:lang w:val="vi-VN"/>
              </w:rPr>
              <w:t>2321050</w:t>
            </w:r>
            <w:r w:rsidRPr="00710006">
              <w:rPr>
                <w:b/>
                <w:bCs/>
                <w:sz w:val="30"/>
                <w:szCs w:val="30"/>
                <w:lang w:val="vi-VN"/>
              </w:rPr>
              <w:t xml:space="preserve">132 </w:t>
            </w:r>
            <w:r w:rsidRPr="00231875">
              <w:rPr>
                <w:b/>
                <w:bCs/>
                <w:sz w:val="30"/>
                <w:szCs w:val="30"/>
                <w:lang w:val="vi-VN"/>
              </w:rPr>
              <w:t>–</w:t>
            </w:r>
            <w:r w:rsidRPr="00710006">
              <w:rPr>
                <w:b/>
                <w:bCs/>
                <w:sz w:val="30"/>
                <w:szCs w:val="30"/>
                <w:lang w:val="vi-VN"/>
              </w:rPr>
              <w:t xml:space="preserve"> Đào Q</w:t>
            </w:r>
            <w:r w:rsidRPr="000B3075">
              <w:rPr>
                <w:b/>
                <w:bCs/>
                <w:sz w:val="30"/>
                <w:szCs w:val="30"/>
                <w:lang w:val="vi-VN"/>
              </w:rPr>
              <w:t>uang Lộc</w:t>
            </w:r>
          </w:p>
          <w:p w14:paraId="22550541" w14:textId="77777777" w:rsidR="000B3075" w:rsidRPr="000B3075" w:rsidRDefault="000B3075">
            <w:pPr>
              <w:spacing w:before="0" w:beforeAutospacing="0" w:after="0" w:afterAutospacing="0" w:line="240" w:lineRule="auto"/>
              <w:ind w:firstLine="0"/>
              <w:jc w:val="left"/>
              <w:rPr>
                <w:b/>
                <w:bCs/>
                <w:sz w:val="30"/>
                <w:szCs w:val="30"/>
                <w:lang w:val="vi-VN"/>
              </w:rPr>
            </w:pPr>
          </w:p>
          <w:p w14:paraId="32B750A0" w14:textId="77777777" w:rsidR="000B3075" w:rsidRPr="00590A6F" w:rsidRDefault="000B3075">
            <w:pPr>
              <w:spacing w:before="0" w:beforeAutospacing="0" w:after="0" w:afterAutospacing="0" w:line="240" w:lineRule="auto"/>
              <w:ind w:firstLine="0"/>
              <w:jc w:val="left"/>
              <w:rPr>
                <w:b/>
                <w:sz w:val="30"/>
                <w:szCs w:val="30"/>
                <w:lang w:val="vi-VN"/>
              </w:rPr>
            </w:pPr>
            <w:r w:rsidRPr="00590A6F">
              <w:rPr>
                <w:b/>
                <w:sz w:val="30"/>
                <w:szCs w:val="30"/>
                <w:lang w:val="vi-VN"/>
              </w:rPr>
              <w:t xml:space="preserve">2321050014 </w:t>
            </w:r>
            <w:r w:rsidRPr="00231875">
              <w:rPr>
                <w:b/>
                <w:bCs/>
                <w:sz w:val="30"/>
                <w:szCs w:val="30"/>
                <w:lang w:val="vi-VN"/>
              </w:rPr>
              <w:t>–</w:t>
            </w:r>
            <w:r w:rsidRPr="00590A6F">
              <w:rPr>
                <w:b/>
                <w:sz w:val="30"/>
                <w:szCs w:val="30"/>
                <w:lang w:val="vi-VN"/>
              </w:rPr>
              <w:t xml:space="preserve"> Đỗ Trung Kiên</w:t>
            </w:r>
          </w:p>
        </w:tc>
      </w:tr>
    </w:tbl>
    <w:p w14:paraId="4707AAB9" w14:textId="77777777" w:rsidR="000B3075" w:rsidRPr="00231875" w:rsidRDefault="000B3075" w:rsidP="000B3075">
      <w:pPr>
        <w:spacing w:before="0" w:line="240" w:lineRule="auto"/>
        <w:ind w:firstLine="0"/>
        <w:jc w:val="left"/>
        <w:rPr>
          <w:sz w:val="30"/>
          <w:szCs w:val="30"/>
          <w:lang w:val="vi-VN"/>
        </w:rPr>
      </w:pPr>
    </w:p>
    <w:p w14:paraId="058F980B" w14:textId="77777777" w:rsidR="00DC6FE3" w:rsidRPr="00590A6F" w:rsidRDefault="00DC6FE3">
      <w:pPr>
        <w:spacing w:before="0" w:line="240" w:lineRule="auto"/>
        <w:ind w:firstLine="0"/>
        <w:jc w:val="left"/>
        <w:rPr>
          <w:rFonts w:cs="Arial"/>
          <w:b/>
          <w:kern w:val="32"/>
          <w:sz w:val="30"/>
          <w:szCs w:val="30"/>
          <w:lang w:val="vi-VN"/>
        </w:rPr>
      </w:pPr>
      <w:r w:rsidRPr="00590A6F">
        <w:rPr>
          <w:sz w:val="30"/>
          <w:szCs w:val="30"/>
          <w:lang w:val="vi-VN"/>
        </w:rPr>
        <w:br w:type="page"/>
      </w:r>
    </w:p>
    <w:p w14:paraId="7230AD12" w14:textId="11C67552" w:rsidR="52E25931" w:rsidRDefault="52E25931" w:rsidP="06F42410">
      <w:pPr>
        <w:pStyle w:val="Heading1"/>
        <w:numPr>
          <w:ilvl w:val="0"/>
          <w:numId w:val="0"/>
        </w:numPr>
        <w:rPr>
          <w:sz w:val="30"/>
          <w:szCs w:val="30"/>
        </w:rPr>
      </w:pPr>
      <w:r w:rsidRPr="06F42410">
        <w:rPr>
          <w:sz w:val="30"/>
          <w:szCs w:val="30"/>
        </w:rPr>
        <w:t>MỤC LỤC</w:t>
      </w:r>
      <w:bookmarkEnd w:id="0"/>
      <w:bookmarkEnd w:id="1"/>
      <w:bookmarkEnd w:id="2"/>
    </w:p>
    <w:sdt>
      <w:sdtPr>
        <w:rPr>
          <w:noProof w:val="0"/>
        </w:rPr>
        <w:id w:val="527545660"/>
        <w:docPartObj>
          <w:docPartGallery w:val="Table of Contents"/>
          <w:docPartUnique/>
        </w:docPartObj>
      </w:sdtPr>
      <w:sdtEndPr/>
      <w:sdtContent>
        <w:p w14:paraId="0B3926FF" w14:textId="323ACBDD" w:rsidR="06F42410" w:rsidRDefault="06F42410" w:rsidP="06F42410">
          <w:pPr>
            <w:pStyle w:val="TOC1"/>
            <w:tabs>
              <w:tab w:val="clear" w:pos="8778"/>
              <w:tab w:val="right" w:leader="dot" w:pos="8775"/>
            </w:tabs>
            <w:rPr>
              <w:rStyle w:val="Hyperlink"/>
            </w:rPr>
          </w:pPr>
          <w:r>
            <w:fldChar w:fldCharType="begin"/>
          </w:r>
          <w:r>
            <w:instrText>TOC \o "1-9" \z \u \h</w:instrText>
          </w:r>
          <w:r>
            <w:fldChar w:fldCharType="separate"/>
          </w:r>
          <w:hyperlink w:anchor="_Toc95205993">
            <w:r w:rsidRPr="06F42410">
              <w:rPr>
                <w:rStyle w:val="Hyperlink"/>
              </w:rPr>
              <w:t>MỤC LỤC</w:t>
            </w:r>
            <w:r>
              <w:tab/>
            </w:r>
            <w:r>
              <w:fldChar w:fldCharType="begin"/>
            </w:r>
            <w:r>
              <w:instrText>PAGEREF _Toc95205993 \h</w:instrText>
            </w:r>
            <w:r>
              <w:fldChar w:fldCharType="separate"/>
            </w:r>
            <w:r w:rsidRPr="06F42410">
              <w:rPr>
                <w:rStyle w:val="Hyperlink"/>
              </w:rPr>
              <w:t>1</w:t>
            </w:r>
            <w:r>
              <w:fldChar w:fldCharType="end"/>
            </w:r>
          </w:hyperlink>
        </w:p>
        <w:p w14:paraId="6B2AC79A" w14:textId="54EBEECE" w:rsidR="06F42410" w:rsidRDefault="06F42410" w:rsidP="06F42410">
          <w:pPr>
            <w:pStyle w:val="TOC1"/>
            <w:tabs>
              <w:tab w:val="clear" w:pos="8778"/>
              <w:tab w:val="right" w:leader="dot" w:pos="8775"/>
            </w:tabs>
            <w:rPr>
              <w:rStyle w:val="Hyperlink"/>
            </w:rPr>
          </w:pPr>
          <w:hyperlink w:anchor="_Toc2034901310">
            <w:r w:rsidRPr="06F42410">
              <w:rPr>
                <w:rStyle w:val="Hyperlink"/>
              </w:rPr>
              <w:t>DANH MỤC CÁC HÌNH VẼ</w:t>
            </w:r>
            <w:r>
              <w:tab/>
            </w:r>
            <w:r>
              <w:fldChar w:fldCharType="begin"/>
            </w:r>
            <w:r>
              <w:instrText>PAGEREF _Toc2034901310 \h</w:instrText>
            </w:r>
            <w:r>
              <w:fldChar w:fldCharType="separate"/>
            </w:r>
            <w:r w:rsidRPr="06F42410">
              <w:rPr>
                <w:rStyle w:val="Hyperlink"/>
              </w:rPr>
              <w:t>1</w:t>
            </w:r>
            <w:r>
              <w:fldChar w:fldCharType="end"/>
            </w:r>
          </w:hyperlink>
        </w:p>
        <w:p w14:paraId="2FC81407" w14:textId="0B141CF6" w:rsidR="06F42410" w:rsidRDefault="06F42410" w:rsidP="06F42410">
          <w:pPr>
            <w:pStyle w:val="TOC1"/>
            <w:tabs>
              <w:tab w:val="clear" w:pos="8778"/>
              <w:tab w:val="right" w:leader="dot" w:pos="8775"/>
            </w:tabs>
            <w:rPr>
              <w:rStyle w:val="Hyperlink"/>
            </w:rPr>
          </w:pPr>
          <w:hyperlink w:anchor="_Toc503244941">
            <w:r w:rsidRPr="06F42410">
              <w:rPr>
                <w:rStyle w:val="Hyperlink"/>
              </w:rPr>
              <w:t>DANH MỤC CÁC BẢNG BIỂU</w:t>
            </w:r>
            <w:r>
              <w:tab/>
            </w:r>
            <w:r>
              <w:fldChar w:fldCharType="begin"/>
            </w:r>
            <w:r>
              <w:instrText>PAGEREF _Toc503244941 \h</w:instrText>
            </w:r>
            <w:r>
              <w:fldChar w:fldCharType="separate"/>
            </w:r>
            <w:r w:rsidRPr="06F42410">
              <w:rPr>
                <w:rStyle w:val="Hyperlink"/>
              </w:rPr>
              <w:t>2</w:t>
            </w:r>
            <w:r>
              <w:fldChar w:fldCharType="end"/>
            </w:r>
          </w:hyperlink>
        </w:p>
        <w:p w14:paraId="6B1BC7FD" w14:textId="1BF2609B" w:rsidR="06F42410" w:rsidRDefault="06F42410" w:rsidP="06F42410">
          <w:pPr>
            <w:pStyle w:val="TOC1"/>
            <w:tabs>
              <w:tab w:val="clear" w:pos="8778"/>
              <w:tab w:val="right" w:leader="dot" w:pos="8775"/>
            </w:tabs>
          </w:pPr>
          <w:hyperlink w:anchor="_Toc235241261">
            <w:r w:rsidRPr="06F42410">
              <w:rPr>
                <w:rStyle w:val="Hyperlink"/>
              </w:rPr>
              <w:t>MỞ ĐẦU</w:t>
            </w:r>
            <w:r>
              <w:tab/>
            </w:r>
            <w:r>
              <w:fldChar w:fldCharType="begin"/>
            </w:r>
            <w:r>
              <w:instrText>PAGEREF _Toc235241261 \h</w:instrText>
            </w:r>
            <w:r>
              <w:fldChar w:fldCharType="separate"/>
            </w:r>
            <w:r w:rsidRPr="06F42410">
              <w:rPr>
                <w:rStyle w:val="Hyperlink"/>
              </w:rPr>
              <w:t>2</w:t>
            </w:r>
            <w:r>
              <w:fldChar w:fldCharType="end"/>
            </w:r>
          </w:hyperlink>
        </w:p>
        <w:p w14:paraId="4A91B362" w14:textId="1272B2E7" w:rsidR="00D91DB9" w:rsidRPr="008E6331" w:rsidRDefault="00D91DB9" w:rsidP="00D91DB9">
          <w:pPr>
            <w:pStyle w:val="TOC2"/>
            <w:tabs>
              <w:tab w:val="left" w:pos="780"/>
            </w:tabs>
          </w:pPr>
          <w:hyperlink w:anchor="_Toc545501355">
            <w:r w:rsidRPr="06F42410">
              <w:rPr>
                <w:rStyle w:val="Hyperlink"/>
              </w:rPr>
              <w:t>1.</w:t>
            </w:r>
            <w:r w:rsidR="002149EB">
              <w:rPr>
                <w:rStyle w:val="Hyperlink"/>
              </w:rPr>
              <w:t>1</w:t>
            </w:r>
            <w:r>
              <w:tab/>
            </w:r>
            <w:r w:rsidR="00C26382" w:rsidRPr="00C26382">
              <w:rPr>
                <w:rStyle w:val="Hyperlink"/>
              </w:rPr>
              <w:t>Lý do chọn đề tài</w:t>
            </w:r>
            <w:r w:rsidR="0032306A">
              <w:rPr>
                <w:rStyle w:val="Hyperlink"/>
              </w:rPr>
              <w:t xml:space="preserve"> </w:t>
            </w:r>
            <w:r w:rsidR="0032306A" w:rsidRPr="0032306A">
              <w:rPr>
                <w:rStyle w:val="Hyperlink"/>
              </w:rPr>
              <w:t>(Lê Duy Nam - 2321050071)</w:t>
            </w:r>
            <w:r>
              <w:tab/>
            </w:r>
            <w:r>
              <w:fldChar w:fldCharType="begin"/>
            </w:r>
            <w:r>
              <w:instrText>PAGEREF _Toc545501355 \h</w:instrText>
            </w:r>
            <w:r>
              <w:fldChar w:fldCharType="separate"/>
            </w:r>
            <w:r w:rsidRPr="06F42410">
              <w:rPr>
                <w:rStyle w:val="Hyperlink"/>
              </w:rPr>
              <w:t>9</w:t>
            </w:r>
            <w:r>
              <w:fldChar w:fldCharType="end"/>
            </w:r>
          </w:hyperlink>
        </w:p>
        <w:p w14:paraId="529B9E3A" w14:textId="7A0C14E0" w:rsidR="00D91DB9" w:rsidRPr="008E6331" w:rsidRDefault="00D91DB9" w:rsidP="00D91DB9">
          <w:pPr>
            <w:pStyle w:val="TOC2"/>
            <w:tabs>
              <w:tab w:val="left" w:pos="780"/>
            </w:tabs>
          </w:pPr>
          <w:hyperlink w:anchor="_Toc545501355">
            <w:r w:rsidRPr="06F42410">
              <w:rPr>
                <w:rStyle w:val="Hyperlink"/>
              </w:rPr>
              <w:t>1.</w:t>
            </w:r>
            <w:r w:rsidR="002149EB">
              <w:rPr>
                <w:rStyle w:val="Hyperlink"/>
              </w:rPr>
              <w:t>2</w:t>
            </w:r>
            <w:r>
              <w:tab/>
            </w:r>
            <w:r w:rsidR="00B32AC7" w:rsidRPr="00B32AC7">
              <w:rPr>
                <w:rStyle w:val="Hyperlink"/>
              </w:rPr>
              <w:t>Mục tiêu và phạm vi của đề tài</w:t>
            </w:r>
            <w:r w:rsidR="0032306A">
              <w:rPr>
                <w:rStyle w:val="Hyperlink"/>
              </w:rPr>
              <w:t xml:space="preserve"> </w:t>
            </w:r>
            <w:r w:rsidR="0032306A" w:rsidRPr="0032306A">
              <w:rPr>
                <w:rStyle w:val="Hyperlink"/>
              </w:rPr>
              <w:t>(Lê Duy Nam - 2321050071)</w:t>
            </w:r>
            <w:r>
              <w:tab/>
            </w:r>
            <w:r>
              <w:fldChar w:fldCharType="begin"/>
            </w:r>
            <w:r>
              <w:instrText>PAGEREF _Toc545501355 \h</w:instrText>
            </w:r>
            <w:r>
              <w:fldChar w:fldCharType="separate"/>
            </w:r>
            <w:r w:rsidRPr="06F42410">
              <w:rPr>
                <w:rStyle w:val="Hyperlink"/>
              </w:rPr>
              <w:t>9</w:t>
            </w:r>
            <w:r>
              <w:fldChar w:fldCharType="end"/>
            </w:r>
          </w:hyperlink>
        </w:p>
        <w:p w14:paraId="3711F8ED" w14:textId="0E94235C" w:rsidR="00D91DB9" w:rsidRPr="008E6331" w:rsidRDefault="00D91DB9" w:rsidP="00D91DB9">
          <w:pPr>
            <w:pStyle w:val="TOC2"/>
            <w:tabs>
              <w:tab w:val="left" w:pos="780"/>
            </w:tabs>
          </w:pPr>
          <w:hyperlink w:anchor="_Toc545501355">
            <w:r w:rsidRPr="06F42410">
              <w:rPr>
                <w:rStyle w:val="Hyperlink"/>
              </w:rPr>
              <w:t>1.</w:t>
            </w:r>
            <w:r w:rsidR="002149EB">
              <w:rPr>
                <w:rStyle w:val="Hyperlink"/>
              </w:rPr>
              <w:t>3</w:t>
            </w:r>
            <w:r>
              <w:tab/>
            </w:r>
            <w:r w:rsidR="0032306A" w:rsidRPr="0032306A">
              <w:rPr>
                <w:rStyle w:val="Hyperlink"/>
              </w:rPr>
              <w:t>Ý nghĩa thực tiễn</w:t>
            </w:r>
            <w:r w:rsidR="0032306A">
              <w:rPr>
                <w:rStyle w:val="Hyperlink"/>
              </w:rPr>
              <w:t xml:space="preserve"> </w:t>
            </w:r>
            <w:r w:rsidR="0032306A" w:rsidRPr="0032306A">
              <w:rPr>
                <w:rStyle w:val="Hyperlink"/>
              </w:rPr>
              <w:t>(Lê Duy Nam - 2321050071)</w:t>
            </w:r>
            <w:r>
              <w:tab/>
            </w:r>
            <w:r>
              <w:fldChar w:fldCharType="begin"/>
            </w:r>
            <w:r>
              <w:instrText>PAGEREF _Toc545501355 \h</w:instrText>
            </w:r>
            <w:r>
              <w:fldChar w:fldCharType="separate"/>
            </w:r>
            <w:r w:rsidRPr="06F42410">
              <w:rPr>
                <w:rStyle w:val="Hyperlink"/>
              </w:rPr>
              <w:t>9</w:t>
            </w:r>
            <w:r>
              <w:fldChar w:fldCharType="end"/>
            </w:r>
          </w:hyperlink>
        </w:p>
        <w:p w14:paraId="526D8CEB" w14:textId="2D52E335" w:rsidR="002149EB" w:rsidRPr="008E6331" w:rsidRDefault="002149EB" w:rsidP="002149EB">
          <w:pPr>
            <w:pStyle w:val="TOC2"/>
            <w:tabs>
              <w:tab w:val="left" w:pos="780"/>
            </w:tabs>
          </w:pPr>
          <w:hyperlink w:anchor="_Toc545501355">
            <w:r w:rsidRPr="06F42410">
              <w:rPr>
                <w:rStyle w:val="Hyperlink"/>
              </w:rPr>
              <w:t>1.</w:t>
            </w:r>
            <w:r>
              <w:rPr>
                <w:rStyle w:val="Hyperlink"/>
              </w:rPr>
              <w:t>4</w:t>
            </w:r>
            <w:r>
              <w:tab/>
            </w:r>
            <w:r w:rsidRPr="0032306A">
              <w:rPr>
                <w:rStyle w:val="Hyperlink"/>
              </w:rPr>
              <w:t>Ý nghĩa thực tiễn</w:t>
            </w:r>
            <w:r>
              <w:rPr>
                <w:rStyle w:val="Hyperlink"/>
              </w:rPr>
              <w:t xml:space="preserve"> </w:t>
            </w:r>
            <w:r w:rsidRPr="0032306A">
              <w:rPr>
                <w:rStyle w:val="Hyperlink"/>
              </w:rPr>
              <w:t>(Lê Duy Nam - 2321050071)</w:t>
            </w:r>
            <w:r>
              <w:tab/>
            </w:r>
            <w:r>
              <w:fldChar w:fldCharType="begin"/>
            </w:r>
            <w:r>
              <w:instrText>PAGEREF _Toc545501355 \h</w:instrText>
            </w:r>
            <w:r>
              <w:fldChar w:fldCharType="separate"/>
            </w:r>
            <w:r w:rsidRPr="06F42410">
              <w:rPr>
                <w:rStyle w:val="Hyperlink"/>
              </w:rPr>
              <w:t>9</w:t>
            </w:r>
            <w:r>
              <w:fldChar w:fldCharType="end"/>
            </w:r>
          </w:hyperlink>
        </w:p>
        <w:p w14:paraId="4FC4069C" w14:textId="2C76E3E0" w:rsidR="002149EB" w:rsidRPr="008E6331" w:rsidRDefault="002149EB" w:rsidP="002149EB">
          <w:pPr>
            <w:pStyle w:val="TOC2"/>
            <w:tabs>
              <w:tab w:val="left" w:pos="780"/>
            </w:tabs>
          </w:pPr>
          <w:hyperlink w:anchor="_Toc545501355">
            <w:r w:rsidRPr="06F42410">
              <w:rPr>
                <w:rStyle w:val="Hyperlink"/>
              </w:rPr>
              <w:t>1.</w:t>
            </w:r>
            <w:r>
              <w:rPr>
                <w:rStyle w:val="Hyperlink"/>
              </w:rPr>
              <w:t>5</w:t>
            </w:r>
            <w:r>
              <w:tab/>
            </w:r>
            <w:r w:rsidRPr="0032306A">
              <w:rPr>
                <w:rStyle w:val="Hyperlink"/>
              </w:rPr>
              <w:t>Ý nghĩa thực tiễn</w:t>
            </w:r>
            <w:r>
              <w:rPr>
                <w:rStyle w:val="Hyperlink"/>
              </w:rPr>
              <w:t xml:space="preserve"> </w:t>
            </w:r>
            <w:r w:rsidRPr="0032306A">
              <w:rPr>
                <w:rStyle w:val="Hyperlink"/>
              </w:rPr>
              <w:t>(Lê Duy Nam - 2321050071)</w:t>
            </w:r>
            <w:r>
              <w:tab/>
            </w:r>
            <w:r>
              <w:fldChar w:fldCharType="begin"/>
            </w:r>
            <w:r>
              <w:instrText>PAGEREF _Toc545501355 \h</w:instrText>
            </w:r>
            <w:r>
              <w:fldChar w:fldCharType="separate"/>
            </w:r>
            <w:r w:rsidRPr="06F42410">
              <w:rPr>
                <w:rStyle w:val="Hyperlink"/>
              </w:rPr>
              <w:t>9</w:t>
            </w:r>
            <w:r>
              <w:fldChar w:fldCharType="end"/>
            </w:r>
          </w:hyperlink>
        </w:p>
        <w:p w14:paraId="2D1CF28C" w14:textId="77777777" w:rsidR="00D91DB9" w:rsidRPr="00D91DB9" w:rsidRDefault="00D91DB9" w:rsidP="00D91DB9"/>
        <w:p w14:paraId="40A81DE4" w14:textId="0CDC40F8" w:rsidR="06F42410" w:rsidRDefault="06F42410" w:rsidP="06F42410">
          <w:pPr>
            <w:pStyle w:val="TOC1"/>
            <w:tabs>
              <w:tab w:val="clear" w:pos="8778"/>
              <w:tab w:val="left" w:pos="1035"/>
              <w:tab w:val="right" w:leader="dot" w:pos="8775"/>
            </w:tabs>
            <w:rPr>
              <w:rStyle w:val="Hyperlink"/>
            </w:rPr>
          </w:pPr>
          <w:hyperlink w:anchor="_Toc1540552819">
            <w:r w:rsidRPr="06F42410">
              <w:rPr>
                <w:rStyle w:val="Hyperlink"/>
              </w:rPr>
              <w:t>CHƯƠNG 1</w:t>
            </w:r>
            <w:r w:rsidR="002C1D1A">
              <w:rPr>
                <w:rStyle w:val="Hyperlink"/>
              </w:rPr>
              <w:t xml:space="preserve"> </w:t>
            </w:r>
            <w:r w:rsidRPr="06F42410">
              <w:rPr>
                <w:rStyle w:val="Hyperlink"/>
              </w:rPr>
              <w:t>TỔNG</w:t>
            </w:r>
            <w:r w:rsidR="00B42554">
              <w:rPr>
                <w:rStyle w:val="Hyperlink"/>
              </w:rPr>
              <w:t xml:space="preserve"> </w:t>
            </w:r>
            <w:r w:rsidRPr="06F42410">
              <w:rPr>
                <w:rStyle w:val="Hyperlink"/>
              </w:rPr>
              <w:t>QUAN</w:t>
            </w:r>
            <w:r w:rsidR="002C5558">
              <w:rPr>
                <w:rStyle w:val="Hyperlink"/>
              </w:rPr>
              <w:t>…………………………………………………………</w:t>
            </w:r>
            <w:r>
              <w:fldChar w:fldCharType="begin"/>
            </w:r>
            <w:r>
              <w:instrText>PAGEREF _Toc1540552819 \h</w:instrText>
            </w:r>
            <w:r>
              <w:fldChar w:fldCharType="separate"/>
            </w:r>
            <w:r w:rsidRPr="06F42410">
              <w:rPr>
                <w:rStyle w:val="Hyperlink"/>
              </w:rPr>
              <w:t>7</w:t>
            </w:r>
            <w:r>
              <w:fldChar w:fldCharType="end"/>
            </w:r>
          </w:hyperlink>
        </w:p>
        <w:p w14:paraId="417E556C" w14:textId="00B7BE1D" w:rsidR="06F42410" w:rsidRDefault="06F42410" w:rsidP="06F42410">
          <w:pPr>
            <w:pStyle w:val="TOC2"/>
            <w:tabs>
              <w:tab w:val="clear" w:pos="8778"/>
              <w:tab w:val="left" w:pos="780"/>
              <w:tab w:val="right" w:leader="dot" w:pos="8775"/>
            </w:tabs>
            <w:rPr>
              <w:rStyle w:val="Hyperlink"/>
            </w:rPr>
          </w:pPr>
          <w:hyperlink w:anchor="_Toc557241651">
            <w:r w:rsidRPr="06F42410">
              <w:rPr>
                <w:rStyle w:val="Hyperlink"/>
              </w:rPr>
              <w:t>1.1</w:t>
            </w:r>
            <w:r>
              <w:tab/>
            </w:r>
            <w:r w:rsidR="00486C9F" w:rsidRPr="00486C9F">
              <w:rPr>
                <w:rStyle w:val="Hyperlink"/>
              </w:rPr>
              <w:t xml:space="preserve">Đặt vấn đề và bối cảnh </w:t>
            </w:r>
            <w:r w:rsidR="00AD1A27" w:rsidRPr="00AD1A27">
              <w:rPr>
                <w:rStyle w:val="Hyperlink"/>
              </w:rPr>
              <w:t>(</w:t>
            </w:r>
            <w:r w:rsidR="000558BE">
              <w:rPr>
                <w:rStyle w:val="Hyperlink"/>
              </w:rPr>
              <w:t>Lê Duy Nam -</w:t>
            </w:r>
            <w:r w:rsidR="0032306A">
              <w:rPr>
                <w:rStyle w:val="Hyperlink"/>
              </w:rPr>
              <w:t xml:space="preserve"> 2321050071</w:t>
            </w:r>
            <w:r w:rsidR="00AD1A27" w:rsidRPr="00AD1A27">
              <w:rPr>
                <w:rStyle w:val="Hyperlink"/>
              </w:rPr>
              <w:t>)</w:t>
            </w:r>
            <w:r>
              <w:tab/>
            </w:r>
            <w:r>
              <w:fldChar w:fldCharType="begin"/>
            </w:r>
            <w:r>
              <w:instrText>PAGEREF _Toc557241651 \h</w:instrText>
            </w:r>
            <w:r>
              <w:fldChar w:fldCharType="separate"/>
            </w:r>
            <w:r w:rsidRPr="06F42410">
              <w:rPr>
                <w:rStyle w:val="Hyperlink"/>
              </w:rPr>
              <w:t>7</w:t>
            </w:r>
            <w:r>
              <w:fldChar w:fldCharType="end"/>
            </w:r>
          </w:hyperlink>
        </w:p>
        <w:p w14:paraId="45AC078F" w14:textId="4D44183C" w:rsidR="008E6331" w:rsidRDefault="06F42410" w:rsidP="008E6331">
          <w:pPr>
            <w:pStyle w:val="TOC2"/>
            <w:tabs>
              <w:tab w:val="left" w:pos="780"/>
            </w:tabs>
          </w:pPr>
          <w:hyperlink w:anchor="_Toc545501355">
            <w:r w:rsidRPr="06F42410">
              <w:rPr>
                <w:rStyle w:val="Hyperlink"/>
              </w:rPr>
              <w:t>1.2</w:t>
            </w:r>
            <w:r>
              <w:tab/>
            </w:r>
            <w:r w:rsidR="00662AED" w:rsidRPr="00662AED">
              <w:rPr>
                <w:rStyle w:val="Hyperlink"/>
              </w:rPr>
              <w:t>Mục tiêu của hệ thống</w:t>
            </w:r>
            <w:r w:rsidR="003F1E51">
              <w:rPr>
                <w:rStyle w:val="Hyperlink"/>
              </w:rPr>
              <w:t xml:space="preserve"> </w:t>
            </w:r>
            <w:r w:rsidR="003F1E51" w:rsidRPr="003F1E51">
              <w:rPr>
                <w:rStyle w:val="Hyperlink"/>
              </w:rPr>
              <w:t>(Lê Duy Nam - 2321050071)</w:t>
            </w:r>
            <w:r>
              <w:tab/>
            </w:r>
            <w:r>
              <w:fldChar w:fldCharType="begin"/>
            </w:r>
            <w:r>
              <w:instrText>PAGEREF _Toc545501355 \h</w:instrText>
            </w:r>
            <w:r>
              <w:fldChar w:fldCharType="separate"/>
            </w:r>
            <w:r w:rsidRPr="06F42410">
              <w:rPr>
                <w:rStyle w:val="Hyperlink"/>
              </w:rPr>
              <w:t>9</w:t>
            </w:r>
            <w:r>
              <w:fldChar w:fldCharType="end"/>
            </w:r>
          </w:hyperlink>
        </w:p>
        <w:p w14:paraId="75864865" w14:textId="0AB114EC" w:rsidR="008E6331" w:rsidRPr="008E6331" w:rsidRDefault="008E6331" w:rsidP="008E6331">
          <w:pPr>
            <w:pStyle w:val="TOC2"/>
            <w:tabs>
              <w:tab w:val="left" w:pos="780"/>
            </w:tabs>
          </w:pPr>
          <w:hyperlink w:anchor="_Toc545501355">
            <w:r w:rsidRPr="06F42410">
              <w:rPr>
                <w:rStyle w:val="Hyperlink"/>
              </w:rPr>
              <w:t>1.</w:t>
            </w:r>
            <w:r>
              <w:rPr>
                <w:rStyle w:val="Hyperlink"/>
              </w:rPr>
              <w:t>3</w:t>
            </w:r>
            <w:r>
              <w:tab/>
            </w:r>
            <w:r w:rsidR="0092732C" w:rsidRPr="0092732C">
              <w:rPr>
                <w:rStyle w:val="Hyperlink"/>
              </w:rPr>
              <w:t>Đối tượng sử dụng</w:t>
            </w:r>
            <w:r w:rsidR="003F1E51">
              <w:rPr>
                <w:rStyle w:val="Hyperlink"/>
              </w:rPr>
              <w:t xml:space="preserve"> </w:t>
            </w:r>
            <w:r w:rsidR="003F1E51" w:rsidRPr="003F1E51">
              <w:rPr>
                <w:rStyle w:val="Hyperlink"/>
              </w:rPr>
              <w:t>(Lê Duy Nam - 2321050071)</w:t>
            </w:r>
            <w:r>
              <w:tab/>
            </w:r>
            <w:r>
              <w:fldChar w:fldCharType="begin"/>
            </w:r>
            <w:r>
              <w:instrText>PAGEREF _Toc545501355 \h</w:instrText>
            </w:r>
            <w:r>
              <w:fldChar w:fldCharType="separate"/>
            </w:r>
            <w:r w:rsidRPr="06F42410">
              <w:rPr>
                <w:rStyle w:val="Hyperlink"/>
              </w:rPr>
              <w:t>9</w:t>
            </w:r>
            <w:r>
              <w:fldChar w:fldCharType="end"/>
            </w:r>
          </w:hyperlink>
        </w:p>
        <w:p w14:paraId="3B943D68" w14:textId="2A708F34" w:rsidR="008E6331" w:rsidRPr="008E6331" w:rsidRDefault="008E6331" w:rsidP="008E6331">
          <w:pPr>
            <w:pStyle w:val="TOC2"/>
            <w:tabs>
              <w:tab w:val="left" w:pos="780"/>
            </w:tabs>
          </w:pPr>
          <w:hyperlink w:anchor="_Toc545501355">
            <w:r w:rsidRPr="06F42410">
              <w:rPr>
                <w:rStyle w:val="Hyperlink"/>
              </w:rPr>
              <w:t>1.</w:t>
            </w:r>
            <w:r>
              <w:rPr>
                <w:rStyle w:val="Hyperlink"/>
              </w:rPr>
              <w:t>4</w:t>
            </w:r>
            <w:r>
              <w:tab/>
            </w:r>
            <w:r w:rsidR="009B189F" w:rsidRPr="009B189F">
              <w:rPr>
                <w:rStyle w:val="Hyperlink"/>
              </w:rPr>
              <w:t>Tính năng chính của ứng dụng</w:t>
            </w:r>
            <w:r w:rsidR="003F1E51">
              <w:rPr>
                <w:rStyle w:val="Hyperlink"/>
              </w:rPr>
              <w:t xml:space="preserve"> </w:t>
            </w:r>
            <w:r w:rsidR="003F1E51" w:rsidRPr="003F1E51">
              <w:rPr>
                <w:rStyle w:val="Hyperlink"/>
              </w:rPr>
              <w:t>(Lê Duy Nam - 2321050071)</w:t>
            </w:r>
            <w:r>
              <w:tab/>
            </w:r>
            <w:r>
              <w:fldChar w:fldCharType="begin"/>
            </w:r>
            <w:r>
              <w:instrText>PAGEREF _Toc545501355 \h</w:instrText>
            </w:r>
            <w:r>
              <w:fldChar w:fldCharType="separate"/>
            </w:r>
            <w:r w:rsidRPr="06F42410">
              <w:rPr>
                <w:rStyle w:val="Hyperlink"/>
              </w:rPr>
              <w:t>9</w:t>
            </w:r>
            <w:r>
              <w:fldChar w:fldCharType="end"/>
            </w:r>
          </w:hyperlink>
        </w:p>
        <w:p w14:paraId="41049C38" w14:textId="1F5B2DF4" w:rsidR="008E6331" w:rsidRPr="008E6331" w:rsidRDefault="008E6331" w:rsidP="008E6331">
          <w:pPr>
            <w:pStyle w:val="TOC2"/>
            <w:tabs>
              <w:tab w:val="left" w:pos="780"/>
            </w:tabs>
          </w:pPr>
          <w:hyperlink w:anchor="_Toc545501355">
            <w:r w:rsidRPr="06F42410">
              <w:rPr>
                <w:rStyle w:val="Hyperlink"/>
              </w:rPr>
              <w:t>1.</w:t>
            </w:r>
            <w:r>
              <w:rPr>
                <w:rStyle w:val="Hyperlink"/>
              </w:rPr>
              <w:t>5</w:t>
            </w:r>
            <w:r>
              <w:tab/>
            </w:r>
            <w:r w:rsidR="00F2615A" w:rsidRPr="00F2615A">
              <w:rPr>
                <w:rStyle w:val="Hyperlink"/>
              </w:rPr>
              <w:t>Giới hạn và phạm vi của đề tài</w:t>
            </w:r>
            <w:r w:rsidR="003F1E51">
              <w:rPr>
                <w:rStyle w:val="Hyperlink"/>
              </w:rPr>
              <w:t xml:space="preserve"> </w:t>
            </w:r>
            <w:r w:rsidR="003F1E51" w:rsidRPr="003F1E51">
              <w:rPr>
                <w:rStyle w:val="Hyperlink"/>
              </w:rPr>
              <w:t>(Lê Duy Nam - 2321050071)</w:t>
            </w:r>
            <w:r>
              <w:tab/>
            </w:r>
            <w:r>
              <w:fldChar w:fldCharType="begin"/>
            </w:r>
            <w:r>
              <w:instrText>PAGEREF _Toc545501355 \h</w:instrText>
            </w:r>
            <w:r>
              <w:fldChar w:fldCharType="separate"/>
            </w:r>
            <w:r w:rsidRPr="06F42410">
              <w:rPr>
                <w:rStyle w:val="Hyperlink"/>
              </w:rPr>
              <w:t>9</w:t>
            </w:r>
            <w:r>
              <w:fldChar w:fldCharType="end"/>
            </w:r>
          </w:hyperlink>
        </w:p>
        <w:p w14:paraId="6D50E25D" w14:textId="4E90918D" w:rsidR="00C33AEC" w:rsidRPr="008E6331" w:rsidRDefault="00C33AEC" w:rsidP="00C33AEC">
          <w:pPr>
            <w:pStyle w:val="TOC2"/>
            <w:tabs>
              <w:tab w:val="left" w:pos="780"/>
            </w:tabs>
          </w:pPr>
          <w:hyperlink w:anchor="_Toc545501355">
            <w:r w:rsidRPr="06F42410">
              <w:rPr>
                <w:rStyle w:val="Hyperlink"/>
              </w:rPr>
              <w:t>1.</w:t>
            </w:r>
            <w:r>
              <w:rPr>
                <w:rStyle w:val="Hyperlink"/>
              </w:rPr>
              <w:t>6</w:t>
            </w:r>
            <w:r>
              <w:tab/>
            </w:r>
            <w:r w:rsidR="003F1E51" w:rsidRPr="003F1E51">
              <w:rPr>
                <w:rStyle w:val="Hyperlink"/>
              </w:rPr>
              <w:t>Kế hoạch thực hiện dự án</w:t>
            </w:r>
            <w:r w:rsidR="003F1E51">
              <w:rPr>
                <w:rStyle w:val="Hyperlink"/>
              </w:rPr>
              <w:t xml:space="preserve"> </w:t>
            </w:r>
            <w:r w:rsidR="003F1E51" w:rsidRPr="003F1E51">
              <w:rPr>
                <w:rStyle w:val="Hyperlink"/>
              </w:rPr>
              <w:t>(Lê Duy Nam - 2321050071)</w:t>
            </w:r>
            <w:r>
              <w:tab/>
            </w:r>
            <w:r>
              <w:fldChar w:fldCharType="begin"/>
            </w:r>
            <w:r>
              <w:instrText>PAGEREF _Toc545501355 \h</w:instrText>
            </w:r>
            <w:r>
              <w:fldChar w:fldCharType="separate"/>
            </w:r>
            <w:r w:rsidRPr="06F42410">
              <w:rPr>
                <w:rStyle w:val="Hyperlink"/>
              </w:rPr>
              <w:t>9</w:t>
            </w:r>
            <w:r>
              <w:fldChar w:fldCharType="end"/>
            </w:r>
          </w:hyperlink>
        </w:p>
        <w:p w14:paraId="32B56F94" w14:textId="77777777" w:rsidR="008E6331" w:rsidRPr="008E6331" w:rsidRDefault="008E6331" w:rsidP="008E6331"/>
        <w:p w14:paraId="11D65D7A" w14:textId="099736A5" w:rsidR="06F42410" w:rsidRDefault="06F42410" w:rsidP="06F42410">
          <w:pPr>
            <w:pStyle w:val="TOC1"/>
            <w:tabs>
              <w:tab w:val="clear" w:pos="8778"/>
              <w:tab w:val="left" w:pos="1035"/>
              <w:tab w:val="right" w:leader="dot" w:pos="8775"/>
            </w:tabs>
            <w:rPr>
              <w:rStyle w:val="Hyperlink"/>
            </w:rPr>
          </w:pPr>
          <w:hyperlink w:anchor="_Toc260293620">
            <w:r w:rsidRPr="06F42410">
              <w:rPr>
                <w:rStyle w:val="Hyperlink"/>
              </w:rPr>
              <w:t xml:space="preserve">CHƯƠNG </w:t>
            </w:r>
            <w:r w:rsidR="007A6269">
              <w:rPr>
                <w:rStyle w:val="Hyperlink"/>
              </w:rPr>
              <w:t>2</w:t>
            </w:r>
            <w:r>
              <w:tab/>
            </w:r>
            <w:r w:rsidR="00BA0E41">
              <w:t xml:space="preserve"> </w:t>
            </w:r>
            <w:r w:rsidRPr="06F42410">
              <w:rPr>
                <w:rStyle w:val="Hyperlink"/>
              </w:rPr>
              <w:t>PHÂN TÍCH THIẾT KẾ HỆ THỐNG</w:t>
            </w:r>
            <w:r w:rsidR="00BA0E41">
              <w:t xml:space="preserve"> </w:t>
            </w:r>
            <w:r>
              <w:fldChar w:fldCharType="begin"/>
            </w:r>
            <w:r>
              <w:instrText>PAGEREF _Toc260293620 \h</w:instrText>
            </w:r>
            <w:r>
              <w:fldChar w:fldCharType="separate"/>
            </w:r>
            <w:r w:rsidRPr="06F42410">
              <w:rPr>
                <w:rStyle w:val="Hyperlink"/>
              </w:rPr>
              <w:t>18</w:t>
            </w:r>
            <w:r>
              <w:fldChar w:fldCharType="end"/>
            </w:r>
          </w:hyperlink>
        </w:p>
        <w:p w14:paraId="7F1257AF" w14:textId="7AF673FB" w:rsidR="06F42410" w:rsidRDefault="007A6269" w:rsidP="06F42410">
          <w:pPr>
            <w:pStyle w:val="TOC2"/>
            <w:tabs>
              <w:tab w:val="clear" w:pos="8778"/>
              <w:tab w:val="left" w:pos="780"/>
              <w:tab w:val="right" w:leader="dot" w:pos="8775"/>
            </w:tabs>
            <w:rPr>
              <w:rStyle w:val="Hyperlink"/>
            </w:rPr>
          </w:pPr>
          <w:hyperlink w:anchor="_Toc1085470812">
            <w:r>
              <w:rPr>
                <w:rStyle w:val="Hyperlink"/>
              </w:rPr>
              <w:t>2</w:t>
            </w:r>
            <w:r w:rsidR="06F42410" w:rsidRPr="06F42410">
              <w:rPr>
                <w:rStyle w:val="Hyperlink"/>
              </w:rPr>
              <w:t>.1</w:t>
            </w:r>
            <w:r w:rsidR="06F42410">
              <w:tab/>
            </w:r>
            <w:r w:rsidR="06F42410" w:rsidRPr="06F42410">
              <w:rPr>
                <w:rStyle w:val="Hyperlink"/>
              </w:rPr>
              <w:t>Tiêu đề mục</w:t>
            </w:r>
            <w:r w:rsidR="06F42410">
              <w:tab/>
            </w:r>
            <w:r w:rsidR="06F42410">
              <w:fldChar w:fldCharType="begin"/>
            </w:r>
            <w:r w:rsidR="06F42410">
              <w:instrText>PAGEREF _Toc1085470812 \h</w:instrText>
            </w:r>
            <w:r w:rsidR="06F42410">
              <w:fldChar w:fldCharType="separate"/>
            </w:r>
            <w:r w:rsidR="06F42410" w:rsidRPr="06F42410">
              <w:rPr>
                <w:rStyle w:val="Hyperlink"/>
              </w:rPr>
              <w:t>19</w:t>
            </w:r>
            <w:r w:rsidR="06F42410">
              <w:fldChar w:fldCharType="end"/>
            </w:r>
          </w:hyperlink>
        </w:p>
        <w:p w14:paraId="36F312FD" w14:textId="5479A56E" w:rsidR="06F42410" w:rsidRDefault="007A6269" w:rsidP="06F42410">
          <w:pPr>
            <w:pStyle w:val="TOC3"/>
            <w:tabs>
              <w:tab w:val="left" w:pos="1290"/>
              <w:tab w:val="right" w:leader="dot" w:pos="8775"/>
            </w:tabs>
            <w:rPr>
              <w:rStyle w:val="Hyperlink"/>
            </w:rPr>
          </w:pPr>
          <w:hyperlink w:anchor="_Toc1844605051">
            <w:r>
              <w:rPr>
                <w:rStyle w:val="Hyperlink"/>
              </w:rPr>
              <w:t>2</w:t>
            </w:r>
            <w:r w:rsidR="00323056">
              <w:rPr>
                <w:rStyle w:val="Hyperlink"/>
              </w:rPr>
              <w:t xml:space="preserve"> </w:t>
            </w:r>
            <w:r w:rsidR="06F42410" w:rsidRPr="06F42410">
              <w:rPr>
                <w:rStyle w:val="Hyperlink"/>
              </w:rPr>
              <w:t>.1.1</w:t>
            </w:r>
            <w:r w:rsidR="06F42410">
              <w:tab/>
            </w:r>
            <w:r w:rsidR="06F42410" w:rsidRPr="06F42410">
              <w:rPr>
                <w:rStyle w:val="Hyperlink"/>
              </w:rPr>
              <w:t>Tiêu đề tiểu mục</w:t>
            </w:r>
            <w:r w:rsidR="06F42410">
              <w:tab/>
            </w:r>
            <w:r w:rsidR="06F42410">
              <w:fldChar w:fldCharType="begin"/>
            </w:r>
            <w:r w:rsidR="06F42410">
              <w:instrText>PAGEREF _Toc1844605051 \h</w:instrText>
            </w:r>
            <w:r w:rsidR="06F42410">
              <w:fldChar w:fldCharType="separate"/>
            </w:r>
            <w:r w:rsidR="06F42410" w:rsidRPr="06F42410">
              <w:rPr>
                <w:rStyle w:val="Hyperlink"/>
              </w:rPr>
              <w:t>19</w:t>
            </w:r>
            <w:r w:rsidR="06F42410">
              <w:fldChar w:fldCharType="end"/>
            </w:r>
          </w:hyperlink>
        </w:p>
        <w:p w14:paraId="20723B40" w14:textId="06C41E16" w:rsidR="06F42410" w:rsidRDefault="06F42410" w:rsidP="06F42410">
          <w:pPr>
            <w:pStyle w:val="TOC4"/>
            <w:tabs>
              <w:tab w:val="left" w:pos="1290"/>
              <w:tab w:val="right" w:leader="dot" w:pos="8775"/>
            </w:tabs>
            <w:rPr>
              <w:rStyle w:val="Hyperlink"/>
            </w:rPr>
          </w:pPr>
          <w:hyperlink w:anchor="_Toc484416506">
            <w:r w:rsidRPr="06F42410">
              <w:rPr>
                <w:rStyle w:val="Hyperlink"/>
              </w:rPr>
              <w:t>A.</w:t>
            </w:r>
            <w:r>
              <w:tab/>
            </w:r>
            <w:r w:rsidRPr="06F42410">
              <w:rPr>
                <w:rStyle w:val="Hyperlink"/>
              </w:rPr>
              <w:t>Tiêu đề mục nhỏ nhất 1</w:t>
            </w:r>
            <w:r>
              <w:tab/>
            </w:r>
            <w:r>
              <w:fldChar w:fldCharType="begin"/>
            </w:r>
            <w:r>
              <w:instrText>PAGEREF _Toc484416506 \h</w:instrText>
            </w:r>
            <w:r>
              <w:fldChar w:fldCharType="separate"/>
            </w:r>
            <w:r w:rsidRPr="06F42410">
              <w:rPr>
                <w:rStyle w:val="Hyperlink"/>
              </w:rPr>
              <w:t>19</w:t>
            </w:r>
            <w:r>
              <w:fldChar w:fldCharType="end"/>
            </w:r>
          </w:hyperlink>
        </w:p>
        <w:p w14:paraId="4FDB62CB" w14:textId="1182F878" w:rsidR="06F42410" w:rsidRDefault="06F42410" w:rsidP="06F42410">
          <w:pPr>
            <w:pStyle w:val="TOC4"/>
            <w:tabs>
              <w:tab w:val="left" w:pos="1290"/>
              <w:tab w:val="right" w:leader="dot" w:pos="8775"/>
            </w:tabs>
            <w:rPr>
              <w:rStyle w:val="Hyperlink"/>
            </w:rPr>
          </w:pPr>
          <w:hyperlink w:anchor="_Toc1490138088">
            <w:r w:rsidRPr="06F42410">
              <w:rPr>
                <w:rStyle w:val="Hyperlink"/>
              </w:rPr>
              <w:t>B.</w:t>
            </w:r>
            <w:r>
              <w:tab/>
            </w:r>
            <w:r w:rsidRPr="06F42410">
              <w:rPr>
                <w:rStyle w:val="Hyperlink"/>
              </w:rPr>
              <w:t>Tiêu đề mục nhỏ nhất 2</w:t>
            </w:r>
            <w:r>
              <w:tab/>
            </w:r>
            <w:r>
              <w:fldChar w:fldCharType="begin"/>
            </w:r>
            <w:r>
              <w:instrText>PAGEREF _Toc1490138088 \h</w:instrText>
            </w:r>
            <w:r>
              <w:fldChar w:fldCharType="separate"/>
            </w:r>
            <w:r w:rsidRPr="06F42410">
              <w:rPr>
                <w:rStyle w:val="Hyperlink"/>
              </w:rPr>
              <w:t>19</w:t>
            </w:r>
            <w:r>
              <w:fldChar w:fldCharType="end"/>
            </w:r>
          </w:hyperlink>
        </w:p>
        <w:p w14:paraId="15C11F6A" w14:textId="4F23C292" w:rsidR="06F42410" w:rsidRDefault="001E5A2B" w:rsidP="06F42410">
          <w:pPr>
            <w:pStyle w:val="TOC3"/>
            <w:tabs>
              <w:tab w:val="left" w:pos="1290"/>
              <w:tab w:val="right" w:leader="dot" w:pos="8775"/>
            </w:tabs>
            <w:rPr>
              <w:rStyle w:val="Hyperlink"/>
            </w:rPr>
          </w:pPr>
          <w:hyperlink w:anchor="_Toc1381489518">
            <w:r>
              <w:rPr>
                <w:rStyle w:val="Hyperlink"/>
              </w:rPr>
              <w:t>2</w:t>
            </w:r>
            <w:r w:rsidR="06F42410" w:rsidRPr="06F42410">
              <w:rPr>
                <w:rStyle w:val="Hyperlink"/>
              </w:rPr>
              <w:t>.1.2</w:t>
            </w:r>
            <w:r w:rsidR="06F42410">
              <w:tab/>
            </w:r>
            <w:r w:rsidR="06F42410" w:rsidRPr="06F42410">
              <w:rPr>
                <w:rStyle w:val="Hyperlink"/>
              </w:rPr>
              <w:t>Tiêu đề tiểu mục</w:t>
            </w:r>
            <w:r w:rsidR="06F42410">
              <w:tab/>
            </w:r>
            <w:r w:rsidR="06F42410">
              <w:fldChar w:fldCharType="begin"/>
            </w:r>
            <w:r w:rsidR="06F42410">
              <w:instrText>PAGEREF _Toc1381489518 \h</w:instrText>
            </w:r>
            <w:r w:rsidR="06F42410">
              <w:fldChar w:fldCharType="separate"/>
            </w:r>
            <w:r w:rsidR="06F42410" w:rsidRPr="06F42410">
              <w:rPr>
                <w:rStyle w:val="Hyperlink"/>
              </w:rPr>
              <w:t>19</w:t>
            </w:r>
            <w:r w:rsidR="06F42410">
              <w:fldChar w:fldCharType="end"/>
            </w:r>
          </w:hyperlink>
        </w:p>
        <w:p w14:paraId="4FA19274" w14:textId="6422FF84" w:rsidR="06F42410" w:rsidRDefault="001E5A2B" w:rsidP="06F42410">
          <w:pPr>
            <w:pStyle w:val="TOC2"/>
            <w:tabs>
              <w:tab w:val="clear" w:pos="8778"/>
              <w:tab w:val="left" w:pos="780"/>
              <w:tab w:val="right" w:leader="dot" w:pos="8775"/>
            </w:tabs>
            <w:rPr>
              <w:rStyle w:val="Hyperlink"/>
            </w:rPr>
          </w:pPr>
          <w:hyperlink w:anchor="_Toc1417429763">
            <w:r>
              <w:rPr>
                <w:rStyle w:val="Hyperlink"/>
              </w:rPr>
              <w:t>2</w:t>
            </w:r>
            <w:r w:rsidR="06F42410" w:rsidRPr="06F42410">
              <w:rPr>
                <w:rStyle w:val="Hyperlink"/>
              </w:rPr>
              <w:t>.2</w:t>
            </w:r>
            <w:r w:rsidR="06F42410">
              <w:tab/>
            </w:r>
            <w:r w:rsidR="06F42410" w:rsidRPr="06F42410">
              <w:rPr>
                <w:rStyle w:val="Hyperlink"/>
              </w:rPr>
              <w:t>Tiêu đề mục</w:t>
            </w:r>
            <w:r w:rsidR="06F42410">
              <w:tab/>
            </w:r>
            <w:r w:rsidR="06F42410">
              <w:fldChar w:fldCharType="begin"/>
            </w:r>
            <w:r w:rsidR="06F42410">
              <w:instrText>PAGEREF _Toc1417429763 \h</w:instrText>
            </w:r>
            <w:r w:rsidR="06F42410">
              <w:fldChar w:fldCharType="separate"/>
            </w:r>
            <w:r w:rsidR="06F42410" w:rsidRPr="06F42410">
              <w:rPr>
                <w:rStyle w:val="Hyperlink"/>
              </w:rPr>
              <w:t>19</w:t>
            </w:r>
            <w:r w:rsidR="06F42410">
              <w:fldChar w:fldCharType="end"/>
            </w:r>
          </w:hyperlink>
        </w:p>
        <w:p w14:paraId="5982A307" w14:textId="04D12F9C" w:rsidR="06F42410" w:rsidRDefault="001E5A2B" w:rsidP="06F42410">
          <w:pPr>
            <w:pStyle w:val="TOC3"/>
            <w:tabs>
              <w:tab w:val="left" w:pos="1290"/>
              <w:tab w:val="right" w:leader="dot" w:pos="8775"/>
            </w:tabs>
            <w:rPr>
              <w:rStyle w:val="Hyperlink"/>
            </w:rPr>
          </w:pPr>
          <w:hyperlink w:anchor="_Toc979683861">
            <w:r>
              <w:rPr>
                <w:rStyle w:val="Hyperlink"/>
              </w:rPr>
              <w:t>2</w:t>
            </w:r>
            <w:r w:rsidR="06F42410" w:rsidRPr="06F42410">
              <w:rPr>
                <w:rStyle w:val="Hyperlink"/>
              </w:rPr>
              <w:t>.2.1</w:t>
            </w:r>
            <w:r w:rsidR="06F42410">
              <w:tab/>
            </w:r>
            <w:r w:rsidR="06F42410" w:rsidRPr="06F42410">
              <w:rPr>
                <w:rStyle w:val="Hyperlink"/>
              </w:rPr>
              <w:t>Tiêu đề tiểu mục</w:t>
            </w:r>
            <w:r w:rsidR="06F42410">
              <w:tab/>
            </w:r>
            <w:r w:rsidR="06F42410">
              <w:fldChar w:fldCharType="begin"/>
            </w:r>
            <w:r w:rsidR="06F42410">
              <w:instrText>PAGEREF _Toc979683861 \h</w:instrText>
            </w:r>
            <w:r w:rsidR="06F42410">
              <w:fldChar w:fldCharType="separate"/>
            </w:r>
            <w:r w:rsidR="06F42410" w:rsidRPr="06F42410">
              <w:rPr>
                <w:rStyle w:val="Hyperlink"/>
              </w:rPr>
              <w:t>20</w:t>
            </w:r>
            <w:r w:rsidR="06F42410">
              <w:fldChar w:fldCharType="end"/>
            </w:r>
          </w:hyperlink>
        </w:p>
        <w:p w14:paraId="540053E0" w14:textId="1DDF8E68" w:rsidR="06F42410" w:rsidRDefault="001E5A2B" w:rsidP="06F42410">
          <w:pPr>
            <w:pStyle w:val="TOC3"/>
            <w:tabs>
              <w:tab w:val="left" w:pos="1290"/>
              <w:tab w:val="right" w:leader="dot" w:pos="8775"/>
            </w:tabs>
            <w:rPr>
              <w:rStyle w:val="Hyperlink"/>
            </w:rPr>
          </w:pPr>
          <w:hyperlink w:anchor="_Toc322774836">
            <w:r>
              <w:rPr>
                <w:rStyle w:val="Hyperlink"/>
              </w:rPr>
              <w:t>2</w:t>
            </w:r>
            <w:r w:rsidR="06F42410" w:rsidRPr="06F42410">
              <w:rPr>
                <w:rStyle w:val="Hyperlink"/>
              </w:rPr>
              <w:t>.2.2</w:t>
            </w:r>
            <w:r w:rsidR="06F42410">
              <w:tab/>
            </w:r>
            <w:r w:rsidR="06F42410" w:rsidRPr="06F42410">
              <w:rPr>
                <w:rStyle w:val="Hyperlink"/>
              </w:rPr>
              <w:t>Tiêu đề tiểu mục</w:t>
            </w:r>
            <w:r w:rsidR="06F42410">
              <w:tab/>
            </w:r>
            <w:r w:rsidR="06F42410">
              <w:fldChar w:fldCharType="begin"/>
            </w:r>
            <w:r w:rsidR="06F42410">
              <w:instrText>PAGEREF _Toc322774836 \h</w:instrText>
            </w:r>
            <w:r w:rsidR="06F42410">
              <w:fldChar w:fldCharType="separate"/>
            </w:r>
            <w:r w:rsidR="06F42410" w:rsidRPr="06F42410">
              <w:rPr>
                <w:rStyle w:val="Hyperlink"/>
              </w:rPr>
              <w:t>20</w:t>
            </w:r>
            <w:r w:rsidR="06F42410">
              <w:fldChar w:fldCharType="end"/>
            </w:r>
          </w:hyperlink>
        </w:p>
        <w:p w14:paraId="12C62D81" w14:textId="29F8E923" w:rsidR="06F42410" w:rsidRPr="001E5A2B" w:rsidRDefault="001E5A2B" w:rsidP="001E5A2B">
          <w:pPr>
            <w:pStyle w:val="TOC2"/>
            <w:tabs>
              <w:tab w:val="left" w:pos="780"/>
            </w:tabs>
            <w:rPr>
              <w:color w:val="0000FF"/>
              <w:u w:val="single"/>
            </w:rPr>
          </w:pPr>
          <w:hyperlink w:anchor="_Toc1630994678">
            <w:r>
              <w:rPr>
                <w:rStyle w:val="Hyperlink"/>
              </w:rPr>
              <w:t>2</w:t>
            </w:r>
            <w:r w:rsidR="06F42410" w:rsidRPr="06F42410">
              <w:rPr>
                <w:rStyle w:val="Hyperlink"/>
              </w:rPr>
              <w:t>.3</w:t>
            </w:r>
            <w:r w:rsidR="06F42410">
              <w:tab/>
            </w:r>
            <w:r w:rsidR="06F42410" w:rsidRPr="06F42410">
              <w:rPr>
                <w:rStyle w:val="Hyperlink"/>
              </w:rPr>
              <w:t>Kết chương</w:t>
            </w:r>
            <w:r w:rsidR="06F42410">
              <w:tab/>
            </w:r>
            <w:r w:rsidR="06F42410">
              <w:fldChar w:fldCharType="begin"/>
            </w:r>
            <w:r w:rsidR="06F42410">
              <w:instrText>PAGEREF _Toc1630994678 \h</w:instrText>
            </w:r>
            <w:r w:rsidR="06F42410">
              <w:fldChar w:fldCharType="separate"/>
            </w:r>
            <w:r w:rsidR="06F42410" w:rsidRPr="06F42410">
              <w:rPr>
                <w:rStyle w:val="Hyperlink"/>
              </w:rPr>
              <w:t>20</w:t>
            </w:r>
            <w:r w:rsidR="06F42410">
              <w:fldChar w:fldCharType="end"/>
            </w:r>
          </w:hyperlink>
          <w:r w:rsidR="06F42410">
            <w:fldChar w:fldCharType="end"/>
          </w:r>
        </w:p>
      </w:sdtContent>
    </w:sdt>
    <w:p w14:paraId="34931BC5" w14:textId="3E45D79F" w:rsidR="06F42410" w:rsidRDefault="06F42410" w:rsidP="06F42410"/>
    <w:p w14:paraId="504C6B0E" w14:textId="72091CD1" w:rsidR="06F42410" w:rsidRDefault="06F42410" w:rsidP="06F42410"/>
    <w:p w14:paraId="3C0AE0C7" w14:textId="5B7FD966" w:rsidR="00FE5128" w:rsidRPr="002637C5" w:rsidRDefault="00FE5128" w:rsidP="001E5A2B">
      <w:pPr>
        <w:ind w:firstLine="0"/>
        <w:rPr>
          <w:noProof/>
          <w:sz w:val="24"/>
        </w:rPr>
      </w:pPr>
    </w:p>
    <w:p w14:paraId="085DF954" w14:textId="2CB9FFDD" w:rsidR="00B43BD0" w:rsidRPr="002637C5" w:rsidRDefault="5C191AA1" w:rsidP="06F42410">
      <w:pPr>
        <w:pStyle w:val="Heading1"/>
        <w:numPr>
          <w:ilvl w:val="0"/>
          <w:numId w:val="0"/>
        </w:numPr>
        <w:rPr>
          <w:sz w:val="30"/>
          <w:szCs w:val="30"/>
        </w:rPr>
      </w:pPr>
      <w:bookmarkStart w:id="4" w:name="_Toc219052400"/>
      <w:bookmarkStart w:id="5" w:name="_Toc2034901310"/>
      <w:r w:rsidRPr="06F42410">
        <w:rPr>
          <w:sz w:val="30"/>
          <w:szCs w:val="30"/>
        </w:rPr>
        <w:t>DANH MỤC CÁC HÌNH VẼ</w:t>
      </w:r>
      <w:bookmarkEnd w:id="4"/>
      <w:bookmarkEnd w:id="5"/>
    </w:p>
    <w:p w14:paraId="261E360B" w14:textId="4D6508A5" w:rsidR="00CA7B9A" w:rsidRDefault="00791320">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r w:rsidRPr="002637C5">
        <w:rPr>
          <w:sz w:val="24"/>
        </w:rPr>
        <w:fldChar w:fldCharType="begin"/>
      </w:r>
      <w:r w:rsidR="00511681" w:rsidRPr="002637C5">
        <w:rPr>
          <w:sz w:val="24"/>
        </w:rPr>
        <w:instrText xml:space="preserve"> TOC \h \z \c "Hình" </w:instrText>
      </w:r>
      <w:r w:rsidRPr="002637C5">
        <w:rPr>
          <w:sz w:val="24"/>
        </w:rPr>
        <w:fldChar w:fldCharType="separate"/>
      </w:r>
      <w:hyperlink w:anchor="_Toc216634841" w:history="1">
        <w:r w:rsidR="00CA7B9A" w:rsidRPr="00805F2A">
          <w:rPr>
            <w:rStyle w:val="Hyperlink"/>
            <w:noProof/>
          </w:rPr>
          <w:t>Hình 1</w:t>
        </w:r>
        <w:r w:rsidR="00CA7B9A" w:rsidRPr="00805F2A">
          <w:rPr>
            <w:rStyle w:val="Hyperlink"/>
            <w:noProof/>
          </w:rPr>
          <w:noBreakHyphen/>
          <w:t>1Ba loại jghjhg [1]</w:t>
        </w:r>
        <w:r w:rsidR="00CA7B9A">
          <w:rPr>
            <w:noProof/>
            <w:webHidden/>
          </w:rPr>
          <w:tab/>
        </w:r>
        <w:r w:rsidR="00CA7B9A">
          <w:rPr>
            <w:noProof/>
            <w:webHidden/>
          </w:rPr>
          <w:fldChar w:fldCharType="begin"/>
        </w:r>
        <w:r w:rsidR="00CA7B9A">
          <w:rPr>
            <w:noProof/>
            <w:webHidden/>
          </w:rPr>
          <w:instrText xml:space="preserve"> PAGEREF _Toc216634841 \h </w:instrText>
        </w:r>
        <w:r w:rsidR="00CA7B9A">
          <w:rPr>
            <w:noProof/>
            <w:webHidden/>
          </w:rPr>
        </w:r>
        <w:r w:rsidR="00CA7B9A">
          <w:rPr>
            <w:noProof/>
            <w:webHidden/>
          </w:rPr>
          <w:fldChar w:fldCharType="separate"/>
        </w:r>
        <w:r w:rsidR="00CA7B9A">
          <w:rPr>
            <w:noProof/>
            <w:webHidden/>
          </w:rPr>
          <w:t>5</w:t>
        </w:r>
        <w:r w:rsidR="00CA7B9A">
          <w:rPr>
            <w:noProof/>
            <w:webHidden/>
          </w:rPr>
          <w:fldChar w:fldCharType="end"/>
        </w:r>
      </w:hyperlink>
    </w:p>
    <w:p w14:paraId="700C184A" w14:textId="5DEFE410"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42" w:history="1">
        <w:r w:rsidRPr="00805F2A">
          <w:rPr>
            <w:rStyle w:val="Hyperlink"/>
            <w:noProof/>
          </w:rPr>
          <w:t>Hình 1</w:t>
        </w:r>
        <w:r w:rsidRPr="00805F2A">
          <w:rPr>
            <w:rStyle w:val="Hyperlink"/>
            <w:noProof/>
          </w:rPr>
          <w:noBreakHyphen/>
          <w:t>2 Chữ “Người Việt” viết bằng chữ Nôm, nguồn []</w:t>
        </w:r>
        <w:r>
          <w:rPr>
            <w:noProof/>
            <w:webHidden/>
          </w:rPr>
          <w:tab/>
        </w:r>
        <w:r>
          <w:rPr>
            <w:noProof/>
            <w:webHidden/>
          </w:rPr>
          <w:fldChar w:fldCharType="begin"/>
        </w:r>
        <w:r>
          <w:rPr>
            <w:noProof/>
            <w:webHidden/>
          </w:rPr>
          <w:instrText xml:space="preserve"> PAGEREF _Toc216634842 \h </w:instrText>
        </w:r>
        <w:r>
          <w:rPr>
            <w:noProof/>
            <w:webHidden/>
          </w:rPr>
        </w:r>
        <w:r>
          <w:rPr>
            <w:noProof/>
            <w:webHidden/>
          </w:rPr>
          <w:fldChar w:fldCharType="separate"/>
        </w:r>
        <w:r>
          <w:rPr>
            <w:noProof/>
            <w:webHidden/>
          </w:rPr>
          <w:t>6</w:t>
        </w:r>
        <w:r>
          <w:rPr>
            <w:noProof/>
            <w:webHidden/>
          </w:rPr>
          <w:fldChar w:fldCharType="end"/>
        </w:r>
      </w:hyperlink>
    </w:p>
    <w:p w14:paraId="1B0CB5FD" w14:textId="2B2AE5AE"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43" w:history="1">
        <w:r w:rsidRPr="00805F2A">
          <w:rPr>
            <w:rStyle w:val="Hyperlink"/>
            <w:noProof/>
          </w:rPr>
          <w:t>Hình 1</w:t>
        </w:r>
        <w:r w:rsidRPr="00805F2A">
          <w:rPr>
            <w:rStyle w:val="Hyperlink"/>
            <w:noProof/>
          </w:rPr>
          <w:noBreakHyphen/>
          <w:t>3tỷt</w:t>
        </w:r>
        <w:r>
          <w:rPr>
            <w:noProof/>
            <w:webHidden/>
          </w:rPr>
          <w:tab/>
        </w:r>
        <w:r>
          <w:rPr>
            <w:noProof/>
            <w:webHidden/>
          </w:rPr>
          <w:fldChar w:fldCharType="begin"/>
        </w:r>
        <w:r>
          <w:rPr>
            <w:noProof/>
            <w:webHidden/>
          </w:rPr>
          <w:instrText xml:space="preserve"> PAGEREF _Toc216634843 \h </w:instrText>
        </w:r>
        <w:r>
          <w:rPr>
            <w:noProof/>
            <w:webHidden/>
          </w:rPr>
        </w:r>
        <w:r>
          <w:rPr>
            <w:noProof/>
            <w:webHidden/>
          </w:rPr>
          <w:fldChar w:fldCharType="separate"/>
        </w:r>
        <w:r>
          <w:rPr>
            <w:noProof/>
            <w:webHidden/>
          </w:rPr>
          <w:t>6</w:t>
        </w:r>
        <w:r>
          <w:rPr>
            <w:noProof/>
            <w:webHidden/>
          </w:rPr>
          <w:fldChar w:fldCharType="end"/>
        </w:r>
      </w:hyperlink>
    </w:p>
    <w:p w14:paraId="51AE5BFD" w14:textId="25D2BBEE"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44" w:history="1">
        <w:r w:rsidRPr="00805F2A">
          <w:rPr>
            <w:rStyle w:val="Hyperlink"/>
            <w:noProof/>
          </w:rPr>
          <w:t>Hình 1</w:t>
        </w:r>
        <w:r w:rsidRPr="00805F2A">
          <w:rPr>
            <w:rStyle w:val="Hyperlink"/>
            <w:noProof/>
          </w:rPr>
          <w:noBreakHyphen/>
          <w:t>4 Thao tác cập nhật mục lục</w:t>
        </w:r>
        <w:r>
          <w:rPr>
            <w:noProof/>
            <w:webHidden/>
          </w:rPr>
          <w:tab/>
        </w:r>
        <w:r>
          <w:rPr>
            <w:noProof/>
            <w:webHidden/>
          </w:rPr>
          <w:fldChar w:fldCharType="begin"/>
        </w:r>
        <w:r>
          <w:rPr>
            <w:noProof/>
            <w:webHidden/>
          </w:rPr>
          <w:instrText xml:space="preserve"> PAGEREF _Toc216634844 \h </w:instrText>
        </w:r>
        <w:r>
          <w:rPr>
            <w:noProof/>
            <w:webHidden/>
          </w:rPr>
        </w:r>
        <w:r>
          <w:rPr>
            <w:noProof/>
            <w:webHidden/>
          </w:rPr>
          <w:fldChar w:fldCharType="separate"/>
        </w:r>
        <w:r>
          <w:rPr>
            <w:noProof/>
            <w:webHidden/>
          </w:rPr>
          <w:t>7</w:t>
        </w:r>
        <w:r>
          <w:rPr>
            <w:noProof/>
            <w:webHidden/>
          </w:rPr>
          <w:fldChar w:fldCharType="end"/>
        </w:r>
      </w:hyperlink>
    </w:p>
    <w:p w14:paraId="290BD1C7" w14:textId="75D4FC31"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45" w:history="1">
        <w:r w:rsidRPr="00805F2A">
          <w:rPr>
            <w:rStyle w:val="Hyperlink"/>
            <w:noProof/>
          </w:rPr>
          <w:t>Hình 2</w:t>
        </w:r>
        <w:r w:rsidRPr="00805F2A">
          <w:rPr>
            <w:rStyle w:val="Hyperlink"/>
            <w:noProof/>
          </w:rPr>
          <w:noBreakHyphen/>
          <w:t>1 Cách chèn nhãn cho hình</w:t>
        </w:r>
        <w:r>
          <w:rPr>
            <w:noProof/>
            <w:webHidden/>
          </w:rPr>
          <w:tab/>
        </w:r>
        <w:r>
          <w:rPr>
            <w:noProof/>
            <w:webHidden/>
          </w:rPr>
          <w:fldChar w:fldCharType="begin"/>
        </w:r>
        <w:r>
          <w:rPr>
            <w:noProof/>
            <w:webHidden/>
          </w:rPr>
          <w:instrText xml:space="preserve"> PAGEREF _Toc216634845 \h </w:instrText>
        </w:r>
        <w:r>
          <w:rPr>
            <w:noProof/>
            <w:webHidden/>
          </w:rPr>
        </w:r>
        <w:r>
          <w:rPr>
            <w:noProof/>
            <w:webHidden/>
          </w:rPr>
          <w:fldChar w:fldCharType="separate"/>
        </w:r>
        <w:r>
          <w:rPr>
            <w:noProof/>
            <w:webHidden/>
          </w:rPr>
          <w:t>8</w:t>
        </w:r>
        <w:r>
          <w:rPr>
            <w:noProof/>
            <w:webHidden/>
          </w:rPr>
          <w:fldChar w:fldCharType="end"/>
        </w:r>
      </w:hyperlink>
    </w:p>
    <w:p w14:paraId="457B831A" w14:textId="3B9339E0"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46" w:history="1">
        <w:r w:rsidRPr="00805F2A">
          <w:rPr>
            <w:rStyle w:val="Hyperlink"/>
            <w:noProof/>
          </w:rPr>
          <w:t>Hình 2</w:t>
        </w:r>
        <w:r w:rsidRPr="00805F2A">
          <w:rPr>
            <w:rStyle w:val="Hyperlink"/>
            <w:noProof/>
          </w:rPr>
          <w:noBreakHyphen/>
          <w:t>2 Cách tạo một nhãn mới</w:t>
        </w:r>
        <w:r>
          <w:rPr>
            <w:noProof/>
            <w:webHidden/>
          </w:rPr>
          <w:tab/>
        </w:r>
        <w:r>
          <w:rPr>
            <w:noProof/>
            <w:webHidden/>
          </w:rPr>
          <w:fldChar w:fldCharType="begin"/>
        </w:r>
        <w:r>
          <w:rPr>
            <w:noProof/>
            <w:webHidden/>
          </w:rPr>
          <w:instrText xml:space="preserve"> PAGEREF _Toc216634846 \h </w:instrText>
        </w:r>
        <w:r>
          <w:rPr>
            <w:noProof/>
            <w:webHidden/>
          </w:rPr>
        </w:r>
        <w:r>
          <w:rPr>
            <w:noProof/>
            <w:webHidden/>
          </w:rPr>
          <w:fldChar w:fldCharType="separate"/>
        </w:r>
        <w:r>
          <w:rPr>
            <w:noProof/>
            <w:webHidden/>
          </w:rPr>
          <w:t>9</w:t>
        </w:r>
        <w:r>
          <w:rPr>
            <w:noProof/>
            <w:webHidden/>
          </w:rPr>
          <w:fldChar w:fldCharType="end"/>
        </w:r>
      </w:hyperlink>
    </w:p>
    <w:p w14:paraId="2E61650C" w14:textId="5A86F1EC"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47" w:history="1">
        <w:r w:rsidRPr="00805F2A">
          <w:rPr>
            <w:rStyle w:val="Hyperlink"/>
            <w:noProof/>
          </w:rPr>
          <w:t>Hình 2</w:t>
        </w:r>
        <w:r w:rsidRPr="00805F2A">
          <w:rPr>
            <w:rStyle w:val="Hyperlink"/>
            <w:noProof/>
          </w:rPr>
          <w:noBreakHyphen/>
          <w:t>3 Cách tham chiếu đến một nhãn</w:t>
        </w:r>
        <w:r>
          <w:rPr>
            <w:noProof/>
            <w:webHidden/>
          </w:rPr>
          <w:tab/>
        </w:r>
        <w:r>
          <w:rPr>
            <w:noProof/>
            <w:webHidden/>
          </w:rPr>
          <w:fldChar w:fldCharType="begin"/>
        </w:r>
        <w:r>
          <w:rPr>
            <w:noProof/>
            <w:webHidden/>
          </w:rPr>
          <w:instrText xml:space="preserve"> PAGEREF _Toc216634847 \h </w:instrText>
        </w:r>
        <w:r>
          <w:rPr>
            <w:noProof/>
            <w:webHidden/>
          </w:rPr>
        </w:r>
        <w:r>
          <w:rPr>
            <w:noProof/>
            <w:webHidden/>
          </w:rPr>
          <w:fldChar w:fldCharType="separate"/>
        </w:r>
        <w:r>
          <w:rPr>
            <w:noProof/>
            <w:webHidden/>
          </w:rPr>
          <w:t>9</w:t>
        </w:r>
        <w:r>
          <w:rPr>
            <w:noProof/>
            <w:webHidden/>
          </w:rPr>
          <w:fldChar w:fldCharType="end"/>
        </w:r>
      </w:hyperlink>
    </w:p>
    <w:p w14:paraId="696E46B6" w14:textId="294ECEF1"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48" w:history="1">
        <w:r w:rsidRPr="00805F2A">
          <w:rPr>
            <w:rStyle w:val="Hyperlink"/>
            <w:noProof/>
          </w:rPr>
          <w:t>Hình 2</w:t>
        </w:r>
        <w:r w:rsidRPr="00805F2A">
          <w:rPr>
            <w:rStyle w:val="Hyperlink"/>
            <w:noProof/>
          </w:rPr>
          <w:noBreakHyphen/>
          <w:t>4 Quản lý tài liệu tham khảo</w:t>
        </w:r>
        <w:r>
          <w:rPr>
            <w:noProof/>
            <w:webHidden/>
          </w:rPr>
          <w:tab/>
        </w:r>
        <w:r>
          <w:rPr>
            <w:noProof/>
            <w:webHidden/>
          </w:rPr>
          <w:fldChar w:fldCharType="begin"/>
        </w:r>
        <w:r>
          <w:rPr>
            <w:noProof/>
            <w:webHidden/>
          </w:rPr>
          <w:instrText xml:space="preserve"> PAGEREF _Toc216634848 \h </w:instrText>
        </w:r>
        <w:r>
          <w:rPr>
            <w:noProof/>
            <w:webHidden/>
          </w:rPr>
        </w:r>
        <w:r>
          <w:rPr>
            <w:noProof/>
            <w:webHidden/>
          </w:rPr>
          <w:fldChar w:fldCharType="separate"/>
        </w:r>
        <w:r>
          <w:rPr>
            <w:noProof/>
            <w:webHidden/>
          </w:rPr>
          <w:t>13</w:t>
        </w:r>
        <w:r>
          <w:rPr>
            <w:noProof/>
            <w:webHidden/>
          </w:rPr>
          <w:fldChar w:fldCharType="end"/>
        </w:r>
      </w:hyperlink>
    </w:p>
    <w:p w14:paraId="469BADA7" w14:textId="0F48E9B8"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49" w:history="1">
        <w:r w:rsidRPr="00805F2A">
          <w:rPr>
            <w:rStyle w:val="Hyperlink"/>
            <w:noProof/>
          </w:rPr>
          <w:t>Hình 2</w:t>
        </w:r>
        <w:r w:rsidRPr="00805F2A">
          <w:rPr>
            <w:rStyle w:val="Hyperlink"/>
            <w:noProof/>
          </w:rPr>
          <w:noBreakHyphen/>
          <w:t>5 Tạo mới một tài liệu tham khảo</w:t>
        </w:r>
        <w:r>
          <w:rPr>
            <w:noProof/>
            <w:webHidden/>
          </w:rPr>
          <w:tab/>
        </w:r>
        <w:r>
          <w:rPr>
            <w:noProof/>
            <w:webHidden/>
          </w:rPr>
          <w:fldChar w:fldCharType="begin"/>
        </w:r>
        <w:r>
          <w:rPr>
            <w:noProof/>
            <w:webHidden/>
          </w:rPr>
          <w:instrText xml:space="preserve"> PAGEREF _Toc216634849 \h </w:instrText>
        </w:r>
        <w:r>
          <w:rPr>
            <w:noProof/>
            <w:webHidden/>
          </w:rPr>
        </w:r>
        <w:r>
          <w:rPr>
            <w:noProof/>
            <w:webHidden/>
          </w:rPr>
          <w:fldChar w:fldCharType="separate"/>
        </w:r>
        <w:r>
          <w:rPr>
            <w:noProof/>
            <w:webHidden/>
          </w:rPr>
          <w:t>13</w:t>
        </w:r>
        <w:r>
          <w:rPr>
            <w:noProof/>
            <w:webHidden/>
          </w:rPr>
          <w:fldChar w:fldCharType="end"/>
        </w:r>
      </w:hyperlink>
    </w:p>
    <w:p w14:paraId="5D61AAF8" w14:textId="1FC9CA4C"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50" w:history="1">
        <w:r w:rsidRPr="00805F2A">
          <w:rPr>
            <w:rStyle w:val="Hyperlink"/>
            <w:noProof/>
          </w:rPr>
          <w:t>Hình 2</w:t>
        </w:r>
        <w:r w:rsidRPr="00805F2A">
          <w:rPr>
            <w:rStyle w:val="Hyperlink"/>
            <w:noProof/>
          </w:rPr>
          <w:noBreakHyphen/>
          <w:t>6 Thêm chi tiết tài liệu tham khảo</w:t>
        </w:r>
        <w:r>
          <w:rPr>
            <w:noProof/>
            <w:webHidden/>
          </w:rPr>
          <w:tab/>
        </w:r>
        <w:r>
          <w:rPr>
            <w:noProof/>
            <w:webHidden/>
          </w:rPr>
          <w:fldChar w:fldCharType="begin"/>
        </w:r>
        <w:r>
          <w:rPr>
            <w:noProof/>
            <w:webHidden/>
          </w:rPr>
          <w:instrText xml:space="preserve"> PAGEREF _Toc216634850 \h </w:instrText>
        </w:r>
        <w:r>
          <w:rPr>
            <w:noProof/>
            <w:webHidden/>
          </w:rPr>
        </w:r>
        <w:r>
          <w:rPr>
            <w:noProof/>
            <w:webHidden/>
          </w:rPr>
          <w:fldChar w:fldCharType="separate"/>
        </w:r>
        <w:r>
          <w:rPr>
            <w:noProof/>
            <w:webHidden/>
          </w:rPr>
          <w:t>13</w:t>
        </w:r>
        <w:r>
          <w:rPr>
            <w:noProof/>
            <w:webHidden/>
          </w:rPr>
          <w:fldChar w:fldCharType="end"/>
        </w:r>
      </w:hyperlink>
    </w:p>
    <w:p w14:paraId="06E8DAFE" w14:textId="2F07ED6B"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51" w:history="1">
        <w:r w:rsidRPr="00805F2A">
          <w:rPr>
            <w:rStyle w:val="Hyperlink"/>
            <w:noProof/>
          </w:rPr>
          <w:t>Hình 2</w:t>
        </w:r>
        <w:r w:rsidRPr="00805F2A">
          <w:rPr>
            <w:rStyle w:val="Hyperlink"/>
            <w:noProof/>
          </w:rPr>
          <w:noBreakHyphen/>
          <w:t>7 Thêm tài liệu tham khảo vào danh sách</w:t>
        </w:r>
        <w:r>
          <w:rPr>
            <w:noProof/>
            <w:webHidden/>
          </w:rPr>
          <w:tab/>
        </w:r>
        <w:r>
          <w:rPr>
            <w:noProof/>
            <w:webHidden/>
          </w:rPr>
          <w:fldChar w:fldCharType="begin"/>
        </w:r>
        <w:r>
          <w:rPr>
            <w:noProof/>
            <w:webHidden/>
          </w:rPr>
          <w:instrText xml:space="preserve"> PAGEREF _Toc216634851 \h </w:instrText>
        </w:r>
        <w:r>
          <w:rPr>
            <w:noProof/>
            <w:webHidden/>
          </w:rPr>
        </w:r>
        <w:r>
          <w:rPr>
            <w:noProof/>
            <w:webHidden/>
          </w:rPr>
          <w:fldChar w:fldCharType="separate"/>
        </w:r>
        <w:r>
          <w:rPr>
            <w:noProof/>
            <w:webHidden/>
          </w:rPr>
          <w:t>14</w:t>
        </w:r>
        <w:r>
          <w:rPr>
            <w:noProof/>
            <w:webHidden/>
          </w:rPr>
          <w:fldChar w:fldCharType="end"/>
        </w:r>
      </w:hyperlink>
    </w:p>
    <w:p w14:paraId="2E25EF28" w14:textId="58AF036D"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52" w:history="1">
        <w:r w:rsidRPr="00805F2A">
          <w:rPr>
            <w:rStyle w:val="Hyperlink"/>
            <w:noProof/>
          </w:rPr>
          <w:t>Hình 2</w:t>
        </w:r>
        <w:r w:rsidRPr="00805F2A">
          <w:rPr>
            <w:rStyle w:val="Hyperlink"/>
            <w:noProof/>
          </w:rPr>
          <w:noBreakHyphen/>
          <w:t>8 Chọn kiểu hiển thị tài liệu tham khảo</w:t>
        </w:r>
        <w:r>
          <w:rPr>
            <w:noProof/>
            <w:webHidden/>
          </w:rPr>
          <w:tab/>
        </w:r>
        <w:r>
          <w:rPr>
            <w:noProof/>
            <w:webHidden/>
          </w:rPr>
          <w:fldChar w:fldCharType="begin"/>
        </w:r>
        <w:r>
          <w:rPr>
            <w:noProof/>
            <w:webHidden/>
          </w:rPr>
          <w:instrText xml:space="preserve"> PAGEREF _Toc216634852 \h </w:instrText>
        </w:r>
        <w:r>
          <w:rPr>
            <w:noProof/>
            <w:webHidden/>
          </w:rPr>
        </w:r>
        <w:r>
          <w:rPr>
            <w:noProof/>
            <w:webHidden/>
          </w:rPr>
          <w:fldChar w:fldCharType="separate"/>
        </w:r>
        <w:r>
          <w:rPr>
            <w:noProof/>
            <w:webHidden/>
          </w:rPr>
          <w:t>14</w:t>
        </w:r>
        <w:r>
          <w:rPr>
            <w:noProof/>
            <w:webHidden/>
          </w:rPr>
          <w:fldChar w:fldCharType="end"/>
        </w:r>
      </w:hyperlink>
    </w:p>
    <w:p w14:paraId="0054A3CF" w14:textId="5E717B6D"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53" w:history="1">
        <w:r w:rsidRPr="00805F2A">
          <w:rPr>
            <w:rStyle w:val="Hyperlink"/>
            <w:noProof/>
          </w:rPr>
          <w:t>Hình 2</w:t>
        </w:r>
        <w:r w:rsidRPr="00805F2A">
          <w:rPr>
            <w:rStyle w:val="Hyperlink"/>
            <w:noProof/>
          </w:rPr>
          <w:noBreakHyphen/>
          <w:t>9 Thêm một tài liệu tham khảo vào văn bản.</w:t>
        </w:r>
        <w:r>
          <w:rPr>
            <w:noProof/>
            <w:webHidden/>
          </w:rPr>
          <w:tab/>
        </w:r>
        <w:r>
          <w:rPr>
            <w:noProof/>
            <w:webHidden/>
          </w:rPr>
          <w:fldChar w:fldCharType="begin"/>
        </w:r>
        <w:r>
          <w:rPr>
            <w:noProof/>
            <w:webHidden/>
          </w:rPr>
          <w:instrText xml:space="preserve"> PAGEREF _Toc216634853 \h </w:instrText>
        </w:r>
        <w:r>
          <w:rPr>
            <w:noProof/>
            <w:webHidden/>
          </w:rPr>
        </w:r>
        <w:r>
          <w:rPr>
            <w:noProof/>
            <w:webHidden/>
          </w:rPr>
          <w:fldChar w:fldCharType="separate"/>
        </w:r>
        <w:r>
          <w:rPr>
            <w:noProof/>
            <w:webHidden/>
          </w:rPr>
          <w:t>15</w:t>
        </w:r>
        <w:r>
          <w:rPr>
            <w:noProof/>
            <w:webHidden/>
          </w:rPr>
          <w:fldChar w:fldCharType="end"/>
        </w:r>
      </w:hyperlink>
    </w:p>
    <w:p w14:paraId="4A1CDA3F" w14:textId="7F047010"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54" w:history="1">
        <w:r w:rsidRPr="00805F2A">
          <w:rPr>
            <w:rStyle w:val="Hyperlink"/>
            <w:noProof/>
          </w:rPr>
          <w:t>Hình 2</w:t>
        </w:r>
        <w:r w:rsidRPr="00805F2A">
          <w:rPr>
            <w:rStyle w:val="Hyperlink"/>
            <w:noProof/>
          </w:rPr>
          <w:noBreakHyphen/>
          <w:t>10 Thêm danh sách các tài liệu tham khảo</w:t>
        </w:r>
        <w:r>
          <w:rPr>
            <w:noProof/>
            <w:webHidden/>
          </w:rPr>
          <w:tab/>
        </w:r>
        <w:r>
          <w:rPr>
            <w:noProof/>
            <w:webHidden/>
          </w:rPr>
          <w:fldChar w:fldCharType="begin"/>
        </w:r>
        <w:r>
          <w:rPr>
            <w:noProof/>
            <w:webHidden/>
          </w:rPr>
          <w:instrText xml:space="preserve"> PAGEREF _Toc216634854 \h </w:instrText>
        </w:r>
        <w:r>
          <w:rPr>
            <w:noProof/>
            <w:webHidden/>
          </w:rPr>
        </w:r>
        <w:r>
          <w:rPr>
            <w:noProof/>
            <w:webHidden/>
          </w:rPr>
          <w:fldChar w:fldCharType="separate"/>
        </w:r>
        <w:r>
          <w:rPr>
            <w:noProof/>
            <w:webHidden/>
          </w:rPr>
          <w:t>15</w:t>
        </w:r>
        <w:r>
          <w:rPr>
            <w:noProof/>
            <w:webHidden/>
          </w:rPr>
          <w:fldChar w:fldCharType="end"/>
        </w:r>
      </w:hyperlink>
    </w:p>
    <w:p w14:paraId="4FED7682" w14:textId="46D08D69"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55" w:history="1">
        <w:r w:rsidRPr="00805F2A">
          <w:rPr>
            <w:rStyle w:val="Hyperlink"/>
            <w:noProof/>
          </w:rPr>
          <w:t>Hình 2</w:t>
        </w:r>
        <w:r w:rsidRPr="00805F2A">
          <w:rPr>
            <w:rStyle w:val="Hyperlink"/>
            <w:noProof/>
          </w:rPr>
          <w:noBreakHyphen/>
          <w:t>11 Cập nhật danh sách tài liệu tham khảo</w:t>
        </w:r>
        <w:r>
          <w:rPr>
            <w:noProof/>
            <w:webHidden/>
          </w:rPr>
          <w:tab/>
        </w:r>
        <w:r>
          <w:rPr>
            <w:noProof/>
            <w:webHidden/>
          </w:rPr>
          <w:fldChar w:fldCharType="begin"/>
        </w:r>
        <w:r>
          <w:rPr>
            <w:noProof/>
            <w:webHidden/>
          </w:rPr>
          <w:instrText xml:space="preserve"> PAGEREF _Toc216634855 \h </w:instrText>
        </w:r>
        <w:r>
          <w:rPr>
            <w:noProof/>
            <w:webHidden/>
          </w:rPr>
        </w:r>
        <w:r>
          <w:rPr>
            <w:noProof/>
            <w:webHidden/>
          </w:rPr>
          <w:fldChar w:fldCharType="separate"/>
        </w:r>
        <w:r>
          <w:rPr>
            <w:noProof/>
            <w:webHidden/>
          </w:rPr>
          <w:t>16</w:t>
        </w:r>
        <w:r>
          <w:rPr>
            <w:noProof/>
            <w:webHidden/>
          </w:rPr>
          <w:fldChar w:fldCharType="end"/>
        </w:r>
      </w:hyperlink>
    </w:p>
    <w:p w14:paraId="63E8365C" w14:textId="78F77ACB"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4856" w:history="1">
        <w:r w:rsidRPr="00805F2A">
          <w:rPr>
            <w:rStyle w:val="Hyperlink"/>
            <w:noProof/>
          </w:rPr>
          <w:t>Hình 2</w:t>
        </w:r>
        <w:r w:rsidRPr="00805F2A">
          <w:rPr>
            <w:rStyle w:val="Hyperlink"/>
            <w:noProof/>
          </w:rPr>
          <w:noBreakHyphen/>
          <w:t>12 Chỉnh sửa định dạng hiển thị danh sách các tài liệu tham khảo</w:t>
        </w:r>
        <w:r>
          <w:rPr>
            <w:noProof/>
            <w:webHidden/>
          </w:rPr>
          <w:tab/>
        </w:r>
        <w:r>
          <w:rPr>
            <w:noProof/>
            <w:webHidden/>
          </w:rPr>
          <w:fldChar w:fldCharType="begin"/>
        </w:r>
        <w:r>
          <w:rPr>
            <w:noProof/>
            <w:webHidden/>
          </w:rPr>
          <w:instrText xml:space="preserve"> PAGEREF _Toc216634856 \h </w:instrText>
        </w:r>
        <w:r>
          <w:rPr>
            <w:noProof/>
            <w:webHidden/>
          </w:rPr>
        </w:r>
        <w:r>
          <w:rPr>
            <w:noProof/>
            <w:webHidden/>
          </w:rPr>
          <w:fldChar w:fldCharType="separate"/>
        </w:r>
        <w:r>
          <w:rPr>
            <w:noProof/>
            <w:webHidden/>
          </w:rPr>
          <w:t>16</w:t>
        </w:r>
        <w:r>
          <w:rPr>
            <w:noProof/>
            <w:webHidden/>
          </w:rPr>
          <w:fldChar w:fldCharType="end"/>
        </w:r>
      </w:hyperlink>
    </w:p>
    <w:p w14:paraId="5A59C874" w14:textId="5E7A5F28" w:rsidR="00511681" w:rsidRPr="002637C5" w:rsidRDefault="00791320" w:rsidP="00511681">
      <w:pPr>
        <w:rPr>
          <w:sz w:val="24"/>
        </w:rPr>
      </w:pPr>
      <w:r w:rsidRPr="002637C5">
        <w:rPr>
          <w:sz w:val="24"/>
        </w:rPr>
        <w:fldChar w:fldCharType="end"/>
      </w:r>
    </w:p>
    <w:p w14:paraId="416BEA80" w14:textId="77777777" w:rsidR="00511681" w:rsidRPr="002637C5" w:rsidRDefault="5C191AA1" w:rsidP="06F42410">
      <w:pPr>
        <w:pStyle w:val="Heading1"/>
        <w:numPr>
          <w:ilvl w:val="0"/>
          <w:numId w:val="0"/>
        </w:numPr>
        <w:rPr>
          <w:sz w:val="30"/>
          <w:szCs w:val="30"/>
        </w:rPr>
      </w:pPr>
      <w:bookmarkStart w:id="6" w:name="_Toc219052401"/>
      <w:bookmarkStart w:id="7" w:name="_Toc503244941"/>
      <w:r w:rsidRPr="06F42410">
        <w:rPr>
          <w:sz w:val="30"/>
          <w:szCs w:val="30"/>
        </w:rPr>
        <w:t>DANH MỤC CÁC BẢNG BIỂU</w:t>
      </w:r>
      <w:bookmarkEnd w:id="6"/>
      <w:bookmarkEnd w:id="7"/>
    </w:p>
    <w:p w14:paraId="7B97E59A" w14:textId="548A00CD" w:rsidR="00CA7B9A" w:rsidRDefault="00791320">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r w:rsidRPr="002637C5">
        <w:rPr>
          <w:sz w:val="24"/>
        </w:rPr>
        <w:fldChar w:fldCharType="begin"/>
      </w:r>
      <w:r w:rsidR="00511681" w:rsidRPr="002637C5">
        <w:rPr>
          <w:sz w:val="24"/>
        </w:rPr>
        <w:instrText xml:space="preserve"> TOC \h \z \c "Bảng" </w:instrText>
      </w:r>
      <w:r w:rsidRPr="002637C5">
        <w:rPr>
          <w:sz w:val="24"/>
        </w:rPr>
        <w:fldChar w:fldCharType="separate"/>
      </w:r>
      <w:hyperlink w:anchor="_Toc216635012" w:history="1">
        <w:r w:rsidR="00CA7B9A" w:rsidRPr="001863F2">
          <w:rPr>
            <w:rStyle w:val="Hyperlink"/>
            <w:noProof/>
          </w:rPr>
          <w:t>Bảng 2</w:t>
        </w:r>
        <w:r w:rsidR="00CA7B9A" w:rsidRPr="001863F2">
          <w:rPr>
            <w:rStyle w:val="Hyperlink"/>
            <w:noProof/>
          </w:rPr>
          <w:noBreakHyphen/>
          <w:t>1 Tên bảng</w:t>
        </w:r>
        <w:r w:rsidR="00CA7B9A">
          <w:rPr>
            <w:noProof/>
            <w:webHidden/>
          </w:rPr>
          <w:tab/>
        </w:r>
        <w:r w:rsidR="00CA7B9A">
          <w:rPr>
            <w:noProof/>
            <w:webHidden/>
          </w:rPr>
          <w:fldChar w:fldCharType="begin"/>
        </w:r>
        <w:r w:rsidR="00CA7B9A">
          <w:rPr>
            <w:noProof/>
            <w:webHidden/>
          </w:rPr>
          <w:instrText xml:space="preserve"> PAGEREF _Toc216635012 \h </w:instrText>
        </w:r>
        <w:r w:rsidR="00CA7B9A">
          <w:rPr>
            <w:noProof/>
            <w:webHidden/>
          </w:rPr>
        </w:r>
        <w:r w:rsidR="00CA7B9A">
          <w:rPr>
            <w:noProof/>
            <w:webHidden/>
          </w:rPr>
          <w:fldChar w:fldCharType="separate"/>
        </w:r>
        <w:r w:rsidR="00CA7B9A">
          <w:rPr>
            <w:noProof/>
            <w:webHidden/>
          </w:rPr>
          <w:t>10</w:t>
        </w:r>
        <w:r w:rsidR="00CA7B9A">
          <w:rPr>
            <w:noProof/>
            <w:webHidden/>
          </w:rPr>
          <w:fldChar w:fldCharType="end"/>
        </w:r>
      </w:hyperlink>
    </w:p>
    <w:p w14:paraId="0D504E98" w14:textId="35DE629F" w:rsidR="00CA7B9A" w:rsidRDefault="00CA7B9A">
      <w:pPr>
        <w:pStyle w:val="TableofFigures"/>
        <w:tabs>
          <w:tab w:val="right" w:leader="dot" w:pos="8778"/>
        </w:tabs>
        <w:rPr>
          <w:rFonts w:asciiTheme="minorHAnsi" w:eastAsiaTheme="minorEastAsia" w:hAnsiTheme="minorHAnsi" w:cstheme="minorBidi"/>
          <w:noProof/>
          <w:kern w:val="2"/>
          <w:sz w:val="24"/>
          <w:lang w:val="vi-VN" w:eastAsia="vi-VN"/>
          <w14:ligatures w14:val="standardContextual"/>
        </w:rPr>
      </w:pPr>
      <w:hyperlink w:anchor="_Toc216635013" w:history="1">
        <w:r w:rsidRPr="001863F2">
          <w:rPr>
            <w:rStyle w:val="Hyperlink"/>
            <w:noProof/>
          </w:rPr>
          <w:t>Bảng 2</w:t>
        </w:r>
        <w:r w:rsidRPr="001863F2">
          <w:rPr>
            <w:rStyle w:val="Hyperlink"/>
            <w:noProof/>
          </w:rPr>
          <w:noBreakHyphen/>
          <w:t>2 Bảng danh mục các từ viết tắt, nguồn ...</w:t>
        </w:r>
        <w:r>
          <w:rPr>
            <w:noProof/>
            <w:webHidden/>
          </w:rPr>
          <w:tab/>
        </w:r>
        <w:r>
          <w:rPr>
            <w:noProof/>
            <w:webHidden/>
          </w:rPr>
          <w:fldChar w:fldCharType="begin"/>
        </w:r>
        <w:r>
          <w:rPr>
            <w:noProof/>
            <w:webHidden/>
          </w:rPr>
          <w:instrText xml:space="preserve"> PAGEREF _Toc216635013 \h </w:instrText>
        </w:r>
        <w:r>
          <w:rPr>
            <w:noProof/>
            <w:webHidden/>
          </w:rPr>
        </w:r>
        <w:r>
          <w:rPr>
            <w:noProof/>
            <w:webHidden/>
          </w:rPr>
          <w:fldChar w:fldCharType="separate"/>
        </w:r>
        <w:r>
          <w:rPr>
            <w:noProof/>
            <w:webHidden/>
          </w:rPr>
          <w:t>10</w:t>
        </w:r>
        <w:r>
          <w:rPr>
            <w:noProof/>
            <w:webHidden/>
          </w:rPr>
          <w:fldChar w:fldCharType="end"/>
        </w:r>
      </w:hyperlink>
    </w:p>
    <w:p w14:paraId="540DD86F" w14:textId="5CE3C441" w:rsidR="00531F29" w:rsidRPr="002637C5" w:rsidRDefault="00791320" w:rsidP="00531F29">
      <w:pPr>
        <w:rPr>
          <w:sz w:val="24"/>
        </w:rPr>
        <w:sectPr w:rsidR="00531F29" w:rsidRPr="002637C5" w:rsidSect="004E73A4">
          <w:headerReference w:type="default" r:id="rId12"/>
          <w:footerReference w:type="even" r:id="rId13"/>
          <w:footerReference w:type="default" r:id="rId14"/>
          <w:pgSz w:w="11907" w:h="16840" w:code="9"/>
          <w:pgMar w:top="1701" w:right="1134" w:bottom="1701" w:left="1985" w:header="709" w:footer="70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fmt="upperRoman"/>
          <w:cols w:space="708"/>
          <w:docGrid w:linePitch="360"/>
        </w:sectPr>
      </w:pPr>
      <w:r w:rsidRPr="002637C5">
        <w:rPr>
          <w:sz w:val="24"/>
        </w:rPr>
        <w:fldChar w:fldCharType="end"/>
      </w:r>
      <w:bookmarkStart w:id="8" w:name="_Ref262310752"/>
    </w:p>
    <w:p w14:paraId="32350925" w14:textId="33693C53" w:rsidR="00E800F6" w:rsidRDefault="0DA38DB6" w:rsidP="00AA3C7B">
      <w:pPr>
        <w:pStyle w:val="Heading1"/>
        <w:numPr>
          <w:ilvl w:val="0"/>
          <w:numId w:val="0"/>
        </w:numPr>
      </w:pPr>
      <w:bookmarkStart w:id="9" w:name="_Toc219052402"/>
      <w:bookmarkStart w:id="10" w:name="_Toc235241261"/>
      <w:r>
        <w:t>MỞ ĐẦU</w:t>
      </w:r>
      <w:bookmarkEnd w:id="3"/>
      <w:bookmarkEnd w:id="8"/>
      <w:bookmarkEnd w:id="9"/>
      <w:bookmarkEnd w:id="10"/>
    </w:p>
    <w:p w14:paraId="3CCA04AA" w14:textId="6C85034B" w:rsidR="000133C5" w:rsidRPr="003449D5" w:rsidRDefault="00C80CF7" w:rsidP="000133C5">
      <w:pPr>
        <w:pStyle w:val="Heading2"/>
        <w:rPr>
          <w:lang w:val="pt-BR"/>
        </w:rPr>
      </w:pPr>
      <w:r w:rsidRPr="003449D5">
        <w:rPr>
          <w:lang w:val="pt-BR"/>
        </w:rPr>
        <w:t>Lý do chọn đề tài (Lê Duy Nam - 2321050071)</w:t>
      </w:r>
    </w:p>
    <w:p w14:paraId="4CAD5746" w14:textId="6727C6B6" w:rsidR="001474DB" w:rsidRPr="003449D5" w:rsidRDefault="001474DB" w:rsidP="00A300E1">
      <w:pPr>
        <w:ind w:left="567"/>
        <w:rPr>
          <w:lang w:val="pt-BR"/>
        </w:rPr>
      </w:pPr>
      <w:r w:rsidRPr="003449D5">
        <w:rPr>
          <w:lang w:val="pt-BR"/>
        </w:rPr>
        <w:t xml:space="preserve">Trong bối cảnh chuyển đổi số giáo dục đang diễn ra mạnh mẽ, việc ứng dụng công nghệ phần mềm vào công tác quản trị đại học là vô cùng cấp thiết. Hiện nay, tại nhiều cơ sở đào tạo, công tác xếp lịch và quản lý phòng học vẫn còn gặp nhiều bất cập nếu chỉ thực hiện thủ công hoặc dùng các công cụ rời rạc. Điều này dễ dẫn đến tình trạng trùng lịch mượn phòng, khó kiểm soát số lượng sinh viên sử dụng, không theo dõi sát sao được tình trạng hỏng hóc của trang thiết bị (máy chiếu, âm thanh, điều hòa...), và gây mất nhiều thời gian cho bộ phận hành chính. Để giải quyết những hạn chế trên và tối ưu hóa tài nguyên cơ sở vật chất của nhà trường, việc xây dựng một hệ thống phần mềm chuyên dụng là giải pháp tất yếu. Do đó, em quyết định chọn đề tài </w:t>
      </w:r>
      <w:r w:rsidRPr="003449D5">
        <w:rPr>
          <w:b/>
          <w:lang w:val="pt-BR"/>
        </w:rPr>
        <w:t>"Phân tích thiết kế hệ thống quản lý phòng học"</w:t>
      </w:r>
      <w:r w:rsidRPr="003449D5">
        <w:rPr>
          <w:lang w:val="pt-BR"/>
        </w:rPr>
        <w:t xml:space="preserve"> nhằm tạo ra một mô hình hệ thống khoa học, giúp quy trình mượn/trả và quản lý cơ sở vật chất trở nên chính xác, minh bạch và tự động hóa cao.</w:t>
      </w:r>
    </w:p>
    <w:p w14:paraId="434CF4CA" w14:textId="091A01FE" w:rsidR="00ED4142" w:rsidRPr="003449D5" w:rsidRDefault="00EC30FD" w:rsidP="00ED4142">
      <w:pPr>
        <w:pStyle w:val="Heading2"/>
        <w:rPr>
          <w:lang w:val="pt-BR"/>
        </w:rPr>
      </w:pPr>
      <w:r w:rsidRPr="003449D5">
        <w:rPr>
          <w:lang w:val="pt-BR"/>
        </w:rPr>
        <w:t>Mục tiêu và phạm vi của đề tài (Lê Duy Nam - 2321050071)</w:t>
      </w:r>
    </w:p>
    <w:p w14:paraId="18DC627E" w14:textId="4EC7DA6A" w:rsidR="00E26C6B" w:rsidRPr="00E26C6B" w:rsidRDefault="00E26C6B" w:rsidP="00E26C6B">
      <w:pPr>
        <w:ind w:left="567"/>
        <w:rPr>
          <w:lang w:val="vi-VN"/>
        </w:rPr>
      </w:pPr>
      <w:r w:rsidRPr="00E26C6B">
        <w:rPr>
          <w:lang w:val="vi-VN"/>
        </w:rPr>
        <w:t xml:space="preserve">  </w:t>
      </w:r>
      <w:r w:rsidRPr="00E26C6B">
        <w:rPr>
          <w:b/>
          <w:bCs/>
          <w:lang w:val="vi-VN"/>
        </w:rPr>
        <w:t>Mục tiêu:</w:t>
      </w:r>
      <w:r w:rsidRPr="00E26C6B">
        <w:rPr>
          <w:lang w:val="vi-VN"/>
        </w:rPr>
        <w:t xml:space="preserve"> Vận dụng các kiến thức chuyên ngành để phân tích và thiết kế hoàn chỉnh một hệ thống thông tin quản lý phòng học. Mô hình hệ thống được thiết kế phải đáp ứng đúng nghiệp vụ thực tế, có tính khả thi cao khi triển khai và giải quyết triệt để bài toán xếp lịch, chống trùng lặp.</w:t>
      </w:r>
    </w:p>
    <w:p w14:paraId="59BB4653" w14:textId="6412F5B0" w:rsidR="00E26C6B" w:rsidRPr="00E26C6B" w:rsidRDefault="00E26C6B" w:rsidP="00E26C6B">
      <w:pPr>
        <w:ind w:firstLine="1134"/>
        <w:rPr>
          <w:lang w:val="vi-VN"/>
        </w:rPr>
      </w:pPr>
      <w:r w:rsidRPr="00E26C6B">
        <w:rPr>
          <w:lang w:val="vi-VN"/>
        </w:rPr>
        <w:t xml:space="preserve">  </w:t>
      </w:r>
      <w:r w:rsidRPr="00E26C6B">
        <w:rPr>
          <w:b/>
          <w:bCs/>
          <w:lang w:val="vi-VN"/>
        </w:rPr>
        <w:t>Phạm vi của đề tài:</w:t>
      </w:r>
    </w:p>
    <w:p w14:paraId="0085D418" w14:textId="77777777" w:rsidR="00E26C6B" w:rsidRPr="00E26C6B" w:rsidRDefault="00E26C6B" w:rsidP="00430B32">
      <w:pPr>
        <w:numPr>
          <w:ilvl w:val="0"/>
          <w:numId w:val="16"/>
        </w:numPr>
        <w:tabs>
          <w:tab w:val="num" w:pos="720"/>
        </w:tabs>
        <w:rPr>
          <w:lang w:val="vi-VN"/>
        </w:rPr>
      </w:pPr>
      <w:r w:rsidRPr="00E26C6B">
        <w:rPr>
          <w:b/>
          <w:bCs/>
          <w:lang w:val="vi-VN"/>
        </w:rPr>
        <w:t>Đối tượng phục vụ:</w:t>
      </w:r>
      <w:r w:rsidRPr="00E26C6B">
        <w:rPr>
          <w:lang w:val="vi-VN"/>
        </w:rPr>
        <w:t xml:space="preserve"> Ban quản lý cơ sở vật chất/Giáo vụ, Giảng viên và Sinh viên.</w:t>
      </w:r>
    </w:p>
    <w:p w14:paraId="29264C73" w14:textId="24FA9195" w:rsidR="00E26C6B" w:rsidRPr="00E26C6B" w:rsidRDefault="00E26C6B" w:rsidP="00430B32">
      <w:pPr>
        <w:numPr>
          <w:ilvl w:val="0"/>
          <w:numId w:val="16"/>
        </w:numPr>
        <w:tabs>
          <w:tab w:val="num" w:pos="720"/>
        </w:tabs>
        <w:rPr>
          <w:lang w:val="vi-VN"/>
        </w:rPr>
      </w:pPr>
      <w:r w:rsidRPr="00E26C6B">
        <w:rPr>
          <w:b/>
          <w:bCs/>
          <w:lang w:val="vi-VN"/>
        </w:rPr>
        <w:t>Phạm vi nghiệp vụ:</w:t>
      </w:r>
      <w:r w:rsidRPr="00E26C6B">
        <w:rPr>
          <w:lang w:val="vi-VN"/>
        </w:rPr>
        <w:t xml:space="preserve"> </w:t>
      </w:r>
      <w:r w:rsidR="00B62511" w:rsidRPr="00B62511">
        <w:rPr>
          <w:lang w:val="vi-VN"/>
        </w:rPr>
        <w:t>Quản lý danh mục và số lượng thiết bị có trong từng phòng học cụ thể; Tiếp nhận các báo cáo sự cố hư hỏng từ người sử dụng phòng; Theo dõi, cập nhật trạng thái và tiến độ của quá trình bảo trì, sửa chữa</w:t>
      </w:r>
      <w:r w:rsidRPr="00E26C6B">
        <w:rPr>
          <w:lang w:val="vi-VN"/>
        </w:rPr>
        <w:t>.</w:t>
      </w:r>
    </w:p>
    <w:p w14:paraId="3D4FA64E" w14:textId="3E284E61" w:rsidR="00E26C6B" w:rsidRPr="00E26C6B" w:rsidRDefault="000A67CF" w:rsidP="00430B32">
      <w:pPr>
        <w:numPr>
          <w:ilvl w:val="0"/>
          <w:numId w:val="16"/>
        </w:numPr>
        <w:tabs>
          <w:tab w:val="num" w:pos="720"/>
        </w:tabs>
        <w:rPr>
          <w:lang w:val="vi-VN"/>
        </w:rPr>
      </w:pPr>
      <w:r w:rsidRPr="000A67CF">
        <w:rPr>
          <w:b/>
          <w:bCs/>
          <w:lang w:val="vi-VN"/>
        </w:rPr>
        <w:t>Phạm vi thiết kế hệ thống:</w:t>
      </w:r>
      <w:r w:rsidRPr="000A67CF">
        <w:rPr>
          <w:lang w:val="vi-VN"/>
        </w:rPr>
        <w:t xml:space="preserve"> Tập trung phân tích Use Case và thiết kế các thực thể cốt lõi cho module này bao gồm: ThietBi, HuHong, và BaoTri</w:t>
      </w:r>
      <w:r w:rsidR="00E26C6B" w:rsidRPr="00E26C6B">
        <w:rPr>
          <w:lang w:val="vi-VN"/>
        </w:rPr>
        <w:t>.</w:t>
      </w:r>
    </w:p>
    <w:p w14:paraId="1F2C2DB7" w14:textId="113052BE" w:rsidR="00E26C6B" w:rsidRPr="000538D8" w:rsidRDefault="000538D8" w:rsidP="00E26C6B">
      <w:pPr>
        <w:pStyle w:val="Heading2"/>
        <w:rPr>
          <w:lang w:val="vi-VN"/>
        </w:rPr>
      </w:pPr>
      <w:r w:rsidRPr="000538D8">
        <w:rPr>
          <w:lang w:val="vi-VN"/>
        </w:rPr>
        <w:t>Ý nghĩa thực tiễn (Lê Duy Nam - 2321050071)</w:t>
      </w:r>
    </w:p>
    <w:p w14:paraId="174C9D69" w14:textId="77777777" w:rsidR="00B05FD7" w:rsidRPr="00B05FD7" w:rsidRDefault="00B05FD7" w:rsidP="00B05FD7">
      <w:pPr>
        <w:ind w:left="142" w:firstLine="425"/>
        <w:rPr>
          <w:lang w:val="vi-VN"/>
        </w:rPr>
      </w:pPr>
      <w:r w:rsidRPr="00B05FD7">
        <w:rPr>
          <w:lang w:val="vi-VN"/>
        </w:rPr>
        <w:t>Kết quả phân tích và thiết kế của module sẽ đóng góp những giá trị thiết thực vào hệ thống tổng thể:</w:t>
      </w:r>
    </w:p>
    <w:p w14:paraId="713F8B0D" w14:textId="77777777" w:rsidR="00B05FD7" w:rsidRPr="00B05FD7" w:rsidRDefault="00B05FD7" w:rsidP="00430B32">
      <w:pPr>
        <w:numPr>
          <w:ilvl w:val="0"/>
          <w:numId w:val="17"/>
        </w:numPr>
        <w:rPr>
          <w:lang w:val="vi-VN"/>
        </w:rPr>
      </w:pPr>
      <w:r w:rsidRPr="00B05FD7">
        <w:rPr>
          <w:b/>
          <w:bCs/>
          <w:lang w:val="vi-VN"/>
        </w:rPr>
        <w:t>Về mặt vận hành:</w:t>
      </w:r>
      <w:r w:rsidRPr="00B05FD7">
        <w:rPr>
          <w:lang w:val="vi-VN"/>
        </w:rPr>
        <w:t xml:space="preserve"> Giúp Ban quản lý cơ sở vật chất nắm bắt chính xác số lượng và tình trạng ("hoạt động tốt", "đang hỏng", "đang bảo trì") của toàn bộ tài sản tại các phòng học theo thời gian thực.</w:t>
      </w:r>
    </w:p>
    <w:p w14:paraId="2DC65D9F" w14:textId="77777777" w:rsidR="00B05FD7" w:rsidRPr="00B05FD7" w:rsidRDefault="00B05FD7" w:rsidP="00430B32">
      <w:pPr>
        <w:numPr>
          <w:ilvl w:val="0"/>
          <w:numId w:val="17"/>
        </w:numPr>
        <w:rPr>
          <w:lang w:val="vi-VN"/>
        </w:rPr>
      </w:pPr>
      <w:r w:rsidRPr="00B05FD7">
        <w:rPr>
          <w:b/>
          <w:bCs/>
          <w:lang w:val="vi-VN"/>
        </w:rPr>
        <w:t>Về mặt hỗ trợ người dùng:</w:t>
      </w:r>
      <w:r w:rsidRPr="00B05FD7">
        <w:rPr>
          <w:lang w:val="vi-VN"/>
        </w:rPr>
        <w:t xml:space="preserve"> Cung cấp kênh báo cáo sự cố nhanh chóng, minh bạch cho Giảng viên và Sinh viên ngay khi phát hiện thiết bị lỗi, từ đó rút ngắn thời gian chờ đợi sửa chữa, đảm bảo chất lượng và tiến độ của các buổi học.</w:t>
      </w:r>
    </w:p>
    <w:p w14:paraId="2E0265D1" w14:textId="77777777" w:rsidR="00B05FD7" w:rsidRPr="00B05FD7" w:rsidRDefault="00B05FD7" w:rsidP="00430B32">
      <w:pPr>
        <w:numPr>
          <w:ilvl w:val="0"/>
          <w:numId w:val="17"/>
        </w:numPr>
        <w:rPr>
          <w:lang w:val="vi-VN"/>
        </w:rPr>
      </w:pPr>
      <w:r w:rsidRPr="00B05FD7">
        <w:rPr>
          <w:b/>
          <w:bCs/>
          <w:lang w:val="vi-VN"/>
        </w:rPr>
        <w:t>Về mặt quản trị rủi ro:</w:t>
      </w:r>
      <w:r w:rsidRPr="00B05FD7">
        <w:rPr>
          <w:lang w:val="vi-VN"/>
        </w:rPr>
        <w:t xml:space="preserve"> Lưu trữ lịch sử hỏng hóc và bảo trì của từng thiết bị, tạo cơ sở dữ liệu quan trọng để nhà trường đánh giá độ bền của tài sản và lên kế hoạch mua sắm, thay thế định kỳ một cách hiệu quả.</w:t>
      </w:r>
    </w:p>
    <w:p w14:paraId="147B6362" w14:textId="0A7AD668" w:rsidR="00EC30FD" w:rsidRPr="00A26C78" w:rsidRDefault="00A26C78" w:rsidP="00CC1ABA">
      <w:pPr>
        <w:pStyle w:val="Heading2"/>
        <w:rPr>
          <w:lang w:val="vi-VN"/>
        </w:rPr>
      </w:pPr>
      <w:r w:rsidRPr="00A26C78">
        <w:rPr>
          <w:lang w:val="vi-VN"/>
        </w:rPr>
        <w:t xml:space="preserve">Cấu trúc báo cáo </w:t>
      </w:r>
      <w:r w:rsidRPr="000538D8">
        <w:rPr>
          <w:lang w:val="vi-VN"/>
        </w:rPr>
        <w:t>(Lê Duy Nam - 2321050071)</w:t>
      </w:r>
    </w:p>
    <w:p w14:paraId="61E0D0AC" w14:textId="77777777" w:rsidR="003F2A75" w:rsidRPr="003F2A75" w:rsidRDefault="003F2A75" w:rsidP="00A26C78">
      <w:pPr>
        <w:ind w:left="360" w:firstLine="0"/>
        <w:rPr>
          <w:b/>
          <w:bCs/>
          <w:lang w:val="vi-VN"/>
        </w:rPr>
      </w:pPr>
      <w:r w:rsidRPr="003F2A75">
        <w:rPr>
          <w:b/>
          <w:bCs/>
          <w:lang w:val="vi-VN"/>
        </w:rPr>
        <w:t>MỞ ĐẦU</w:t>
      </w:r>
    </w:p>
    <w:p w14:paraId="08B22FCD" w14:textId="77777777" w:rsidR="003F2A75" w:rsidRPr="003F2A75" w:rsidRDefault="003F2A75" w:rsidP="00430B32">
      <w:pPr>
        <w:numPr>
          <w:ilvl w:val="0"/>
          <w:numId w:val="5"/>
        </w:numPr>
        <w:tabs>
          <w:tab w:val="clear" w:pos="720"/>
          <w:tab w:val="num" w:pos="1080"/>
        </w:tabs>
        <w:ind w:left="1080"/>
        <w:rPr>
          <w:lang w:val="vi-VN"/>
        </w:rPr>
      </w:pPr>
      <w:r w:rsidRPr="003F2A75">
        <w:rPr>
          <w:lang w:val="vi-VN"/>
        </w:rPr>
        <w:t>Lý do chọn đề tài</w:t>
      </w:r>
    </w:p>
    <w:p w14:paraId="36E092BB" w14:textId="77777777" w:rsidR="003F2A75" w:rsidRPr="003F2A75" w:rsidRDefault="003F2A75" w:rsidP="00430B32">
      <w:pPr>
        <w:numPr>
          <w:ilvl w:val="0"/>
          <w:numId w:val="5"/>
        </w:numPr>
        <w:tabs>
          <w:tab w:val="clear" w:pos="720"/>
          <w:tab w:val="num" w:pos="1080"/>
        </w:tabs>
        <w:ind w:left="1080"/>
        <w:rPr>
          <w:lang w:val="vi-VN"/>
        </w:rPr>
      </w:pPr>
      <w:r w:rsidRPr="003F2A75">
        <w:rPr>
          <w:lang w:val="vi-VN"/>
        </w:rPr>
        <w:t>Mục tiêu và phạm vi của đề tài</w:t>
      </w:r>
    </w:p>
    <w:p w14:paraId="6069DFCE" w14:textId="77777777" w:rsidR="003F2A75" w:rsidRPr="003F2A75" w:rsidRDefault="003F2A75" w:rsidP="00430B32">
      <w:pPr>
        <w:numPr>
          <w:ilvl w:val="0"/>
          <w:numId w:val="5"/>
        </w:numPr>
        <w:tabs>
          <w:tab w:val="clear" w:pos="720"/>
          <w:tab w:val="num" w:pos="1080"/>
        </w:tabs>
        <w:ind w:left="1080"/>
        <w:rPr>
          <w:lang w:val="vi-VN"/>
        </w:rPr>
      </w:pPr>
      <w:r w:rsidRPr="003F2A75">
        <w:rPr>
          <w:lang w:val="vi-VN"/>
        </w:rPr>
        <w:t>Ý nghĩa thực tiễn của ứng dụng</w:t>
      </w:r>
    </w:p>
    <w:p w14:paraId="58BBD3CD" w14:textId="77777777" w:rsidR="003F2A75" w:rsidRPr="003F2A75" w:rsidRDefault="003F2A75" w:rsidP="00430B32">
      <w:pPr>
        <w:numPr>
          <w:ilvl w:val="0"/>
          <w:numId w:val="5"/>
        </w:numPr>
        <w:tabs>
          <w:tab w:val="clear" w:pos="720"/>
          <w:tab w:val="num" w:pos="1080"/>
        </w:tabs>
        <w:ind w:left="1080"/>
        <w:rPr>
          <w:lang w:val="vi-VN"/>
        </w:rPr>
      </w:pPr>
      <w:r w:rsidRPr="003F2A75">
        <w:rPr>
          <w:lang w:val="vi-VN"/>
        </w:rPr>
        <w:t>Cấu trúc báo cáo</w:t>
      </w:r>
    </w:p>
    <w:p w14:paraId="38B943E1" w14:textId="77777777" w:rsidR="003F2A75" w:rsidRPr="003F2A75" w:rsidRDefault="003F2A75" w:rsidP="00430B32">
      <w:pPr>
        <w:numPr>
          <w:ilvl w:val="0"/>
          <w:numId w:val="5"/>
        </w:numPr>
        <w:tabs>
          <w:tab w:val="clear" w:pos="720"/>
          <w:tab w:val="num" w:pos="1080"/>
        </w:tabs>
        <w:ind w:left="1080"/>
        <w:rPr>
          <w:lang w:val="vi-VN"/>
        </w:rPr>
      </w:pPr>
      <w:r w:rsidRPr="003F2A75">
        <w:rPr>
          <w:lang w:val="vi-VN"/>
        </w:rPr>
        <w:t>Phân công công việc trong nhóm</w:t>
      </w:r>
    </w:p>
    <w:p w14:paraId="366DD180" w14:textId="77777777" w:rsidR="003F2A75" w:rsidRPr="003F2A75" w:rsidRDefault="003F2A75" w:rsidP="00A26C78">
      <w:pPr>
        <w:ind w:left="360" w:firstLine="0"/>
        <w:rPr>
          <w:b/>
          <w:bCs/>
          <w:lang w:val="vi-VN"/>
        </w:rPr>
      </w:pPr>
      <w:r w:rsidRPr="003F2A75">
        <w:rPr>
          <w:b/>
          <w:bCs/>
          <w:lang w:val="vi-VN"/>
        </w:rPr>
        <w:t>CHƯƠNG 1: TỔNG QUAN</w:t>
      </w:r>
    </w:p>
    <w:p w14:paraId="2E0AEF45" w14:textId="77777777" w:rsidR="003F2A75" w:rsidRPr="003F2A75" w:rsidRDefault="003F2A75" w:rsidP="00430B32">
      <w:pPr>
        <w:numPr>
          <w:ilvl w:val="0"/>
          <w:numId w:val="6"/>
        </w:numPr>
        <w:tabs>
          <w:tab w:val="clear" w:pos="720"/>
          <w:tab w:val="num" w:pos="1080"/>
        </w:tabs>
        <w:ind w:left="1080"/>
        <w:rPr>
          <w:lang w:val="vi-VN"/>
        </w:rPr>
      </w:pPr>
      <w:r w:rsidRPr="003F2A75">
        <w:rPr>
          <w:lang w:val="vi-VN"/>
        </w:rPr>
        <w:t>Đặt vấn đề và bối cảnh</w:t>
      </w:r>
    </w:p>
    <w:p w14:paraId="748A06C0" w14:textId="77777777" w:rsidR="003F2A75" w:rsidRPr="003F2A75" w:rsidRDefault="003F2A75" w:rsidP="00430B32">
      <w:pPr>
        <w:numPr>
          <w:ilvl w:val="0"/>
          <w:numId w:val="6"/>
        </w:numPr>
        <w:tabs>
          <w:tab w:val="clear" w:pos="720"/>
          <w:tab w:val="num" w:pos="1080"/>
        </w:tabs>
        <w:ind w:left="1080"/>
        <w:rPr>
          <w:lang w:val="vi-VN"/>
        </w:rPr>
      </w:pPr>
      <w:r w:rsidRPr="003F2A75">
        <w:rPr>
          <w:lang w:val="vi-VN"/>
        </w:rPr>
        <w:t>Mục tiêu của hệ thống</w:t>
      </w:r>
    </w:p>
    <w:p w14:paraId="6E31E809" w14:textId="77777777" w:rsidR="003F2A75" w:rsidRPr="003F2A75" w:rsidRDefault="003F2A75" w:rsidP="00430B32">
      <w:pPr>
        <w:numPr>
          <w:ilvl w:val="0"/>
          <w:numId w:val="6"/>
        </w:numPr>
        <w:tabs>
          <w:tab w:val="clear" w:pos="720"/>
          <w:tab w:val="num" w:pos="1080"/>
        </w:tabs>
        <w:ind w:left="1080"/>
        <w:rPr>
          <w:lang w:val="vi-VN"/>
        </w:rPr>
      </w:pPr>
      <w:r w:rsidRPr="003F2A75">
        <w:rPr>
          <w:lang w:val="vi-VN"/>
        </w:rPr>
        <w:t>Đối tượng sử dụng</w:t>
      </w:r>
    </w:p>
    <w:p w14:paraId="0B9F9DE1" w14:textId="77777777" w:rsidR="003F2A75" w:rsidRPr="003F2A75" w:rsidRDefault="003F2A75" w:rsidP="00430B32">
      <w:pPr>
        <w:numPr>
          <w:ilvl w:val="0"/>
          <w:numId w:val="6"/>
        </w:numPr>
        <w:tabs>
          <w:tab w:val="clear" w:pos="720"/>
          <w:tab w:val="num" w:pos="1080"/>
        </w:tabs>
        <w:ind w:left="1080"/>
        <w:rPr>
          <w:lang w:val="vi-VN"/>
        </w:rPr>
      </w:pPr>
      <w:r w:rsidRPr="003F2A75">
        <w:rPr>
          <w:lang w:val="vi-VN"/>
        </w:rPr>
        <w:t>Tính năng chính của ứng dụng</w:t>
      </w:r>
    </w:p>
    <w:p w14:paraId="057876EA" w14:textId="77777777" w:rsidR="003F2A75" w:rsidRPr="003F2A75" w:rsidRDefault="003F2A75" w:rsidP="00430B32">
      <w:pPr>
        <w:numPr>
          <w:ilvl w:val="0"/>
          <w:numId w:val="6"/>
        </w:numPr>
        <w:tabs>
          <w:tab w:val="clear" w:pos="720"/>
          <w:tab w:val="num" w:pos="1080"/>
        </w:tabs>
        <w:ind w:left="1080"/>
        <w:rPr>
          <w:lang w:val="vi-VN"/>
        </w:rPr>
      </w:pPr>
      <w:r w:rsidRPr="003F2A75">
        <w:rPr>
          <w:lang w:val="vi-VN"/>
        </w:rPr>
        <w:t>Giới hạn và phạm vi của đề tài</w:t>
      </w:r>
    </w:p>
    <w:p w14:paraId="7976AEFE" w14:textId="77777777" w:rsidR="003F2A75" w:rsidRPr="003F2A75" w:rsidRDefault="003F2A75" w:rsidP="00430B32">
      <w:pPr>
        <w:numPr>
          <w:ilvl w:val="0"/>
          <w:numId w:val="6"/>
        </w:numPr>
        <w:tabs>
          <w:tab w:val="clear" w:pos="720"/>
          <w:tab w:val="num" w:pos="1080"/>
        </w:tabs>
        <w:ind w:left="1080"/>
        <w:rPr>
          <w:lang w:val="vi-VN"/>
        </w:rPr>
      </w:pPr>
      <w:r w:rsidRPr="003F2A75">
        <w:rPr>
          <w:lang w:val="vi-VN"/>
        </w:rPr>
        <w:t>Kế hoạch thực hiện dự án (có thể kết hợp phần phân công nhiệm vụ vào đây)</w:t>
      </w:r>
    </w:p>
    <w:p w14:paraId="6062C00C" w14:textId="6D940445" w:rsidR="003F2A75" w:rsidRPr="003F2A75" w:rsidRDefault="00CC1ABA" w:rsidP="00A26C78">
      <w:pPr>
        <w:ind w:left="360" w:firstLine="0"/>
        <w:rPr>
          <w:b/>
          <w:bCs/>
          <w:lang w:val="vi-VN"/>
        </w:rPr>
      </w:pPr>
      <w:r w:rsidRPr="003F2A75">
        <w:rPr>
          <w:b/>
          <w:bCs/>
          <w:lang w:val="vi-VN"/>
        </w:rPr>
        <w:t xml:space="preserve">CHƯƠNG </w:t>
      </w:r>
      <w:r w:rsidR="00584799" w:rsidRPr="00584799">
        <w:rPr>
          <w:b/>
          <w:bCs/>
          <w:lang w:val="vi-VN"/>
        </w:rPr>
        <w:t>2</w:t>
      </w:r>
      <w:r w:rsidR="003F2A75" w:rsidRPr="003F2A75">
        <w:rPr>
          <w:b/>
          <w:bCs/>
          <w:lang w:val="vi-VN"/>
        </w:rPr>
        <w:t>: PHÂN TÍCH THIẾT KẾ HỆ THỐNG</w:t>
      </w:r>
    </w:p>
    <w:p w14:paraId="476E79C1" w14:textId="77777777" w:rsidR="003F2A75" w:rsidRPr="003F2A75" w:rsidRDefault="003F2A75" w:rsidP="00430B32">
      <w:pPr>
        <w:numPr>
          <w:ilvl w:val="0"/>
          <w:numId w:val="7"/>
        </w:numPr>
        <w:tabs>
          <w:tab w:val="clear" w:pos="720"/>
          <w:tab w:val="num" w:pos="1080"/>
        </w:tabs>
        <w:ind w:left="1080"/>
        <w:rPr>
          <w:lang w:val="vi-VN"/>
        </w:rPr>
      </w:pPr>
      <w:r w:rsidRPr="003F2A75">
        <w:rPr>
          <w:b/>
          <w:bCs/>
          <w:lang w:val="vi-VN"/>
        </w:rPr>
        <w:t>Phân tích yêu cầu:</w:t>
      </w:r>
    </w:p>
    <w:p w14:paraId="7441C271" w14:textId="77777777" w:rsidR="003F2A75" w:rsidRPr="003F2A75" w:rsidRDefault="003F2A75" w:rsidP="00430B32">
      <w:pPr>
        <w:numPr>
          <w:ilvl w:val="1"/>
          <w:numId w:val="7"/>
        </w:numPr>
        <w:tabs>
          <w:tab w:val="clear" w:pos="1440"/>
          <w:tab w:val="num" w:pos="1800"/>
        </w:tabs>
        <w:ind w:left="1800"/>
        <w:rPr>
          <w:lang w:val="vi-VN"/>
        </w:rPr>
      </w:pPr>
      <w:r w:rsidRPr="003F2A75">
        <w:rPr>
          <w:lang w:val="vi-VN"/>
        </w:rPr>
        <w:t>Yêu cầu chức năng (functional requirements)</w:t>
      </w:r>
    </w:p>
    <w:p w14:paraId="19CD6762" w14:textId="77777777" w:rsidR="003F2A75" w:rsidRPr="003F2A75" w:rsidRDefault="003F2A75" w:rsidP="00430B32">
      <w:pPr>
        <w:numPr>
          <w:ilvl w:val="1"/>
          <w:numId w:val="7"/>
        </w:numPr>
        <w:tabs>
          <w:tab w:val="clear" w:pos="1440"/>
          <w:tab w:val="num" w:pos="1800"/>
        </w:tabs>
        <w:ind w:left="1800"/>
        <w:rPr>
          <w:lang w:val="vi-VN"/>
        </w:rPr>
      </w:pPr>
      <w:r w:rsidRPr="003F2A75">
        <w:rPr>
          <w:lang w:val="vi-VN"/>
        </w:rPr>
        <w:t>Yêu cầu phi chức năng (non-functional requirements)</w:t>
      </w:r>
    </w:p>
    <w:p w14:paraId="7803D7AA" w14:textId="77777777" w:rsidR="6A2CC57C" w:rsidRDefault="6A2CC57C" w:rsidP="00430B32">
      <w:pPr>
        <w:numPr>
          <w:ilvl w:val="1"/>
          <w:numId w:val="7"/>
        </w:numPr>
        <w:tabs>
          <w:tab w:val="clear" w:pos="1440"/>
          <w:tab w:val="num" w:pos="1800"/>
        </w:tabs>
        <w:ind w:left="1800"/>
        <w:rPr>
          <w:lang w:val="vi-VN"/>
        </w:rPr>
      </w:pPr>
      <w:r w:rsidRPr="65AEA1CB">
        <w:rPr>
          <w:lang w:val="vi-VN"/>
        </w:rPr>
        <w:t xml:space="preserve">Bảng xác định tác </w:t>
      </w:r>
      <w:r w:rsidRPr="775CDCE0">
        <w:rPr>
          <w:lang w:val="vi-VN"/>
        </w:rPr>
        <w:t xml:space="preserve">nhân và chức </w:t>
      </w:r>
      <w:r w:rsidRPr="6C9EFE5E">
        <w:rPr>
          <w:lang w:val="vi-VN"/>
        </w:rPr>
        <w:t>năng</w:t>
      </w:r>
    </w:p>
    <w:p w14:paraId="46759662" w14:textId="77777777" w:rsidR="6C9EFE5E" w:rsidRDefault="6A2CC57C" w:rsidP="00430B32">
      <w:pPr>
        <w:numPr>
          <w:ilvl w:val="1"/>
          <w:numId w:val="7"/>
        </w:numPr>
        <w:tabs>
          <w:tab w:val="clear" w:pos="1440"/>
          <w:tab w:val="num" w:pos="1800"/>
        </w:tabs>
        <w:ind w:left="1800"/>
        <w:rPr>
          <w:lang w:val="vi-VN"/>
        </w:rPr>
      </w:pPr>
      <w:r w:rsidRPr="304AFB59">
        <w:rPr>
          <w:lang w:val="vi-VN"/>
        </w:rPr>
        <w:t>Biểu đồ phân cấp</w:t>
      </w:r>
      <w:r w:rsidRPr="0793F33D">
        <w:rPr>
          <w:lang w:val="vi-VN"/>
        </w:rPr>
        <w:t xml:space="preserve"> chức</w:t>
      </w:r>
      <w:r w:rsidRPr="50D7EE5E">
        <w:rPr>
          <w:lang w:val="vi-VN"/>
        </w:rPr>
        <w:t xml:space="preserve"> năng</w:t>
      </w:r>
      <w:r w:rsidRPr="00034B8F">
        <w:rPr>
          <w:lang w:val="vi-VN"/>
        </w:rPr>
        <w:tab/>
      </w:r>
    </w:p>
    <w:p w14:paraId="281710BC" w14:textId="77777777" w:rsidR="6A2CC57C" w:rsidRPr="006B79C8" w:rsidRDefault="6A2CC57C" w:rsidP="00430B32">
      <w:pPr>
        <w:numPr>
          <w:ilvl w:val="1"/>
          <w:numId w:val="7"/>
        </w:numPr>
        <w:tabs>
          <w:tab w:val="clear" w:pos="1440"/>
          <w:tab w:val="num" w:pos="1800"/>
        </w:tabs>
        <w:ind w:left="1800"/>
        <w:rPr>
          <w:lang w:val="vi-VN"/>
        </w:rPr>
      </w:pPr>
      <w:r w:rsidRPr="50D7EE5E">
        <w:rPr>
          <w:lang w:val="vi-VN"/>
        </w:rPr>
        <w:t>Biểu đồ hoạt động</w:t>
      </w:r>
    </w:p>
    <w:p w14:paraId="17E9BBB0" w14:textId="77777777" w:rsidR="006B79C8" w:rsidRPr="006B79C8" w:rsidRDefault="006B79C8" w:rsidP="00430B32">
      <w:pPr>
        <w:numPr>
          <w:ilvl w:val="1"/>
          <w:numId w:val="7"/>
        </w:numPr>
        <w:tabs>
          <w:tab w:val="clear" w:pos="1440"/>
          <w:tab w:val="num" w:pos="1800"/>
        </w:tabs>
        <w:ind w:left="1800"/>
        <w:rPr>
          <w:lang w:val="vi-VN"/>
        </w:rPr>
      </w:pPr>
      <w:r w:rsidRPr="005F484B">
        <w:rPr>
          <w:lang w:val="vi-VN"/>
        </w:rPr>
        <w:t>Ma trận thực thể</w:t>
      </w:r>
      <w:r w:rsidRPr="00192BE6">
        <w:rPr>
          <w:lang w:val="vi-VN"/>
        </w:rPr>
        <w:t xml:space="preserve"> - </w:t>
      </w:r>
      <w:r w:rsidRPr="005F484B">
        <w:rPr>
          <w:lang w:val="vi-VN"/>
        </w:rPr>
        <w:t>chức năng</w:t>
      </w:r>
    </w:p>
    <w:p w14:paraId="7CD21C09" w14:textId="77777777" w:rsidR="6A2CC57C" w:rsidRDefault="6A2CC57C" w:rsidP="00430B32">
      <w:pPr>
        <w:numPr>
          <w:ilvl w:val="1"/>
          <w:numId w:val="7"/>
        </w:numPr>
        <w:tabs>
          <w:tab w:val="clear" w:pos="1440"/>
          <w:tab w:val="num" w:pos="1800"/>
        </w:tabs>
        <w:ind w:left="1800"/>
        <w:rPr>
          <w:lang w:val="vi-VN"/>
        </w:rPr>
      </w:pPr>
      <w:r w:rsidRPr="50D7EE5E">
        <w:rPr>
          <w:lang w:val="vi-VN"/>
        </w:rPr>
        <w:t>Chức năng(Mỗi người 1 chức năng)</w:t>
      </w:r>
    </w:p>
    <w:p w14:paraId="238A81F4" w14:textId="77777777" w:rsidR="003F2A75" w:rsidRPr="003F2A75" w:rsidRDefault="003F2A75" w:rsidP="00430B32">
      <w:pPr>
        <w:numPr>
          <w:ilvl w:val="0"/>
          <w:numId w:val="7"/>
        </w:numPr>
        <w:tabs>
          <w:tab w:val="clear" w:pos="720"/>
          <w:tab w:val="num" w:pos="1080"/>
        </w:tabs>
        <w:ind w:left="1080"/>
        <w:rPr>
          <w:lang w:val="vi-VN"/>
        </w:rPr>
      </w:pPr>
      <w:r w:rsidRPr="003F2A75">
        <w:rPr>
          <w:b/>
          <w:bCs/>
          <w:lang w:val="vi-VN"/>
        </w:rPr>
        <w:t>Thiết kế cơ sở dữ liệu:</w:t>
      </w:r>
    </w:p>
    <w:p w14:paraId="13A82AB6" w14:textId="77777777" w:rsidR="003F2A75" w:rsidRPr="003F2A75" w:rsidRDefault="003F2A75" w:rsidP="00430B32">
      <w:pPr>
        <w:numPr>
          <w:ilvl w:val="1"/>
          <w:numId w:val="7"/>
        </w:numPr>
        <w:tabs>
          <w:tab w:val="clear" w:pos="1440"/>
          <w:tab w:val="num" w:pos="1800"/>
        </w:tabs>
        <w:ind w:left="1800"/>
        <w:rPr>
          <w:lang w:val="vi-VN"/>
        </w:rPr>
      </w:pPr>
      <w:r w:rsidRPr="003F2A75">
        <w:rPr>
          <w:lang w:val="vi-VN"/>
        </w:rPr>
        <w:t>Sơ đồ ERD (Entity Relationship Diagram)</w:t>
      </w:r>
    </w:p>
    <w:p w14:paraId="357B3D04" w14:textId="77777777" w:rsidR="003F2A75" w:rsidRPr="003F2A75" w:rsidRDefault="003F2A75" w:rsidP="00430B32">
      <w:pPr>
        <w:numPr>
          <w:ilvl w:val="1"/>
          <w:numId w:val="7"/>
        </w:numPr>
        <w:tabs>
          <w:tab w:val="clear" w:pos="1440"/>
          <w:tab w:val="num" w:pos="1800"/>
        </w:tabs>
        <w:ind w:left="1800"/>
        <w:rPr>
          <w:lang w:val="vi-VN"/>
        </w:rPr>
      </w:pPr>
      <w:r w:rsidRPr="003F2A75">
        <w:rPr>
          <w:lang w:val="vi-VN"/>
        </w:rPr>
        <w:t>Thiết kế các bảng, khóa chính, khóa ngoại</w:t>
      </w:r>
    </w:p>
    <w:p w14:paraId="53E0A56F" w14:textId="77777777" w:rsidR="003F2A75" w:rsidRPr="003F2A75" w:rsidRDefault="003F2A75" w:rsidP="00430B32">
      <w:pPr>
        <w:numPr>
          <w:ilvl w:val="1"/>
          <w:numId w:val="7"/>
        </w:numPr>
        <w:tabs>
          <w:tab w:val="clear" w:pos="1440"/>
          <w:tab w:val="num" w:pos="1800"/>
        </w:tabs>
        <w:ind w:left="1800"/>
        <w:rPr>
          <w:lang w:val="vi-VN"/>
        </w:rPr>
      </w:pPr>
      <w:r w:rsidRPr="003F2A75">
        <w:rPr>
          <w:lang w:val="vi-VN"/>
        </w:rPr>
        <w:t>Chuẩn hóa cơ sở dữ liệu (nếu có khả năng làm, ưu tiên 3 NF, cùng lắm là 2 NF)</w:t>
      </w:r>
    </w:p>
    <w:p w14:paraId="6C376B23" w14:textId="77777777" w:rsidR="003F2A75" w:rsidRPr="003F2A75" w:rsidRDefault="003F2A75" w:rsidP="00430B32">
      <w:pPr>
        <w:numPr>
          <w:ilvl w:val="0"/>
          <w:numId w:val="7"/>
        </w:numPr>
        <w:tabs>
          <w:tab w:val="clear" w:pos="720"/>
          <w:tab w:val="num" w:pos="1080"/>
        </w:tabs>
        <w:ind w:left="1080"/>
        <w:rPr>
          <w:lang w:val="vi-VN"/>
        </w:rPr>
      </w:pPr>
      <w:r w:rsidRPr="003F2A75">
        <w:rPr>
          <w:b/>
          <w:bCs/>
          <w:lang w:val="vi-VN"/>
        </w:rPr>
        <w:t>Thiết kế kiến trúc hệ thống:</w:t>
      </w:r>
    </w:p>
    <w:p w14:paraId="2516196C" w14:textId="77777777" w:rsidR="003F2A75" w:rsidRPr="003F2A75" w:rsidRDefault="003F2A75" w:rsidP="00430B32">
      <w:pPr>
        <w:numPr>
          <w:ilvl w:val="1"/>
          <w:numId w:val="7"/>
        </w:numPr>
        <w:tabs>
          <w:tab w:val="clear" w:pos="1440"/>
          <w:tab w:val="num" w:pos="1800"/>
        </w:tabs>
        <w:ind w:left="1800"/>
        <w:rPr>
          <w:lang w:val="vi-VN"/>
        </w:rPr>
      </w:pPr>
      <w:r w:rsidRPr="003F2A75">
        <w:rPr>
          <w:lang w:val="vi-VN"/>
        </w:rPr>
        <w:t>Kiến trúc tổng thể</w:t>
      </w:r>
    </w:p>
    <w:p w14:paraId="5BDA19E0" w14:textId="77777777" w:rsidR="003F2A75" w:rsidRPr="003F2A75" w:rsidRDefault="003F2A75" w:rsidP="00430B32">
      <w:pPr>
        <w:numPr>
          <w:ilvl w:val="1"/>
          <w:numId w:val="7"/>
        </w:numPr>
        <w:tabs>
          <w:tab w:val="clear" w:pos="1440"/>
          <w:tab w:val="num" w:pos="1800"/>
        </w:tabs>
        <w:ind w:left="1800"/>
        <w:rPr>
          <w:lang w:val="vi-VN"/>
        </w:rPr>
      </w:pPr>
      <w:r w:rsidRPr="003F2A75">
        <w:rPr>
          <w:lang w:val="vi-VN"/>
        </w:rPr>
        <w:t xml:space="preserve">Sơ đồ hoạt động tổng quát </w:t>
      </w:r>
    </w:p>
    <w:p w14:paraId="2B2D5C9F" w14:textId="77777777" w:rsidR="003F2A75" w:rsidRPr="00B9379B" w:rsidRDefault="003F2A75" w:rsidP="003F2A75">
      <w:pPr>
        <w:rPr>
          <w:lang w:val="vi-VN"/>
        </w:rPr>
      </w:pPr>
    </w:p>
    <w:p w14:paraId="6CDCA696" w14:textId="77777777" w:rsidR="005719FB" w:rsidRPr="00B9379B" w:rsidRDefault="005719FB" w:rsidP="00584799">
      <w:pPr>
        <w:rPr>
          <w:lang w:val="vi-VN"/>
        </w:rPr>
      </w:pPr>
      <w:bookmarkStart w:id="11" w:name="_Toc169424247"/>
    </w:p>
    <w:p w14:paraId="722486BD" w14:textId="77777777" w:rsidR="00E37A6B" w:rsidRPr="00B9379B" w:rsidRDefault="00E37A6B" w:rsidP="00E37A6B">
      <w:pPr>
        <w:rPr>
          <w:lang w:val="vi-VN"/>
        </w:rPr>
      </w:pPr>
    </w:p>
    <w:p w14:paraId="2B1D4E47" w14:textId="77777777" w:rsidR="00584799" w:rsidRPr="001770E5" w:rsidRDefault="00584799" w:rsidP="00D31C44">
      <w:pPr>
        <w:ind w:firstLine="0"/>
        <w:rPr>
          <w:lang w:val="vi-VN"/>
        </w:rPr>
      </w:pPr>
    </w:p>
    <w:p w14:paraId="17E3AD57" w14:textId="77777777" w:rsidR="00D31C44" w:rsidRPr="001770E5" w:rsidRDefault="00D31C44" w:rsidP="00D31C44">
      <w:pPr>
        <w:ind w:firstLine="0"/>
        <w:rPr>
          <w:lang w:val="vi-VN"/>
        </w:rPr>
      </w:pPr>
    </w:p>
    <w:p w14:paraId="31B12CC4" w14:textId="77777777" w:rsidR="00D31C44" w:rsidRPr="001770E5" w:rsidRDefault="00D31C44" w:rsidP="00D31C44">
      <w:pPr>
        <w:ind w:firstLine="0"/>
        <w:rPr>
          <w:lang w:val="vi-VN"/>
        </w:rPr>
      </w:pPr>
    </w:p>
    <w:p w14:paraId="62DD3F64" w14:textId="77777777" w:rsidR="00D31C44" w:rsidRPr="001770E5" w:rsidRDefault="00D31C44" w:rsidP="00D31C44">
      <w:pPr>
        <w:ind w:firstLine="0"/>
        <w:rPr>
          <w:lang w:val="vi-VN"/>
        </w:rPr>
      </w:pPr>
    </w:p>
    <w:p w14:paraId="11805204" w14:textId="77777777" w:rsidR="00D31C44" w:rsidRPr="001770E5" w:rsidRDefault="00D31C44" w:rsidP="00D31C44">
      <w:pPr>
        <w:ind w:firstLine="0"/>
        <w:rPr>
          <w:lang w:val="vi-VN"/>
        </w:rPr>
      </w:pPr>
    </w:p>
    <w:p w14:paraId="11B12D76" w14:textId="77777777" w:rsidR="00D31C44" w:rsidRPr="001770E5" w:rsidRDefault="00D31C44" w:rsidP="00D31C44">
      <w:pPr>
        <w:ind w:firstLine="0"/>
        <w:rPr>
          <w:lang w:val="vi-VN"/>
        </w:rPr>
      </w:pPr>
    </w:p>
    <w:p w14:paraId="47DC1A11" w14:textId="100974CA" w:rsidR="00CC1ABA" w:rsidRPr="00584799" w:rsidRDefault="0029067B" w:rsidP="00A26C78">
      <w:pPr>
        <w:pStyle w:val="Heading2"/>
        <w:rPr>
          <w:lang w:val="vi-VN"/>
        </w:rPr>
      </w:pPr>
      <w:r w:rsidRPr="0029067B">
        <w:rPr>
          <w:lang w:val="vi-VN"/>
        </w:rPr>
        <w:t>Phân công nhiệm vụ trong nhóm</w:t>
      </w:r>
    </w:p>
    <w:tbl>
      <w:tblPr>
        <w:tblW w:w="9064" w:type="dxa"/>
        <w:tblLayout w:type="fixed"/>
        <w:tblCellMar>
          <w:left w:w="0" w:type="dxa"/>
          <w:right w:w="0" w:type="dxa"/>
        </w:tblCellMar>
        <w:tblLook w:val="04A0" w:firstRow="1" w:lastRow="0" w:firstColumn="1" w:lastColumn="0" w:noHBand="0" w:noVBand="1"/>
      </w:tblPr>
      <w:tblGrid>
        <w:gridCol w:w="701"/>
        <w:gridCol w:w="2126"/>
        <w:gridCol w:w="6237"/>
      </w:tblGrid>
      <w:tr w:rsidR="005E261B" w:rsidRPr="001770E5" w14:paraId="2EFF18C8" w14:textId="77777777" w:rsidTr="005E261B">
        <w:trPr>
          <w:trHeight w:val="315"/>
        </w:trPr>
        <w:tc>
          <w:tcPr>
            <w:tcW w:w="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11D1F1" w14:textId="77777777" w:rsidR="005E261B" w:rsidRPr="00D05DFB" w:rsidRDefault="005E261B" w:rsidP="006A4AA4">
            <w:pPr>
              <w:ind w:firstLine="0"/>
              <w:rPr>
                <w:lang w:val="vi-VN"/>
              </w:rPr>
            </w:pPr>
            <w:r w:rsidRPr="00D05DFB">
              <w:rPr>
                <w:lang w:val="vi-VN"/>
              </w:rPr>
              <w:t>STT</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AFCF69" w14:textId="77777777" w:rsidR="005E261B" w:rsidRPr="00D05DFB" w:rsidRDefault="005E261B" w:rsidP="006A4AA4">
            <w:pPr>
              <w:ind w:firstLine="0"/>
              <w:rPr>
                <w:lang w:val="vi-VN"/>
              </w:rPr>
            </w:pPr>
            <w:r w:rsidRPr="00D05DFB">
              <w:rPr>
                <w:lang w:val="vi-VN"/>
              </w:rPr>
              <w:t>Thành viên</w:t>
            </w:r>
          </w:p>
        </w:tc>
        <w:tc>
          <w:tcPr>
            <w:tcW w:w="62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24E200" w14:textId="77777777" w:rsidR="005E261B" w:rsidRPr="00D05DFB" w:rsidRDefault="005E261B" w:rsidP="00C62802">
            <w:pPr>
              <w:rPr>
                <w:lang w:val="vi-VN"/>
              </w:rPr>
            </w:pPr>
            <w:r w:rsidRPr="00D05DFB">
              <w:rPr>
                <w:lang w:val="vi-VN"/>
              </w:rPr>
              <w:t>Chi tiết các chức năng và nhiệm vụ</w:t>
            </w:r>
          </w:p>
        </w:tc>
      </w:tr>
      <w:tr w:rsidR="005E261B" w:rsidRPr="00D05DFB" w14:paraId="5A894FCB" w14:textId="77777777" w:rsidTr="005E261B">
        <w:trPr>
          <w:trHeight w:val="315"/>
        </w:trPr>
        <w:tc>
          <w:tcPr>
            <w:tcW w:w="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667106" w14:textId="2CE51653" w:rsidR="005E261B" w:rsidRPr="006A4AA4" w:rsidRDefault="005E261B" w:rsidP="006A4AA4">
            <w:pPr>
              <w:ind w:firstLine="0"/>
            </w:pPr>
            <w:r>
              <w:t>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0AA7C7" w14:textId="77777777" w:rsidR="005E261B" w:rsidRPr="00D05DFB" w:rsidRDefault="005E261B" w:rsidP="006A4AA4">
            <w:pPr>
              <w:ind w:firstLine="0"/>
              <w:rPr>
                <w:lang w:val="vi-VN"/>
              </w:rPr>
            </w:pPr>
            <w:r w:rsidRPr="00D05DFB">
              <w:rPr>
                <w:lang w:val="vi-VN"/>
              </w:rPr>
              <w:t>Đỗ Trung Kiên</w:t>
            </w:r>
          </w:p>
        </w:tc>
        <w:tc>
          <w:tcPr>
            <w:tcW w:w="62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B3A337" w14:textId="77777777" w:rsidR="005E261B" w:rsidRPr="00D05DFB" w:rsidRDefault="005E261B" w:rsidP="00F113AE">
            <w:pPr>
              <w:ind w:firstLine="0"/>
              <w:rPr>
                <w:lang w:val="vi-VN"/>
              </w:rPr>
            </w:pPr>
            <w:r w:rsidRPr="00D05DFB">
              <w:rPr>
                <w:lang w:val="vi-VN"/>
              </w:rPr>
              <w:t>- Quản lý danh mục Tòa nhà, Loại phòng và danh sách các Phòng học.- Quản lý tài khoản người dùng (Admin, Giảng viên, Sinh viên) và phân quyền hệ thống.- Thiết kế các thực thể: User, PhongHoc, ToaNha, LoaiPhong.</w:t>
            </w:r>
          </w:p>
        </w:tc>
      </w:tr>
      <w:tr w:rsidR="005E261B" w:rsidRPr="00D05DFB" w14:paraId="16498B35" w14:textId="77777777" w:rsidTr="005E261B">
        <w:trPr>
          <w:trHeight w:val="315"/>
        </w:trPr>
        <w:tc>
          <w:tcPr>
            <w:tcW w:w="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C6FE47" w14:textId="77777777" w:rsidR="005E261B" w:rsidRPr="00D05DFB" w:rsidRDefault="005E261B" w:rsidP="006A4AA4">
            <w:pPr>
              <w:ind w:firstLine="0"/>
              <w:rPr>
                <w:lang w:val="vi-VN"/>
              </w:rPr>
            </w:pPr>
            <w:r w:rsidRPr="00D05DFB">
              <w:rPr>
                <w:lang w:val="vi-VN"/>
              </w:rPr>
              <w:t>2</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15DA56" w14:textId="26F9D9E1" w:rsidR="005E261B" w:rsidRPr="00D05DFB" w:rsidRDefault="005E261B" w:rsidP="00C62802">
            <w:pPr>
              <w:ind w:firstLine="0"/>
              <w:rPr>
                <w:lang w:val="vi-VN"/>
              </w:rPr>
            </w:pPr>
            <w:r w:rsidRPr="00D05DFB">
              <w:rPr>
                <w:lang w:val="vi-VN"/>
              </w:rPr>
              <w:t>Nguyễn</w:t>
            </w:r>
            <w:r>
              <w:t xml:space="preserve"> </w:t>
            </w:r>
            <w:r w:rsidRPr="00D05DFB">
              <w:rPr>
                <w:lang w:val="vi-VN"/>
              </w:rPr>
              <w:t>Văn Mạnh</w:t>
            </w:r>
          </w:p>
        </w:tc>
        <w:tc>
          <w:tcPr>
            <w:tcW w:w="62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8F15F1" w14:textId="77777777" w:rsidR="005E261B" w:rsidRPr="00D05DFB" w:rsidRDefault="005E261B" w:rsidP="00F113AE">
            <w:pPr>
              <w:ind w:firstLine="0"/>
              <w:rPr>
                <w:lang w:val="vi-VN"/>
              </w:rPr>
            </w:pPr>
            <w:r w:rsidRPr="00D05DFB">
              <w:rPr>
                <w:lang w:val="vi-VN"/>
              </w:rPr>
              <w:t>- Xây dựng quy trình lập phiếu đăng ký sử dụng phòng học, hủy yêu cầu đăng ký.- Quản lý trạng thái phê duyệt phiếu đăng ký (Chờ duyệt, Đã duyệt, Từ chối).- Thiết kế các thực thể: PhieuDangKy, TrangThaiPheDuyet.</w:t>
            </w:r>
          </w:p>
        </w:tc>
      </w:tr>
      <w:tr w:rsidR="005E261B" w:rsidRPr="00D05DFB" w14:paraId="3D118584" w14:textId="77777777" w:rsidTr="005E261B">
        <w:trPr>
          <w:trHeight w:val="315"/>
        </w:trPr>
        <w:tc>
          <w:tcPr>
            <w:tcW w:w="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6E1CC4" w14:textId="77777777" w:rsidR="005E261B" w:rsidRPr="00D05DFB" w:rsidRDefault="005E261B" w:rsidP="006A4AA4">
            <w:pPr>
              <w:ind w:firstLine="0"/>
              <w:rPr>
                <w:lang w:val="vi-VN"/>
              </w:rPr>
            </w:pPr>
            <w:r w:rsidRPr="00D05DFB">
              <w:rPr>
                <w:lang w:val="vi-VN"/>
              </w:rPr>
              <w:t>3</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523AA3" w14:textId="2E70722B" w:rsidR="005E261B" w:rsidRPr="00D05DFB" w:rsidRDefault="005E261B" w:rsidP="006A4AA4">
            <w:pPr>
              <w:ind w:firstLine="0"/>
              <w:rPr>
                <w:lang w:val="vi-VN"/>
              </w:rPr>
            </w:pPr>
            <w:r w:rsidRPr="00D05DFB">
              <w:rPr>
                <w:lang w:val="vi-VN"/>
              </w:rPr>
              <w:t>Đào</w:t>
            </w:r>
            <w:r>
              <w:t xml:space="preserve"> </w:t>
            </w:r>
            <w:r w:rsidRPr="00D05DFB">
              <w:rPr>
                <w:lang w:val="vi-VN"/>
              </w:rPr>
              <w:t>Quang Lộc</w:t>
            </w:r>
          </w:p>
        </w:tc>
        <w:tc>
          <w:tcPr>
            <w:tcW w:w="62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A5E365" w14:textId="77777777" w:rsidR="005E261B" w:rsidRPr="00D05DFB" w:rsidRDefault="005E261B" w:rsidP="00F113AE">
            <w:pPr>
              <w:ind w:firstLine="0"/>
              <w:rPr>
                <w:lang w:val="vi-VN"/>
              </w:rPr>
            </w:pPr>
            <w:r w:rsidRPr="00D05DFB">
              <w:rPr>
                <w:lang w:val="vi-VN"/>
              </w:rPr>
              <w:t>- Quản lý danh mục Học kỳ, các Ca học trong ngày (Slots) và Thời khóa biểu.- Xây dựng chức năng tra cứu lịch trống phòng và kiểm tra trùng lịch đăng ký.- Thiết kế các thực thể: HocKy, CaHoc, ThoiKhoaBieu.</w:t>
            </w:r>
          </w:p>
        </w:tc>
      </w:tr>
      <w:tr w:rsidR="005E261B" w:rsidRPr="00D05DFB" w14:paraId="2C4B5AD4" w14:textId="77777777" w:rsidTr="005E261B">
        <w:trPr>
          <w:trHeight w:val="315"/>
        </w:trPr>
        <w:tc>
          <w:tcPr>
            <w:tcW w:w="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3BDB1D" w14:textId="77777777" w:rsidR="005E261B" w:rsidRPr="00D05DFB" w:rsidRDefault="005E261B" w:rsidP="006A4AA4">
            <w:pPr>
              <w:ind w:firstLine="0"/>
              <w:rPr>
                <w:lang w:val="vi-VN"/>
              </w:rPr>
            </w:pPr>
            <w:r w:rsidRPr="00D05DFB">
              <w:rPr>
                <w:lang w:val="vi-VN"/>
              </w:rPr>
              <w:t>4</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51D048" w14:textId="77777777" w:rsidR="005E261B" w:rsidRPr="00D05DFB" w:rsidRDefault="005E261B" w:rsidP="006A4AA4">
            <w:pPr>
              <w:ind w:firstLine="0"/>
              <w:rPr>
                <w:lang w:val="vi-VN"/>
              </w:rPr>
            </w:pPr>
            <w:r w:rsidRPr="00D05DFB">
              <w:rPr>
                <w:lang w:val="vi-VN"/>
              </w:rPr>
              <w:t>Lê Duy Nam</w:t>
            </w:r>
          </w:p>
        </w:tc>
        <w:tc>
          <w:tcPr>
            <w:tcW w:w="62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25917E" w14:textId="77777777" w:rsidR="005E261B" w:rsidRPr="00D05DFB" w:rsidRDefault="005E261B" w:rsidP="00F113AE">
            <w:pPr>
              <w:ind w:firstLine="0"/>
              <w:rPr>
                <w:lang w:val="vi-VN"/>
              </w:rPr>
            </w:pPr>
            <w:r w:rsidRPr="00D05DFB">
              <w:rPr>
                <w:lang w:val="vi-VN"/>
              </w:rPr>
              <w:t>- Quản lý danh mục thiết bị trong từng phòng (Máy chiếu, Loa, Mic, Điều hòa).- Tiếp nhận báo cáo sự cố hư hỏng thiết bị và theo dõi quá trình bảo trì, sửa chữa.- Thiết kế các thực thể: ThietBi, HuHong, BaoTri.</w:t>
            </w:r>
          </w:p>
        </w:tc>
      </w:tr>
      <w:tr w:rsidR="005E261B" w:rsidRPr="00D05DFB" w14:paraId="2E350392" w14:textId="77777777" w:rsidTr="005E261B">
        <w:trPr>
          <w:trHeight w:val="315"/>
        </w:trPr>
        <w:tc>
          <w:tcPr>
            <w:tcW w:w="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E83880" w14:textId="77777777" w:rsidR="005E261B" w:rsidRPr="00D05DFB" w:rsidRDefault="005E261B" w:rsidP="006A4AA4">
            <w:pPr>
              <w:ind w:firstLine="0"/>
              <w:rPr>
                <w:lang w:val="vi-VN"/>
              </w:rPr>
            </w:pPr>
            <w:r w:rsidRPr="00D05DFB">
              <w:rPr>
                <w:lang w:val="vi-VN"/>
              </w:rPr>
              <w:t>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CC7D43" w14:textId="643C6C08" w:rsidR="005E261B" w:rsidRPr="00D05DFB" w:rsidRDefault="005E261B" w:rsidP="006A4AA4">
            <w:pPr>
              <w:ind w:firstLine="0"/>
              <w:rPr>
                <w:lang w:val="vi-VN"/>
              </w:rPr>
            </w:pPr>
            <w:r w:rsidRPr="00D05DFB">
              <w:rPr>
                <w:lang w:val="vi-VN"/>
              </w:rPr>
              <w:t>Đào Thế Huy</w:t>
            </w:r>
          </w:p>
        </w:tc>
        <w:tc>
          <w:tcPr>
            <w:tcW w:w="62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8115FA" w14:textId="77777777" w:rsidR="005E261B" w:rsidRPr="00D05DFB" w:rsidRDefault="005E261B" w:rsidP="00F113AE">
            <w:pPr>
              <w:ind w:firstLine="0"/>
              <w:rPr>
                <w:lang w:val="vi-VN"/>
              </w:rPr>
            </w:pPr>
            <w:r w:rsidRPr="00D05DFB">
              <w:rPr>
                <w:lang w:val="vi-VN"/>
              </w:rPr>
              <w:t>- Quản lý danh mục Môn học, Học phần và danh sách các Lớp học cụ thể.- Thực hiện phân công giảng viên phụ trách từng lớp học và môn học.- Thiết kế các thực thể: MonHoc, LopHoc, PhanCongGiangDay.</w:t>
            </w:r>
          </w:p>
        </w:tc>
      </w:tr>
    </w:tbl>
    <w:p w14:paraId="77680413" w14:textId="77777777" w:rsidR="0029067B" w:rsidRPr="0029067B" w:rsidRDefault="0029067B" w:rsidP="0029067B"/>
    <w:p w14:paraId="2A4099C3" w14:textId="2C6AA38A" w:rsidR="00466B47" w:rsidRPr="00D31C44" w:rsidRDefault="007E6851" w:rsidP="00F21D0F">
      <w:pPr>
        <w:pStyle w:val="Heading1"/>
        <w:rPr>
          <w:lang w:val="vi-VN"/>
        </w:rPr>
      </w:pPr>
      <w:r>
        <w:rPr>
          <w:sz w:val="30"/>
          <w:szCs w:val="30"/>
        </w:rPr>
        <w:t xml:space="preserve">: </w:t>
      </w:r>
      <w:r w:rsidR="008A31F1">
        <w:rPr>
          <w:sz w:val="30"/>
          <w:szCs w:val="30"/>
        </w:rPr>
        <w:t>TỔNG QUAN</w:t>
      </w:r>
      <w:r w:rsidR="00D31C44">
        <w:rPr>
          <w:sz w:val="30"/>
          <w:szCs w:val="30"/>
        </w:rPr>
        <w:t xml:space="preserve"> </w:t>
      </w:r>
      <w:r w:rsidR="00D31C44" w:rsidRPr="000538D8">
        <w:rPr>
          <w:lang w:val="vi-VN"/>
        </w:rPr>
        <w:t>(Lê Duy Nam - 2321050071)</w:t>
      </w:r>
    </w:p>
    <w:p w14:paraId="67FF0FCC" w14:textId="78AD9564" w:rsidR="003E6517" w:rsidRPr="00D31C44" w:rsidRDefault="00E90E78" w:rsidP="00430B32">
      <w:pPr>
        <w:pStyle w:val="Heading2"/>
        <w:numPr>
          <w:ilvl w:val="1"/>
          <w:numId w:val="18"/>
        </w:numPr>
        <w:rPr>
          <w:lang w:val="vi-VN"/>
        </w:rPr>
      </w:pPr>
      <w:r w:rsidRPr="00D31C44">
        <w:rPr>
          <w:lang w:val="vi-VN"/>
        </w:rPr>
        <w:t>Đặt vấn đề và bối cảnh</w:t>
      </w:r>
    </w:p>
    <w:p w14:paraId="7C30D6CE" w14:textId="3BA0FADA" w:rsidR="00E90E78" w:rsidRPr="001770E5" w:rsidRDefault="00BF0A43" w:rsidP="00F113AE">
      <w:pPr>
        <w:spacing w:beforeLines="120" w:before="288"/>
        <w:ind w:left="284"/>
        <w:rPr>
          <w:lang w:val="vi-VN"/>
        </w:rPr>
      </w:pPr>
      <w:r w:rsidRPr="001770E5">
        <w:rPr>
          <w:lang w:val="vi-VN"/>
        </w:rPr>
        <w:t>Trong bối cảnh quy mô đào tạo ngày càng mở rộng tại các trường đại học, tiêu biểu như Trường Đại học Mỏ - Địa chất, số lượng giảng đường, phòng học và trang thiết bị đi kèm là rất lớn. Việc quản lý và điều phối sử dụng phòng học hiện nay nếu chỉ dựa trên các quy trình thủ công hoặc phần mềm rời rạc sẽ bộc lộ nhiều hạn chế. Tình trạng trùng lặp lịch mượn phòng, khó khăn trong việc tìm kiếm phòng trống đột xuất, hay sự chậm trễ trong việc báo cáo và khắc phục sự cố thiết bị (máy chiếu, điều hòa...) thường xuyên xảy ra. Điều này không chỉ gây lãng phí tài nguyên cơ sở vật chất mà còn ảnh hưởng trực tiếp đến chất lượng giảng dạy và học tập. Từ thực tiễn đó, việc phân tích và thiết kế một "Hệ thống quản lý phòng học" trực tuyến, tập trung và đồng bộ là bài toán cấp thiết cần được giải quyết.</w:t>
      </w:r>
    </w:p>
    <w:p w14:paraId="2C0C4224" w14:textId="3152B0C6" w:rsidR="00BF0A43" w:rsidRDefault="00C30870" w:rsidP="00430B32">
      <w:pPr>
        <w:pStyle w:val="Heading2"/>
        <w:numPr>
          <w:ilvl w:val="1"/>
          <w:numId w:val="18"/>
        </w:numPr>
        <w:spacing w:beforeLines="120" w:before="288"/>
      </w:pPr>
      <w:r w:rsidRPr="00C30870">
        <w:t>Mục tiêu của hệ thống</w:t>
      </w:r>
    </w:p>
    <w:p w14:paraId="3B550E3E" w14:textId="77777777" w:rsidR="003F5BF0" w:rsidRPr="003F5BF0" w:rsidRDefault="003F5BF0" w:rsidP="00F113AE">
      <w:pPr>
        <w:pStyle w:val="NormalWeb"/>
        <w:spacing w:beforeLines="120" w:before="288" w:beforeAutospacing="0" w:after="0" w:afterAutospacing="0" w:line="312" w:lineRule="auto"/>
        <w:ind w:left="390"/>
        <w:rPr>
          <w:sz w:val="26"/>
          <w:szCs w:val="26"/>
        </w:rPr>
      </w:pPr>
      <w:r>
        <w:rPr>
          <w:rFonts w:hAnsi="Symbol"/>
        </w:rPr>
        <w:t></w:t>
      </w:r>
      <w:r>
        <w:t xml:space="preserve">  </w:t>
      </w:r>
      <w:r w:rsidRPr="003F5BF0">
        <w:rPr>
          <w:b/>
          <w:bCs/>
          <w:sz w:val="26"/>
          <w:szCs w:val="26"/>
        </w:rPr>
        <w:t>Tự động hóa và tối ưu quy trình:</w:t>
      </w:r>
      <w:r w:rsidRPr="003F5BF0">
        <w:rPr>
          <w:sz w:val="26"/>
          <w:szCs w:val="26"/>
        </w:rPr>
        <w:t xml:space="preserve"> Loại bỏ tình trạng chồng chéo lịch học, tự động hóa quy trình mượn/trả và phê duyệt phòng học nhanh chóng, chính xác.</w:t>
      </w:r>
    </w:p>
    <w:p w14:paraId="49102409" w14:textId="77777777" w:rsidR="003F5BF0" w:rsidRPr="003F5BF0" w:rsidRDefault="003F5BF0" w:rsidP="00F113AE">
      <w:pPr>
        <w:pStyle w:val="NormalWeb"/>
        <w:spacing w:beforeLines="120" w:before="288" w:beforeAutospacing="0" w:after="0" w:afterAutospacing="0" w:line="312" w:lineRule="auto"/>
        <w:ind w:left="390"/>
        <w:rPr>
          <w:sz w:val="26"/>
          <w:szCs w:val="26"/>
        </w:rPr>
      </w:pPr>
      <w:r w:rsidRPr="003F5BF0">
        <w:rPr>
          <w:rFonts w:hAnsi="Symbol"/>
          <w:sz w:val="26"/>
          <w:szCs w:val="26"/>
        </w:rPr>
        <w:t></w:t>
      </w:r>
      <w:r w:rsidRPr="003F5BF0">
        <w:rPr>
          <w:sz w:val="26"/>
          <w:szCs w:val="26"/>
        </w:rPr>
        <w:t xml:space="preserve">  </w:t>
      </w:r>
      <w:r w:rsidRPr="003F5BF0">
        <w:rPr>
          <w:b/>
          <w:bCs/>
          <w:sz w:val="26"/>
          <w:szCs w:val="26"/>
        </w:rPr>
        <w:t>Quản lý tài nguyên hiệu quả:</w:t>
      </w:r>
      <w:r w:rsidRPr="003F5BF0">
        <w:rPr>
          <w:sz w:val="26"/>
          <w:szCs w:val="26"/>
        </w:rPr>
        <w:t xml:space="preserve"> Số hóa toàn bộ danh mục tòa nhà, phòng học và thiết bị, giúp theo dõi sát sao tình trạng cơ sở vật chất theo thời gian thực.</w:t>
      </w:r>
    </w:p>
    <w:p w14:paraId="316A4F37" w14:textId="602DADC8" w:rsidR="003F5BF0" w:rsidRPr="00543C31" w:rsidRDefault="003F5BF0" w:rsidP="00F113AE">
      <w:pPr>
        <w:pStyle w:val="NormalWeb"/>
        <w:spacing w:beforeLines="120" w:before="288" w:beforeAutospacing="0" w:after="0" w:afterAutospacing="0" w:line="312" w:lineRule="auto"/>
        <w:ind w:left="390"/>
        <w:rPr>
          <w:sz w:val="26"/>
          <w:szCs w:val="26"/>
        </w:rPr>
      </w:pPr>
      <w:r w:rsidRPr="003F5BF0">
        <w:rPr>
          <w:rFonts w:hAnsi="Symbol"/>
          <w:sz w:val="26"/>
          <w:szCs w:val="26"/>
        </w:rPr>
        <w:t></w:t>
      </w:r>
      <w:r w:rsidRPr="003F5BF0">
        <w:rPr>
          <w:sz w:val="26"/>
          <w:szCs w:val="26"/>
        </w:rPr>
        <w:t xml:space="preserve">  </w:t>
      </w:r>
      <w:r w:rsidRPr="003F5BF0">
        <w:rPr>
          <w:b/>
          <w:bCs/>
          <w:sz w:val="26"/>
          <w:szCs w:val="26"/>
        </w:rPr>
        <w:t>Nâng cao trải nghiệm người dùng:</w:t>
      </w:r>
      <w:r w:rsidRPr="003F5BF0">
        <w:rPr>
          <w:sz w:val="26"/>
          <w:szCs w:val="26"/>
        </w:rPr>
        <w:t xml:space="preserve"> Cung cấp nền tảng trực quan để giảng viên, sinh viên và cán bộ quản lý dễ dàng tra cứu thông tin, gửi yêu cầu và nhận phản hồi tức thì.</w:t>
      </w:r>
    </w:p>
    <w:p w14:paraId="782151F9" w14:textId="1D0A24D9" w:rsidR="00C30870" w:rsidRDefault="00C30870" w:rsidP="00430B32">
      <w:pPr>
        <w:pStyle w:val="ListParagraph"/>
        <w:numPr>
          <w:ilvl w:val="1"/>
          <w:numId w:val="18"/>
        </w:numPr>
        <w:spacing w:beforeLines="120" w:before="288"/>
        <w:rPr>
          <w:b/>
          <w:bCs/>
        </w:rPr>
      </w:pPr>
      <w:r w:rsidRPr="00C30870">
        <w:rPr>
          <w:b/>
          <w:bCs/>
        </w:rPr>
        <w:t>Đối tượng sử dụng</w:t>
      </w:r>
    </w:p>
    <w:p w14:paraId="7638045E" w14:textId="77777777" w:rsidR="00BC6D0E" w:rsidRPr="00BC6D0E" w:rsidRDefault="00BC6D0E" w:rsidP="00F113AE">
      <w:pPr>
        <w:spacing w:beforeLines="120" w:before="288"/>
        <w:ind w:left="390" w:firstLine="0"/>
        <w:rPr>
          <w:lang w:val="vi-VN"/>
        </w:rPr>
      </w:pPr>
      <w:r w:rsidRPr="00BC6D0E">
        <w:rPr>
          <w:lang w:val="vi-VN"/>
        </w:rPr>
        <w:t>Hệ thống được thiết kế hướng tới 3 nhóm người dùng chính:</w:t>
      </w:r>
    </w:p>
    <w:p w14:paraId="5E0C6F60" w14:textId="77777777" w:rsidR="00BC6D0E" w:rsidRPr="00BC6D0E" w:rsidRDefault="00BC6D0E" w:rsidP="00430B32">
      <w:pPr>
        <w:numPr>
          <w:ilvl w:val="0"/>
          <w:numId w:val="19"/>
        </w:numPr>
        <w:spacing w:beforeLines="120" w:before="288"/>
        <w:rPr>
          <w:lang w:val="vi-VN"/>
        </w:rPr>
      </w:pPr>
      <w:r w:rsidRPr="00BC6D0E">
        <w:rPr>
          <w:b/>
          <w:bCs/>
          <w:lang w:val="vi-VN"/>
        </w:rPr>
        <w:t xml:space="preserve">Admin / Cán bộ quản lý cơ sở vật chất: </w:t>
      </w:r>
      <w:r w:rsidRPr="00BC6D0E">
        <w:rPr>
          <w:lang w:val="vi-VN"/>
        </w:rPr>
        <w:t>Nắm toàn quyền hệ thống, phê duyệt các yêu cầu mượn phòng, quản lý danh mục tài sản, theo dõi bảo trì và trích xuất báo cáo thống kê.</w:t>
      </w:r>
    </w:p>
    <w:p w14:paraId="1E199F00" w14:textId="77777777" w:rsidR="00BC6D0E" w:rsidRPr="00BC6D0E" w:rsidRDefault="00BC6D0E" w:rsidP="00430B32">
      <w:pPr>
        <w:numPr>
          <w:ilvl w:val="0"/>
          <w:numId w:val="19"/>
        </w:numPr>
        <w:spacing w:beforeLines="120" w:before="288"/>
        <w:rPr>
          <w:lang w:val="vi-VN"/>
        </w:rPr>
      </w:pPr>
      <w:r w:rsidRPr="00BC6D0E">
        <w:rPr>
          <w:b/>
          <w:bCs/>
          <w:lang w:val="vi-VN"/>
        </w:rPr>
        <w:t>Giảng viên / Giáo vụ khoa</w:t>
      </w:r>
      <w:r w:rsidRPr="00BC6D0E">
        <w:rPr>
          <w:lang w:val="vi-VN"/>
        </w:rPr>
        <w:t>: Có quyền tra cứu thời khóa biểu, tìm kiếm phòng trống, gửi yêu cầu đặt phòng cho các lịch học/thi bổ sung, và báo cáo sự cố thiết bị trong quá trình giảng dạy.</w:t>
      </w:r>
    </w:p>
    <w:p w14:paraId="271C1A08" w14:textId="67CF4EA5" w:rsidR="003F5BF0" w:rsidRPr="00BA1AAD" w:rsidRDefault="00BC6D0E" w:rsidP="00430B32">
      <w:pPr>
        <w:numPr>
          <w:ilvl w:val="0"/>
          <w:numId w:val="19"/>
        </w:numPr>
        <w:spacing w:beforeLines="120" w:before="288"/>
        <w:rPr>
          <w:b/>
          <w:bCs/>
          <w:lang w:val="vi-VN"/>
        </w:rPr>
      </w:pPr>
      <w:r w:rsidRPr="00BC6D0E">
        <w:rPr>
          <w:b/>
          <w:bCs/>
          <w:lang w:val="vi-VN"/>
        </w:rPr>
        <w:t xml:space="preserve">Sinh viên: </w:t>
      </w:r>
      <w:r w:rsidRPr="00BC6D0E">
        <w:rPr>
          <w:lang w:val="vi-VN"/>
        </w:rPr>
        <w:t>Tra cứu lịch học, sơ đồ phòng học, đặt phòng cho các hoạt động ngoại khóa (học nhóm, câu lạc bộ) và gửi báo cáo sự cố hư hỏng cơ sở vật chất.</w:t>
      </w:r>
    </w:p>
    <w:p w14:paraId="4753510F" w14:textId="5AC24716" w:rsidR="00C30870" w:rsidRPr="00BA1AAD" w:rsidRDefault="00620D3B" w:rsidP="00430B32">
      <w:pPr>
        <w:pStyle w:val="ListParagraph"/>
        <w:numPr>
          <w:ilvl w:val="1"/>
          <w:numId w:val="18"/>
        </w:numPr>
        <w:rPr>
          <w:b/>
          <w:bCs/>
          <w:lang w:val="vi-VN"/>
        </w:rPr>
      </w:pPr>
      <w:r w:rsidRPr="00BA1AAD">
        <w:rPr>
          <w:b/>
          <w:bCs/>
          <w:lang w:val="vi-VN"/>
        </w:rPr>
        <w:t>Tính năng chính của ứng dụng</w:t>
      </w:r>
    </w:p>
    <w:p w14:paraId="2C57A303" w14:textId="77777777" w:rsidR="00BA1AAD" w:rsidRPr="00BA1AAD" w:rsidRDefault="00BA1AAD" w:rsidP="00BA1AAD">
      <w:pPr>
        <w:rPr>
          <w:lang w:val="vi-VN"/>
        </w:rPr>
      </w:pPr>
      <w:r w:rsidRPr="00BA1AAD">
        <w:rPr>
          <w:lang w:val="vi-VN"/>
        </w:rPr>
        <w:t>Hệ thống bao gồm 5 phân hệ tính năng cốt lõi, tương tác chặt chẽ với nhau:</w:t>
      </w:r>
    </w:p>
    <w:p w14:paraId="391578D7" w14:textId="77777777" w:rsidR="00BA1AAD" w:rsidRPr="00BA1AAD" w:rsidRDefault="00BA1AAD" w:rsidP="00430B32">
      <w:pPr>
        <w:numPr>
          <w:ilvl w:val="0"/>
          <w:numId w:val="20"/>
        </w:numPr>
        <w:rPr>
          <w:lang w:val="vi-VN"/>
        </w:rPr>
      </w:pPr>
      <w:r w:rsidRPr="00BA1AAD">
        <w:rPr>
          <w:b/>
          <w:bCs/>
          <w:lang w:val="vi-VN"/>
        </w:rPr>
        <w:t xml:space="preserve">Quản lý Cơ sở hạ tầng &amp; Người dùng: </w:t>
      </w:r>
      <w:r w:rsidRPr="00BA1AAD">
        <w:rPr>
          <w:lang w:val="vi-VN"/>
        </w:rPr>
        <w:t>Quản trị danh mục Tòa nhà, Loại phòng, Phòng học, thông tin người dùng và phân quyền hệ thống.</w:t>
      </w:r>
    </w:p>
    <w:p w14:paraId="07C9A647" w14:textId="77777777" w:rsidR="00BA1AAD" w:rsidRPr="00BA1AAD" w:rsidRDefault="00BA1AAD" w:rsidP="00430B32">
      <w:pPr>
        <w:numPr>
          <w:ilvl w:val="0"/>
          <w:numId w:val="20"/>
        </w:numPr>
        <w:rPr>
          <w:b/>
          <w:bCs/>
          <w:lang w:val="vi-VN"/>
        </w:rPr>
      </w:pPr>
      <w:r w:rsidRPr="00BA1AAD">
        <w:rPr>
          <w:b/>
          <w:bCs/>
          <w:lang w:val="vi-VN"/>
        </w:rPr>
        <w:t xml:space="preserve">Quản lý Thời gian &amp; Lịch trình: </w:t>
      </w:r>
      <w:r w:rsidRPr="00BA1AAD">
        <w:rPr>
          <w:lang w:val="vi-VN"/>
        </w:rPr>
        <w:t>Quản lý Học kỳ, Ca học, tra cứu lịch trống và thuật toán kiểm tra, cảnh báo trùng lịch.</w:t>
      </w:r>
    </w:p>
    <w:p w14:paraId="5DFCA0EC" w14:textId="77777777" w:rsidR="00BA1AAD" w:rsidRPr="00BA1AAD" w:rsidRDefault="00BA1AAD" w:rsidP="00430B32">
      <w:pPr>
        <w:numPr>
          <w:ilvl w:val="0"/>
          <w:numId w:val="20"/>
        </w:numPr>
        <w:rPr>
          <w:lang w:val="vi-VN"/>
        </w:rPr>
      </w:pPr>
      <w:r w:rsidRPr="00BA1AAD">
        <w:rPr>
          <w:b/>
          <w:bCs/>
          <w:lang w:val="vi-VN"/>
        </w:rPr>
        <w:t xml:space="preserve">Quản lý Học phần &amp; Phân công: </w:t>
      </w:r>
      <w:r w:rsidRPr="00BA1AAD">
        <w:rPr>
          <w:lang w:val="vi-VN"/>
        </w:rPr>
        <w:t>Tổ chức dữ liệu Môn học, Lớp học và phân công giảng viên phụ trách.</w:t>
      </w:r>
    </w:p>
    <w:p w14:paraId="3FB6613D" w14:textId="77777777" w:rsidR="00BA1AAD" w:rsidRPr="00BA1AAD" w:rsidRDefault="00BA1AAD" w:rsidP="00430B32">
      <w:pPr>
        <w:numPr>
          <w:ilvl w:val="0"/>
          <w:numId w:val="20"/>
        </w:numPr>
        <w:rPr>
          <w:lang w:val="vi-VN"/>
        </w:rPr>
      </w:pPr>
      <w:r w:rsidRPr="00BA1AAD">
        <w:rPr>
          <w:b/>
          <w:bCs/>
          <w:lang w:val="vi-VN"/>
        </w:rPr>
        <w:t xml:space="preserve">Đăng ký phòng &amp; Phê duyệt: </w:t>
      </w:r>
      <w:r w:rsidRPr="00BA1AAD">
        <w:rPr>
          <w:lang w:val="vi-VN"/>
        </w:rPr>
        <w:t>Xử lý quy trình lập phiếu mượn/trả phòng, hủy yêu cầu và quản lý các luồng trạng thái phê duyệt.</w:t>
      </w:r>
    </w:p>
    <w:p w14:paraId="4FA9650A" w14:textId="2FF748CA" w:rsidR="00BA1AAD" w:rsidRPr="004C6CED" w:rsidRDefault="00BA1AAD" w:rsidP="00430B32">
      <w:pPr>
        <w:numPr>
          <w:ilvl w:val="0"/>
          <w:numId w:val="20"/>
        </w:numPr>
        <w:rPr>
          <w:b/>
          <w:bCs/>
          <w:lang w:val="vi-VN"/>
        </w:rPr>
      </w:pPr>
      <w:r w:rsidRPr="00BA1AAD">
        <w:rPr>
          <w:b/>
          <w:bCs/>
          <w:lang w:val="vi-VN"/>
        </w:rPr>
        <w:t xml:space="preserve">Quản lý Tài sản &amp; Trang thiết bị: </w:t>
      </w:r>
      <w:r w:rsidRPr="00BA1AAD">
        <w:rPr>
          <w:lang w:val="vi-VN"/>
        </w:rPr>
        <w:t>Theo dõi danh mục thiết bị tại từng phòng, tiếp nhận báo cáo sự cố và quản lý tiến độ bảo trì, sửa chữa.</w:t>
      </w:r>
    </w:p>
    <w:p w14:paraId="29E57743" w14:textId="1FE2D4FE" w:rsidR="00620D3B" w:rsidRPr="004C6CED" w:rsidRDefault="00620D3B" w:rsidP="00430B32">
      <w:pPr>
        <w:pStyle w:val="ListParagraph"/>
        <w:numPr>
          <w:ilvl w:val="1"/>
          <w:numId w:val="18"/>
        </w:numPr>
        <w:rPr>
          <w:b/>
          <w:bCs/>
          <w:lang w:val="vi-VN"/>
        </w:rPr>
      </w:pPr>
      <w:r w:rsidRPr="004C6CED">
        <w:rPr>
          <w:b/>
          <w:bCs/>
          <w:lang w:val="vi-VN"/>
        </w:rPr>
        <w:t>Giới hạn và phạm vi của đề tài</w:t>
      </w:r>
    </w:p>
    <w:p w14:paraId="5E416027" w14:textId="77777777" w:rsidR="004C6CED" w:rsidRPr="004C6CED" w:rsidRDefault="004C6CED" w:rsidP="00B129A3">
      <w:pPr>
        <w:pStyle w:val="NormalWeb"/>
        <w:spacing w:before="120" w:beforeAutospacing="0" w:after="0" w:afterAutospacing="0" w:line="312" w:lineRule="auto"/>
        <w:ind w:left="391"/>
        <w:jc w:val="both"/>
        <w:rPr>
          <w:sz w:val="26"/>
          <w:szCs w:val="26"/>
        </w:rPr>
      </w:pPr>
      <w:r>
        <w:rPr>
          <w:rFonts w:hAnsi="Symbol"/>
        </w:rPr>
        <w:t></w:t>
      </w:r>
      <w:r>
        <w:t xml:space="preserve">  </w:t>
      </w:r>
      <w:r w:rsidRPr="004C6CED">
        <w:rPr>
          <w:b/>
          <w:bCs/>
          <w:sz w:val="26"/>
          <w:szCs w:val="26"/>
        </w:rPr>
        <w:t>Giới hạn nghiệp vụ:</w:t>
      </w:r>
      <w:r w:rsidRPr="004C6CED">
        <w:rPr>
          <w:sz w:val="26"/>
          <w:szCs w:val="26"/>
        </w:rPr>
        <w:t xml:space="preserve"> Đề tài tập trung giải quyết bài toán quản lý phòng học, mượn/trả và bảo trì thiết bị trong phạm vi một trường Đại học. Không bao gồm các nghiệp vụ chuyên sâu về kế toán, tính lương hay quản lý điểm sinh viên.</w:t>
      </w:r>
    </w:p>
    <w:p w14:paraId="73F73634" w14:textId="23D7A499" w:rsidR="008A31F1" w:rsidRPr="001770E5" w:rsidRDefault="004C6CED" w:rsidP="00B129A3">
      <w:pPr>
        <w:pStyle w:val="NormalWeb"/>
        <w:spacing w:before="120" w:beforeAutospacing="0" w:after="0" w:afterAutospacing="0" w:line="312" w:lineRule="auto"/>
        <w:ind w:left="391"/>
        <w:jc w:val="both"/>
        <w:rPr>
          <w:sz w:val="26"/>
          <w:szCs w:val="26"/>
        </w:rPr>
      </w:pPr>
      <w:r w:rsidRPr="004C6CED">
        <w:rPr>
          <w:rFonts w:hAnsi="Symbol"/>
          <w:sz w:val="26"/>
          <w:szCs w:val="26"/>
        </w:rPr>
        <w:t></w:t>
      </w:r>
      <w:r w:rsidRPr="004C6CED">
        <w:rPr>
          <w:sz w:val="26"/>
          <w:szCs w:val="26"/>
        </w:rPr>
        <w:t xml:space="preserve">  </w:t>
      </w:r>
      <w:r w:rsidRPr="004C6CED">
        <w:rPr>
          <w:b/>
          <w:bCs/>
          <w:sz w:val="26"/>
          <w:szCs w:val="26"/>
        </w:rPr>
        <w:t>Phạm vi kỹ thuật:</w:t>
      </w:r>
      <w:r w:rsidRPr="004C6CED">
        <w:rPr>
          <w:sz w:val="26"/>
          <w:szCs w:val="26"/>
        </w:rPr>
        <w:t xml:space="preserve"> Đề tài dừng lại ở mức độ Phân tích và Thiết kế Hệ thống (System Analysis and Design). Các kết quả đầu ra bao gồm: Biểu đồ Use Case, Đặc tả Use Case, Biểu đồ hoạt động (Activity Diagram), Thiết kế Cơ sở dữ liệu (ERD) và Thiết kế giao diện (UI/UX Mockup)</w:t>
      </w:r>
    </w:p>
    <w:p w14:paraId="1B303150" w14:textId="77777777" w:rsidR="007E6851" w:rsidRPr="001770E5" w:rsidRDefault="007E6851" w:rsidP="00B129A3">
      <w:pPr>
        <w:pStyle w:val="NormalWeb"/>
        <w:spacing w:before="120" w:beforeAutospacing="0" w:after="0" w:afterAutospacing="0" w:line="312" w:lineRule="auto"/>
        <w:ind w:left="391"/>
        <w:jc w:val="both"/>
        <w:rPr>
          <w:sz w:val="26"/>
          <w:szCs w:val="26"/>
        </w:rPr>
      </w:pPr>
    </w:p>
    <w:p w14:paraId="6AE9D2D0" w14:textId="77777777" w:rsidR="007E6851" w:rsidRPr="001770E5" w:rsidRDefault="007E6851" w:rsidP="00B129A3">
      <w:pPr>
        <w:pStyle w:val="NormalWeb"/>
        <w:spacing w:before="120" w:beforeAutospacing="0" w:after="0" w:afterAutospacing="0" w:line="312" w:lineRule="auto"/>
        <w:ind w:left="391"/>
        <w:jc w:val="both"/>
        <w:rPr>
          <w:sz w:val="26"/>
          <w:szCs w:val="26"/>
        </w:rPr>
      </w:pPr>
    </w:p>
    <w:p w14:paraId="43B145FE" w14:textId="77777777" w:rsidR="007E6851" w:rsidRPr="001770E5" w:rsidRDefault="007E6851" w:rsidP="00B129A3">
      <w:pPr>
        <w:pStyle w:val="NormalWeb"/>
        <w:spacing w:before="120" w:beforeAutospacing="0" w:after="0" w:afterAutospacing="0" w:line="312" w:lineRule="auto"/>
        <w:ind w:left="391"/>
        <w:jc w:val="both"/>
        <w:rPr>
          <w:sz w:val="26"/>
          <w:szCs w:val="26"/>
        </w:rPr>
      </w:pPr>
    </w:p>
    <w:p w14:paraId="0E0766B7" w14:textId="77777777" w:rsidR="007E6851" w:rsidRPr="001770E5" w:rsidRDefault="007E6851" w:rsidP="00B129A3">
      <w:pPr>
        <w:pStyle w:val="NormalWeb"/>
        <w:spacing w:before="120" w:beforeAutospacing="0" w:after="0" w:afterAutospacing="0" w:line="312" w:lineRule="auto"/>
        <w:ind w:left="391"/>
        <w:jc w:val="both"/>
        <w:rPr>
          <w:sz w:val="26"/>
          <w:szCs w:val="26"/>
        </w:rPr>
      </w:pPr>
    </w:p>
    <w:p w14:paraId="0516AF2B" w14:textId="77777777" w:rsidR="007E6851" w:rsidRPr="001770E5" w:rsidRDefault="007E6851" w:rsidP="00B129A3">
      <w:pPr>
        <w:pStyle w:val="NormalWeb"/>
        <w:spacing w:before="120" w:beforeAutospacing="0" w:after="0" w:afterAutospacing="0" w:line="312" w:lineRule="auto"/>
        <w:ind w:left="391"/>
        <w:jc w:val="both"/>
        <w:rPr>
          <w:sz w:val="26"/>
          <w:szCs w:val="26"/>
        </w:rPr>
      </w:pPr>
    </w:p>
    <w:p w14:paraId="191216E9" w14:textId="77777777" w:rsidR="007E6851" w:rsidRPr="001770E5" w:rsidRDefault="007E6851" w:rsidP="00B129A3">
      <w:pPr>
        <w:pStyle w:val="NormalWeb"/>
        <w:spacing w:before="120" w:beforeAutospacing="0" w:after="0" w:afterAutospacing="0" w:line="312" w:lineRule="auto"/>
        <w:ind w:left="391"/>
        <w:jc w:val="both"/>
        <w:rPr>
          <w:sz w:val="26"/>
          <w:szCs w:val="26"/>
        </w:rPr>
      </w:pPr>
    </w:p>
    <w:p w14:paraId="01349813" w14:textId="77777777" w:rsidR="007E6851" w:rsidRPr="001770E5" w:rsidRDefault="007E6851" w:rsidP="00B129A3">
      <w:pPr>
        <w:pStyle w:val="NormalWeb"/>
        <w:spacing w:before="120" w:beforeAutospacing="0" w:after="0" w:afterAutospacing="0" w:line="312" w:lineRule="auto"/>
        <w:ind w:left="391"/>
        <w:jc w:val="both"/>
        <w:rPr>
          <w:sz w:val="26"/>
          <w:szCs w:val="26"/>
        </w:rPr>
      </w:pPr>
    </w:p>
    <w:p w14:paraId="6CD8D13D" w14:textId="77777777" w:rsidR="007E6851" w:rsidRPr="001770E5" w:rsidRDefault="007E6851" w:rsidP="00B129A3">
      <w:pPr>
        <w:pStyle w:val="NormalWeb"/>
        <w:spacing w:before="120" w:beforeAutospacing="0" w:after="0" w:afterAutospacing="0" w:line="312" w:lineRule="auto"/>
        <w:ind w:left="391"/>
        <w:jc w:val="both"/>
        <w:rPr>
          <w:sz w:val="26"/>
          <w:szCs w:val="26"/>
        </w:rPr>
      </w:pPr>
    </w:p>
    <w:p w14:paraId="13D43984" w14:textId="77777777" w:rsidR="007E6851" w:rsidRPr="001770E5" w:rsidRDefault="007E6851" w:rsidP="00B129A3">
      <w:pPr>
        <w:pStyle w:val="NormalWeb"/>
        <w:spacing w:before="120" w:beforeAutospacing="0" w:after="0" w:afterAutospacing="0" w:line="312" w:lineRule="auto"/>
        <w:ind w:left="391"/>
        <w:jc w:val="both"/>
        <w:rPr>
          <w:sz w:val="26"/>
          <w:szCs w:val="26"/>
        </w:rPr>
      </w:pPr>
    </w:p>
    <w:p w14:paraId="372F824E" w14:textId="421A7016" w:rsidR="008A31F1" w:rsidRPr="00584799" w:rsidRDefault="008A31F1" w:rsidP="007E6851">
      <w:pPr>
        <w:pStyle w:val="Heading1"/>
        <w:ind w:hanging="1276"/>
        <w:rPr>
          <w:sz w:val="30"/>
          <w:szCs w:val="30"/>
          <w:lang w:val="vi-VN"/>
        </w:rPr>
      </w:pPr>
      <w:r w:rsidRPr="008A31F1">
        <w:rPr>
          <w:sz w:val="30"/>
          <w:szCs w:val="30"/>
          <w:lang w:val="vi-VN"/>
        </w:rPr>
        <w:t xml:space="preserve">: </w:t>
      </w:r>
      <w:r w:rsidRPr="000C6171">
        <w:rPr>
          <w:sz w:val="30"/>
          <w:szCs w:val="30"/>
          <w:lang w:val="vi-VN"/>
        </w:rPr>
        <w:t>PHÂN TÍCH THIẾT KẾ HỆ THỐNG</w:t>
      </w:r>
    </w:p>
    <w:bookmarkEnd w:id="11"/>
    <w:p w14:paraId="0B57A49C" w14:textId="3C211F7D" w:rsidR="001A08FA" w:rsidRPr="00D31C44" w:rsidRDefault="00DA2C65" w:rsidP="00E66664">
      <w:pPr>
        <w:pStyle w:val="Heading2"/>
        <w:rPr>
          <w:szCs w:val="26"/>
          <w:lang w:val="vi-VN"/>
        </w:rPr>
      </w:pPr>
      <w:r w:rsidRPr="00D31C44">
        <w:rPr>
          <w:szCs w:val="26"/>
          <w:lang w:val="vi-VN"/>
        </w:rPr>
        <w:t>Phân tích yêu cầu</w:t>
      </w:r>
    </w:p>
    <w:p w14:paraId="3C52B530" w14:textId="79CA92EF" w:rsidR="001A08FA" w:rsidRPr="0017751C" w:rsidRDefault="00DA2C65" w:rsidP="0017751C">
      <w:pPr>
        <w:pStyle w:val="Heading2"/>
        <w:rPr>
          <w:lang w:val="vi-VN"/>
        </w:rPr>
      </w:pPr>
      <w:r>
        <w:t>Yêu cầu chức năng (Functional Requirements)</w:t>
      </w:r>
      <w:r w:rsidR="0017751C">
        <w:t xml:space="preserve"> </w:t>
      </w:r>
      <w:r w:rsidR="0017751C" w:rsidRPr="000538D8">
        <w:rPr>
          <w:lang w:val="vi-VN"/>
        </w:rPr>
        <w:t>(Lê Duy Nam - 2321050071)</w:t>
      </w:r>
    </w:p>
    <w:p w14:paraId="40F348AD" w14:textId="73013A25" w:rsidR="003E7FD6" w:rsidRPr="00BE3F19" w:rsidRDefault="003E7FD6" w:rsidP="00430B32">
      <w:pPr>
        <w:pStyle w:val="ListParagraph"/>
        <w:numPr>
          <w:ilvl w:val="1"/>
          <w:numId w:val="15"/>
        </w:numPr>
        <w:rPr>
          <w:szCs w:val="26"/>
          <w:lang w:val="vi-VN"/>
        </w:rPr>
      </w:pPr>
      <w:r w:rsidRPr="00BE3F19">
        <w:rPr>
          <w:b/>
          <w:szCs w:val="26"/>
          <w:lang w:val="vi-VN"/>
        </w:rPr>
        <w:t>Nhóm chức năng Quản lý Người dùng và Phân quyền</w:t>
      </w:r>
    </w:p>
    <w:p w14:paraId="5037E180" w14:textId="77777777" w:rsidR="003E7FD6" w:rsidRPr="002C27A4" w:rsidRDefault="003E7FD6" w:rsidP="00430B32">
      <w:pPr>
        <w:pStyle w:val="ListParagraph"/>
        <w:numPr>
          <w:ilvl w:val="0"/>
          <w:numId w:val="15"/>
        </w:numPr>
        <w:rPr>
          <w:szCs w:val="26"/>
          <w:lang w:val="vi-VN"/>
        </w:rPr>
      </w:pPr>
      <w:r w:rsidRPr="002C27A4">
        <w:rPr>
          <w:b/>
          <w:szCs w:val="26"/>
          <w:lang w:val="vi-VN"/>
        </w:rPr>
        <w:t>Đăng nhập/Đăng xuất:</w:t>
      </w:r>
      <w:r w:rsidRPr="002C27A4">
        <w:rPr>
          <w:szCs w:val="26"/>
          <w:lang w:val="vi-VN"/>
        </w:rPr>
        <w:t xml:space="preserve"> Cho phép người dùng truy cập vào hệ thống dựa trên userID và matKhau đã được cấp phát.</w:t>
      </w:r>
    </w:p>
    <w:p w14:paraId="0AD2BE60" w14:textId="77777777" w:rsidR="003E7FD6" w:rsidRPr="002C27A4" w:rsidRDefault="003E7FD6" w:rsidP="00430B32">
      <w:pPr>
        <w:pStyle w:val="ListParagraph"/>
        <w:numPr>
          <w:ilvl w:val="0"/>
          <w:numId w:val="15"/>
        </w:numPr>
        <w:rPr>
          <w:szCs w:val="26"/>
          <w:lang w:val="vi-VN"/>
        </w:rPr>
      </w:pPr>
      <w:r w:rsidRPr="002C27A4">
        <w:rPr>
          <w:b/>
          <w:szCs w:val="26"/>
          <w:lang w:val="vi-VN"/>
        </w:rPr>
        <w:t>Quản lý hồ sơ cá nhân:</w:t>
      </w:r>
      <w:r w:rsidRPr="002C27A4">
        <w:rPr>
          <w:szCs w:val="26"/>
          <w:lang w:val="vi-VN"/>
        </w:rPr>
        <w:t xml:space="preserve"> Người dùng có thể xem và cập nhật các thông tin cơ bản như hoTen, email, soDienThoai.</w:t>
      </w:r>
    </w:p>
    <w:p w14:paraId="51DE184E" w14:textId="77777777" w:rsidR="003E7FD6" w:rsidRPr="002C27A4" w:rsidRDefault="003E7FD6" w:rsidP="00430B32">
      <w:pPr>
        <w:pStyle w:val="ListParagraph"/>
        <w:numPr>
          <w:ilvl w:val="0"/>
          <w:numId w:val="15"/>
        </w:numPr>
        <w:rPr>
          <w:szCs w:val="26"/>
          <w:lang w:val="vi-VN"/>
        </w:rPr>
      </w:pPr>
      <w:r w:rsidRPr="002C27A4">
        <w:rPr>
          <w:b/>
          <w:szCs w:val="26"/>
          <w:lang w:val="vi-VN"/>
        </w:rPr>
        <w:t>Phân quyền người dùng:</w:t>
      </w:r>
      <w:r w:rsidRPr="002C27A4">
        <w:rPr>
          <w:szCs w:val="26"/>
          <w:lang w:val="vi-VN"/>
        </w:rPr>
        <w:t xml:space="preserve"> Quản trị viên thực hiện gán maVaiTro cho tài khoản để giới hạn quyền truy cập vào các module tương ứng (Admin, Giảng viên, Kỹ thuật viên).</w:t>
      </w:r>
    </w:p>
    <w:p w14:paraId="5057415A" w14:textId="08B06D55" w:rsidR="003E7FD6" w:rsidRPr="002C27A4" w:rsidRDefault="003E7FD6" w:rsidP="00430B32">
      <w:pPr>
        <w:pStyle w:val="ListParagraph"/>
        <w:numPr>
          <w:ilvl w:val="1"/>
          <w:numId w:val="15"/>
        </w:numPr>
        <w:rPr>
          <w:szCs w:val="26"/>
          <w:lang w:val="vi-VN"/>
        </w:rPr>
      </w:pPr>
      <w:r w:rsidRPr="002C27A4">
        <w:rPr>
          <w:b/>
          <w:szCs w:val="26"/>
          <w:lang w:val="vi-VN"/>
        </w:rPr>
        <w:t>Nhóm chức năng Quản lý Cơ sở hạ tầng</w:t>
      </w:r>
    </w:p>
    <w:p w14:paraId="3E72EB71" w14:textId="77777777" w:rsidR="003E7FD6" w:rsidRPr="002C27A4" w:rsidRDefault="003E7FD6" w:rsidP="00430B32">
      <w:pPr>
        <w:pStyle w:val="ListParagraph"/>
        <w:numPr>
          <w:ilvl w:val="0"/>
          <w:numId w:val="15"/>
        </w:numPr>
        <w:rPr>
          <w:szCs w:val="26"/>
          <w:lang w:val="vi-VN"/>
        </w:rPr>
      </w:pPr>
      <w:r w:rsidRPr="002C27A4">
        <w:rPr>
          <w:b/>
          <w:szCs w:val="26"/>
          <w:lang w:val="vi-VN"/>
        </w:rPr>
        <w:t>Quản lý Tòa nhà:</w:t>
      </w:r>
      <w:r w:rsidRPr="002C27A4">
        <w:rPr>
          <w:szCs w:val="26"/>
          <w:lang w:val="vi-VN"/>
        </w:rPr>
        <w:t xml:space="preserve"> Thêm, sửa, xóa thông tin về các tòa nhà trong khuông viên trường (tên tòa nhà, địa chỉ, số tầng).</w:t>
      </w:r>
    </w:p>
    <w:p w14:paraId="59BF2E68" w14:textId="77777777" w:rsidR="003E7FD6" w:rsidRPr="002C27A4" w:rsidRDefault="003E7FD6" w:rsidP="00430B32">
      <w:pPr>
        <w:pStyle w:val="ListParagraph"/>
        <w:numPr>
          <w:ilvl w:val="0"/>
          <w:numId w:val="15"/>
        </w:numPr>
        <w:rPr>
          <w:szCs w:val="26"/>
          <w:lang w:val="vi-VN"/>
        </w:rPr>
      </w:pPr>
      <w:r w:rsidRPr="002C27A4">
        <w:rPr>
          <w:b/>
          <w:szCs w:val="26"/>
          <w:lang w:val="vi-VN"/>
        </w:rPr>
        <w:t>Quản lý Loại phòng:</w:t>
      </w:r>
      <w:r w:rsidRPr="002C27A4">
        <w:rPr>
          <w:szCs w:val="26"/>
          <w:lang w:val="vi-VN"/>
        </w:rPr>
        <w:t xml:space="preserve"> Định nghĩa các đặc tính chung cho từng nhóm phòng như phòng lý thuyết, phòng thực hành, phòng hội thảo.</w:t>
      </w:r>
    </w:p>
    <w:p w14:paraId="16643C40" w14:textId="77777777" w:rsidR="003E7FD6" w:rsidRPr="002C27A4" w:rsidRDefault="003E7FD6" w:rsidP="00430B32">
      <w:pPr>
        <w:pStyle w:val="ListParagraph"/>
        <w:numPr>
          <w:ilvl w:val="0"/>
          <w:numId w:val="15"/>
        </w:numPr>
        <w:rPr>
          <w:szCs w:val="26"/>
          <w:lang w:val="vi-VN"/>
        </w:rPr>
      </w:pPr>
      <w:r w:rsidRPr="002C27A4">
        <w:rPr>
          <w:b/>
          <w:szCs w:val="26"/>
          <w:lang w:val="vi-VN"/>
        </w:rPr>
        <w:t>Quản lý Phòng học:</w:t>
      </w:r>
      <w:r w:rsidRPr="002C27A4">
        <w:rPr>
          <w:szCs w:val="26"/>
          <w:lang w:val="vi-VN"/>
        </w:rPr>
        <w:t xml:space="preserve"> Quản lý chi tiết từng phòng học bao gồm tenPhong, sucChua và trạng thái sẵn sàng sử dụng của phòng.</w:t>
      </w:r>
    </w:p>
    <w:p w14:paraId="1E682F61" w14:textId="735F1856" w:rsidR="003E7FD6" w:rsidRPr="002C27A4" w:rsidRDefault="003E7FD6" w:rsidP="00430B32">
      <w:pPr>
        <w:pStyle w:val="ListParagraph"/>
        <w:numPr>
          <w:ilvl w:val="1"/>
          <w:numId w:val="15"/>
        </w:numPr>
        <w:rPr>
          <w:szCs w:val="26"/>
          <w:lang w:val="vi-VN"/>
        </w:rPr>
      </w:pPr>
      <w:r w:rsidRPr="002C27A4">
        <w:rPr>
          <w:b/>
          <w:szCs w:val="26"/>
          <w:lang w:val="vi-VN"/>
        </w:rPr>
        <w:t>Nhóm chức năng Quản lý Đào tạo và Thời khóa biểu</w:t>
      </w:r>
    </w:p>
    <w:p w14:paraId="1DEE64B2" w14:textId="77777777" w:rsidR="003E7FD6" w:rsidRPr="002C27A4" w:rsidRDefault="003E7FD6" w:rsidP="00430B32">
      <w:pPr>
        <w:pStyle w:val="ListParagraph"/>
        <w:numPr>
          <w:ilvl w:val="0"/>
          <w:numId w:val="15"/>
        </w:numPr>
        <w:rPr>
          <w:szCs w:val="26"/>
          <w:lang w:val="vi-VN"/>
        </w:rPr>
      </w:pPr>
      <w:r w:rsidRPr="002C27A4">
        <w:rPr>
          <w:b/>
          <w:szCs w:val="26"/>
          <w:lang w:val="vi-VN"/>
        </w:rPr>
        <w:t>Quản lý danh mục đào tạo:</w:t>
      </w:r>
      <w:r w:rsidRPr="002C27A4">
        <w:rPr>
          <w:szCs w:val="26"/>
          <w:lang w:val="vi-VN"/>
        </w:rPr>
        <w:t xml:space="preserve"> Thiết lập các thông tin về HOC_KY, MON_HOC, LOP_HOC và các CA_HOC trong ngày.</w:t>
      </w:r>
    </w:p>
    <w:p w14:paraId="5D99CCF1" w14:textId="77777777" w:rsidR="003E7FD6" w:rsidRPr="002C27A4" w:rsidRDefault="003E7FD6" w:rsidP="00430B32">
      <w:pPr>
        <w:pStyle w:val="ListParagraph"/>
        <w:numPr>
          <w:ilvl w:val="0"/>
          <w:numId w:val="15"/>
        </w:numPr>
        <w:rPr>
          <w:szCs w:val="26"/>
          <w:lang w:val="vi-VN"/>
        </w:rPr>
      </w:pPr>
      <w:r w:rsidRPr="002C27A4">
        <w:rPr>
          <w:b/>
          <w:szCs w:val="26"/>
          <w:lang w:val="vi-VN"/>
        </w:rPr>
        <w:t>Sắp xếp Thời khóa biểu:</w:t>
      </w:r>
      <w:r w:rsidRPr="002C27A4">
        <w:rPr>
          <w:szCs w:val="26"/>
          <w:lang w:val="vi-VN"/>
        </w:rPr>
        <w:t xml:space="preserve"> Cho phép Admin hoặc giáo vụ lập lịch học cho các lớp, chỉ định giảng viên, môn học và phòng học cụ thể vào các ngày trong tuần.</w:t>
      </w:r>
    </w:p>
    <w:p w14:paraId="70580FF1" w14:textId="77777777" w:rsidR="003E7FD6" w:rsidRPr="002C27A4" w:rsidRDefault="003E7FD6" w:rsidP="00430B32">
      <w:pPr>
        <w:pStyle w:val="ListParagraph"/>
        <w:numPr>
          <w:ilvl w:val="0"/>
          <w:numId w:val="15"/>
        </w:numPr>
        <w:rPr>
          <w:szCs w:val="26"/>
          <w:lang w:val="vi-VN"/>
        </w:rPr>
      </w:pPr>
      <w:r w:rsidRPr="002C27A4">
        <w:rPr>
          <w:b/>
          <w:szCs w:val="26"/>
          <w:lang w:val="vi-VN"/>
        </w:rPr>
        <w:t>Tra cứu lịch học:</w:t>
      </w:r>
      <w:r w:rsidRPr="002C27A4">
        <w:rPr>
          <w:szCs w:val="26"/>
          <w:lang w:val="vi-VN"/>
        </w:rPr>
        <w:t xml:space="preserve"> Giảng viên và sinh viên có thể tra cứu THOI_KHOA_BIEU theo lớp hoặc theo phòng học để nắm bắt lộ trình học tập.</w:t>
      </w:r>
    </w:p>
    <w:p w14:paraId="7D687AF2" w14:textId="22359FDE" w:rsidR="003E7FD6" w:rsidRPr="002C27A4" w:rsidRDefault="003E7FD6" w:rsidP="00430B32">
      <w:pPr>
        <w:pStyle w:val="ListParagraph"/>
        <w:numPr>
          <w:ilvl w:val="1"/>
          <w:numId w:val="15"/>
        </w:numPr>
        <w:rPr>
          <w:szCs w:val="26"/>
          <w:lang w:val="vi-VN"/>
        </w:rPr>
      </w:pPr>
      <w:r w:rsidRPr="002C27A4">
        <w:rPr>
          <w:b/>
          <w:szCs w:val="26"/>
          <w:lang w:val="vi-VN"/>
        </w:rPr>
        <w:t>Nhóm chức năng Đăng ký sử dụng phòng học</w:t>
      </w:r>
    </w:p>
    <w:p w14:paraId="2C41936C" w14:textId="77777777" w:rsidR="003E7FD6" w:rsidRPr="002C27A4" w:rsidRDefault="003E7FD6" w:rsidP="00430B32">
      <w:pPr>
        <w:pStyle w:val="ListParagraph"/>
        <w:numPr>
          <w:ilvl w:val="0"/>
          <w:numId w:val="15"/>
        </w:numPr>
        <w:rPr>
          <w:szCs w:val="26"/>
          <w:lang w:val="vi-VN"/>
        </w:rPr>
      </w:pPr>
      <w:r w:rsidRPr="002C27A4">
        <w:rPr>
          <w:b/>
          <w:szCs w:val="26"/>
          <w:lang w:val="vi-VN"/>
        </w:rPr>
        <w:t>Lập phiếu đăng ký:</w:t>
      </w:r>
      <w:r w:rsidRPr="002C27A4">
        <w:rPr>
          <w:szCs w:val="26"/>
          <w:lang w:val="vi-VN"/>
        </w:rPr>
        <w:t xml:space="preserve"> Giảng viên có nhu cầu sử dụng phòng ngoài giờ chính khóa sẽ tạo PHIEU_DANG_KY với các thông tin về ngày sử dụng, ca học và lý do mượn phòng.</w:t>
      </w:r>
    </w:p>
    <w:p w14:paraId="6AC1534C" w14:textId="77777777" w:rsidR="003E7FD6" w:rsidRPr="002C27A4" w:rsidRDefault="003E7FD6" w:rsidP="00430B32">
      <w:pPr>
        <w:pStyle w:val="ListParagraph"/>
        <w:numPr>
          <w:ilvl w:val="0"/>
          <w:numId w:val="15"/>
        </w:numPr>
        <w:rPr>
          <w:szCs w:val="26"/>
          <w:lang w:val="vi-VN"/>
        </w:rPr>
      </w:pPr>
      <w:r w:rsidRPr="002C27A4">
        <w:rPr>
          <w:b/>
          <w:szCs w:val="26"/>
          <w:lang w:val="vi-VN"/>
        </w:rPr>
        <w:t>Duyệt phiếu mượn phòng:</w:t>
      </w:r>
      <w:r w:rsidRPr="002C27A4">
        <w:rPr>
          <w:szCs w:val="26"/>
          <w:lang w:val="vi-VN"/>
        </w:rPr>
        <w:t xml:space="preserve"> Quản trị viên tiến hành kiểm tra lịch trống và cập nhật maTrangThai (Duyệt/Từ chối) cho các yêu cầu đăng ký.</w:t>
      </w:r>
    </w:p>
    <w:p w14:paraId="15A58C3D" w14:textId="7E42CE9A" w:rsidR="003E7FD6" w:rsidRPr="002C27A4" w:rsidRDefault="003E7FD6" w:rsidP="00430B32">
      <w:pPr>
        <w:pStyle w:val="ListParagraph"/>
        <w:numPr>
          <w:ilvl w:val="1"/>
          <w:numId w:val="15"/>
        </w:numPr>
        <w:rPr>
          <w:szCs w:val="26"/>
          <w:lang w:val="vi-VN"/>
        </w:rPr>
      </w:pPr>
      <w:r w:rsidRPr="002C27A4">
        <w:rPr>
          <w:b/>
          <w:szCs w:val="26"/>
          <w:lang w:val="vi-VN"/>
        </w:rPr>
        <w:t>Nhóm chức năng Quản lý Trang thiết bị và Bảo trì (Module trọng tâm)</w:t>
      </w:r>
    </w:p>
    <w:p w14:paraId="0B01BCC8" w14:textId="77777777" w:rsidR="003E7FD6" w:rsidRPr="002C27A4" w:rsidRDefault="003E7FD6" w:rsidP="00430B32">
      <w:pPr>
        <w:pStyle w:val="ListParagraph"/>
        <w:numPr>
          <w:ilvl w:val="0"/>
          <w:numId w:val="15"/>
        </w:numPr>
        <w:rPr>
          <w:szCs w:val="26"/>
          <w:lang w:val="vi-VN"/>
        </w:rPr>
      </w:pPr>
      <w:r w:rsidRPr="002C27A4">
        <w:rPr>
          <w:b/>
          <w:szCs w:val="26"/>
          <w:lang w:val="vi-VN"/>
        </w:rPr>
        <w:t>Quản lý danh mục thiết bị:</w:t>
      </w:r>
      <w:r w:rsidRPr="002C27A4">
        <w:rPr>
          <w:szCs w:val="26"/>
          <w:lang w:val="vi-VN"/>
        </w:rPr>
        <w:t xml:space="preserve"> Theo dõi danh sách THIET_BI gắn liền với từng phòng học, bao gồm tên thiết bị và tình trạng hiện tại (Tốt/Hỏng).</w:t>
      </w:r>
    </w:p>
    <w:p w14:paraId="5CB3F61C" w14:textId="77777777" w:rsidR="003E7FD6" w:rsidRPr="002C27A4" w:rsidRDefault="003E7FD6" w:rsidP="00430B32">
      <w:pPr>
        <w:pStyle w:val="ListParagraph"/>
        <w:numPr>
          <w:ilvl w:val="0"/>
          <w:numId w:val="15"/>
        </w:numPr>
        <w:rPr>
          <w:szCs w:val="26"/>
          <w:lang w:val="vi-VN"/>
        </w:rPr>
      </w:pPr>
      <w:r w:rsidRPr="002C27A4">
        <w:rPr>
          <w:b/>
          <w:szCs w:val="26"/>
          <w:lang w:val="vi-VN"/>
        </w:rPr>
        <w:t>Báo cáo sự cố (Hư hỏng):</w:t>
      </w:r>
      <w:r w:rsidRPr="002C27A4">
        <w:rPr>
          <w:szCs w:val="26"/>
          <w:lang w:val="vi-VN"/>
        </w:rPr>
        <w:t xml:space="preserve"> Cho phép Giảng viên hoặc người quản lý phòng tạo bản ghi HU_HONG, mô tả chi tiết sự cố và ghi nhận thời điểm phát hiện hỏng hóc.</w:t>
      </w:r>
    </w:p>
    <w:p w14:paraId="7EF56583" w14:textId="77777777" w:rsidR="003E7FD6" w:rsidRPr="002C27A4" w:rsidRDefault="003E7FD6" w:rsidP="00430B32">
      <w:pPr>
        <w:pStyle w:val="ListParagraph"/>
        <w:numPr>
          <w:ilvl w:val="0"/>
          <w:numId w:val="15"/>
        </w:numPr>
        <w:rPr>
          <w:szCs w:val="26"/>
          <w:lang w:val="vi-VN"/>
        </w:rPr>
      </w:pPr>
      <w:r w:rsidRPr="002C27A4">
        <w:rPr>
          <w:b/>
          <w:szCs w:val="26"/>
          <w:lang w:val="vi-VN"/>
        </w:rPr>
        <w:t>Xử lý bảo trì:</w:t>
      </w:r>
      <w:r w:rsidRPr="002C27A4">
        <w:rPr>
          <w:szCs w:val="26"/>
          <w:lang w:val="vi-VN"/>
        </w:rPr>
        <w:t xml:space="preserve"> Nhân viên kỹ thuật tiếp nhận yêu cầu, lập phiếu BAO_TRI để ghi lại nội dung sửa chữa, chi phí phát sinh và ngày hoàn tất nhằm đưa thiết bị trở lại trạng thái hoạt động.</w:t>
      </w:r>
    </w:p>
    <w:p w14:paraId="15EC28CD" w14:textId="17323F20" w:rsidR="009D3A21" w:rsidRPr="009D3A21" w:rsidRDefault="009D3A21" w:rsidP="003E7FD6">
      <w:pPr>
        <w:pStyle w:val="ListParagraph"/>
        <w:ind w:firstLine="0"/>
        <w:rPr>
          <w:sz w:val="24"/>
          <w:lang w:val="vi-VN"/>
        </w:rPr>
      </w:pPr>
    </w:p>
    <w:p w14:paraId="516984A3" w14:textId="77777777" w:rsidR="00DA2C65" w:rsidRPr="00B9379B" w:rsidRDefault="00DA2C65" w:rsidP="00585F4E">
      <w:pPr>
        <w:rPr>
          <w:sz w:val="24"/>
          <w:lang w:val="vi-VN"/>
        </w:rPr>
      </w:pPr>
    </w:p>
    <w:p w14:paraId="4548E8F8" w14:textId="77777777" w:rsidR="006E3400" w:rsidRPr="00B9379B" w:rsidRDefault="006E3400" w:rsidP="00585F4E">
      <w:pPr>
        <w:rPr>
          <w:sz w:val="24"/>
          <w:lang w:val="vi-VN"/>
        </w:rPr>
      </w:pPr>
    </w:p>
    <w:p w14:paraId="16FECED0" w14:textId="4A6ADC01" w:rsidR="00976A91" w:rsidRPr="0017751C" w:rsidRDefault="00DA2C65" w:rsidP="0017751C">
      <w:pPr>
        <w:pStyle w:val="Heading2"/>
        <w:rPr>
          <w:lang w:val="vi-VN"/>
        </w:rPr>
      </w:pPr>
      <w:r w:rsidRPr="00DA2C65">
        <w:t>Yêu cầu phi chức năng (Non-functional Requirements</w:t>
      </w:r>
      <w:r w:rsidR="00976A91">
        <w:t>)</w:t>
      </w:r>
      <w:r w:rsidR="0017751C">
        <w:t xml:space="preserve"> </w:t>
      </w:r>
      <w:r w:rsidR="0017751C" w:rsidRPr="000538D8">
        <w:rPr>
          <w:lang w:val="vi-VN"/>
        </w:rPr>
        <w:t>(Lê Duy Nam - 2321050071)</w:t>
      </w:r>
    </w:p>
    <w:p w14:paraId="0F1E716D" w14:textId="77777777" w:rsidR="006E3400" w:rsidRPr="006E3400" w:rsidRDefault="006E3400" w:rsidP="00B129A3">
      <w:pPr>
        <w:pStyle w:val="NormalWeb"/>
        <w:spacing w:line="312" w:lineRule="auto"/>
        <w:ind w:left="284" w:firstLine="284"/>
        <w:jc w:val="both"/>
        <w:rPr>
          <w:sz w:val="26"/>
          <w:szCs w:val="26"/>
        </w:rPr>
      </w:pPr>
      <w:r w:rsidRPr="006E3400">
        <w:rPr>
          <w:rFonts w:hAnsi="Symbol"/>
          <w:sz w:val="26"/>
          <w:szCs w:val="26"/>
        </w:rPr>
        <w:t></w:t>
      </w:r>
      <w:r w:rsidRPr="006E3400">
        <w:rPr>
          <w:sz w:val="26"/>
          <w:szCs w:val="26"/>
        </w:rPr>
        <w:t xml:space="preserve">  </w:t>
      </w:r>
      <w:r w:rsidRPr="006E3400">
        <w:rPr>
          <w:b/>
          <w:bCs/>
          <w:sz w:val="26"/>
          <w:szCs w:val="26"/>
        </w:rPr>
        <w:t>Hiệu năng:</w:t>
      </w:r>
      <w:r w:rsidRPr="006E3400">
        <w:rPr>
          <w:sz w:val="26"/>
          <w:szCs w:val="26"/>
        </w:rPr>
        <w:t xml:space="preserve"> Hệ thống phản hồi nhanh (dưới 2 giây cho các thao tác tra cứu). Đảm bảo hoạt động ổn định khi có nhiều sinh viên truy cập cùng lúc (ví dụ: thời điểm đầu học kỳ).</w:t>
      </w:r>
    </w:p>
    <w:p w14:paraId="1DF21494" w14:textId="77777777" w:rsidR="006E3400" w:rsidRPr="006E3400" w:rsidRDefault="006E3400" w:rsidP="00B129A3">
      <w:pPr>
        <w:pStyle w:val="NormalWeb"/>
        <w:spacing w:line="312" w:lineRule="auto"/>
        <w:ind w:left="284" w:firstLine="284"/>
        <w:jc w:val="both"/>
        <w:rPr>
          <w:sz w:val="26"/>
          <w:szCs w:val="26"/>
        </w:rPr>
      </w:pPr>
      <w:r w:rsidRPr="006E3400">
        <w:rPr>
          <w:rFonts w:hAnsi="Symbol"/>
          <w:sz w:val="26"/>
          <w:szCs w:val="26"/>
        </w:rPr>
        <w:t></w:t>
      </w:r>
      <w:r w:rsidRPr="006E3400">
        <w:rPr>
          <w:sz w:val="26"/>
          <w:szCs w:val="26"/>
        </w:rPr>
        <w:t xml:space="preserve">  </w:t>
      </w:r>
      <w:r w:rsidRPr="006E3400">
        <w:rPr>
          <w:b/>
          <w:bCs/>
          <w:sz w:val="26"/>
          <w:szCs w:val="26"/>
        </w:rPr>
        <w:t>Bảo mật:</w:t>
      </w:r>
      <w:r w:rsidRPr="006E3400">
        <w:rPr>
          <w:sz w:val="26"/>
          <w:szCs w:val="26"/>
        </w:rPr>
        <w:t xml:space="preserve"> Dữ liệu người dùng và mật khẩu phải được mã hóa. Đảm bảo tính toàn vẹn dữ liệu, phân quyền chặt chẽ (Sinh viên không thể duyệt phiếu mượn phòng).</w:t>
      </w:r>
    </w:p>
    <w:p w14:paraId="6B0C2B29" w14:textId="77777777" w:rsidR="006E3400" w:rsidRPr="006E3400" w:rsidRDefault="006E3400" w:rsidP="00B129A3">
      <w:pPr>
        <w:pStyle w:val="NormalWeb"/>
        <w:spacing w:line="312" w:lineRule="auto"/>
        <w:ind w:left="284" w:firstLine="284"/>
        <w:jc w:val="both"/>
        <w:rPr>
          <w:sz w:val="26"/>
          <w:szCs w:val="26"/>
        </w:rPr>
      </w:pPr>
      <w:r w:rsidRPr="006E3400">
        <w:rPr>
          <w:rFonts w:hAnsi="Symbol"/>
          <w:sz w:val="26"/>
          <w:szCs w:val="26"/>
        </w:rPr>
        <w:t></w:t>
      </w:r>
      <w:r w:rsidRPr="006E3400">
        <w:rPr>
          <w:sz w:val="26"/>
          <w:szCs w:val="26"/>
        </w:rPr>
        <w:t xml:space="preserve">  </w:t>
      </w:r>
      <w:r w:rsidRPr="006E3400">
        <w:rPr>
          <w:b/>
          <w:bCs/>
          <w:sz w:val="26"/>
          <w:szCs w:val="26"/>
        </w:rPr>
        <w:t>Khả năng sử dụng (Usability):</w:t>
      </w:r>
      <w:r w:rsidRPr="006E3400">
        <w:rPr>
          <w:sz w:val="26"/>
          <w:szCs w:val="26"/>
        </w:rPr>
        <w:t xml:space="preserve"> Giao diện Web trực quan, thân thiện, tương thích trên cả máy tính và thiết bị di động (Responsive).</w:t>
      </w:r>
    </w:p>
    <w:p w14:paraId="0A215B02" w14:textId="339D815E" w:rsidR="006E3400" w:rsidRPr="00543C31" w:rsidRDefault="006E3400" w:rsidP="00B129A3">
      <w:pPr>
        <w:pStyle w:val="NormalWeb"/>
        <w:spacing w:line="312" w:lineRule="auto"/>
        <w:ind w:left="284" w:firstLine="284"/>
        <w:jc w:val="both"/>
        <w:rPr>
          <w:sz w:val="26"/>
          <w:szCs w:val="26"/>
        </w:rPr>
      </w:pPr>
      <w:r w:rsidRPr="006E3400">
        <w:rPr>
          <w:rFonts w:hAnsi="Symbol"/>
          <w:sz w:val="26"/>
          <w:szCs w:val="26"/>
        </w:rPr>
        <w:t></w:t>
      </w:r>
      <w:r w:rsidRPr="006E3400">
        <w:rPr>
          <w:sz w:val="26"/>
          <w:szCs w:val="26"/>
        </w:rPr>
        <w:t xml:space="preserve">  </w:t>
      </w:r>
      <w:r w:rsidRPr="006E3400">
        <w:rPr>
          <w:b/>
          <w:bCs/>
          <w:sz w:val="26"/>
          <w:szCs w:val="26"/>
        </w:rPr>
        <w:t>Khả năng mở rộng:</w:t>
      </w:r>
      <w:r w:rsidRPr="006E3400">
        <w:rPr>
          <w:sz w:val="26"/>
          <w:szCs w:val="26"/>
        </w:rPr>
        <w:t xml:space="preserve"> Hệ thống được thiết kế linh hoạt, dễ dàng thêm mới các loại phòng hoặc tòa nhà mới trong tương lai.</w:t>
      </w:r>
    </w:p>
    <w:p w14:paraId="7E09FDDC" w14:textId="77777777" w:rsidR="002C27A4" w:rsidRPr="00543C31" w:rsidRDefault="002C27A4" w:rsidP="002C27A4">
      <w:pPr>
        <w:pStyle w:val="NormalWeb"/>
        <w:ind w:left="284" w:firstLine="283"/>
        <w:rPr>
          <w:sz w:val="26"/>
          <w:szCs w:val="26"/>
        </w:rPr>
      </w:pPr>
    </w:p>
    <w:p w14:paraId="5C753F7B" w14:textId="77777777" w:rsidR="00711FE1" w:rsidRPr="00B9379B" w:rsidRDefault="00711FE1" w:rsidP="002C27A4">
      <w:pPr>
        <w:pStyle w:val="NormalWeb"/>
        <w:ind w:left="284" w:firstLine="283"/>
        <w:rPr>
          <w:sz w:val="26"/>
          <w:szCs w:val="26"/>
        </w:rPr>
      </w:pPr>
    </w:p>
    <w:p w14:paraId="3498D4A0" w14:textId="77777777" w:rsidR="00DD60D1" w:rsidRPr="00B9379B" w:rsidRDefault="00DD60D1" w:rsidP="002C27A4">
      <w:pPr>
        <w:pStyle w:val="NormalWeb"/>
        <w:ind w:left="284" w:firstLine="283"/>
        <w:rPr>
          <w:sz w:val="26"/>
          <w:szCs w:val="26"/>
        </w:rPr>
      </w:pPr>
    </w:p>
    <w:p w14:paraId="3BC2EC44" w14:textId="77777777" w:rsidR="00DD60D1" w:rsidRPr="00B9379B" w:rsidRDefault="00DD60D1" w:rsidP="002C27A4">
      <w:pPr>
        <w:pStyle w:val="NormalWeb"/>
        <w:ind w:left="284" w:firstLine="283"/>
        <w:rPr>
          <w:sz w:val="26"/>
          <w:szCs w:val="26"/>
        </w:rPr>
      </w:pPr>
    </w:p>
    <w:p w14:paraId="43AE71EA" w14:textId="77777777" w:rsidR="00DD60D1" w:rsidRPr="00B9379B" w:rsidRDefault="00DD60D1" w:rsidP="002C27A4">
      <w:pPr>
        <w:pStyle w:val="NormalWeb"/>
        <w:ind w:left="284" w:firstLine="283"/>
        <w:rPr>
          <w:sz w:val="26"/>
          <w:szCs w:val="26"/>
        </w:rPr>
      </w:pPr>
    </w:p>
    <w:p w14:paraId="2252E5C9" w14:textId="77777777" w:rsidR="00711FE1" w:rsidRPr="00543C31" w:rsidRDefault="00711FE1" w:rsidP="002C27A4">
      <w:pPr>
        <w:pStyle w:val="NormalWeb"/>
        <w:ind w:left="284" w:firstLine="283"/>
        <w:rPr>
          <w:sz w:val="26"/>
          <w:szCs w:val="26"/>
        </w:rPr>
      </w:pPr>
    </w:p>
    <w:p w14:paraId="0EC19A55" w14:textId="2692CFA5" w:rsidR="00976A91" w:rsidRPr="00FE63E4" w:rsidRDefault="00FE63E4" w:rsidP="00976A91">
      <w:pPr>
        <w:pStyle w:val="Heading3"/>
        <w:rPr>
          <w:lang w:val="vi-VN"/>
        </w:rPr>
      </w:pPr>
      <w:bookmarkStart w:id="12" w:name="_Toc219052417"/>
      <w:bookmarkStart w:id="13" w:name="_Toc1417429763"/>
      <w:r w:rsidRPr="00FE63E4">
        <w:rPr>
          <w:lang w:val="vi-VN"/>
        </w:rPr>
        <w:t>Bảng xác định tác nhân và chức năng</w:t>
      </w:r>
      <w:r w:rsidR="15F8575D" w:rsidRPr="75016E5B">
        <w:rPr>
          <w:lang w:val="vi-VN"/>
        </w:rPr>
        <w:t xml:space="preserve"> (2321050014 - Đỗ Trung Kiên)</w:t>
      </w:r>
    </w:p>
    <w:tbl>
      <w:tblPr>
        <w:tblStyle w:val="TableGrid"/>
        <w:tblW w:w="8778" w:type="dxa"/>
        <w:tblLook w:val="04A0" w:firstRow="1" w:lastRow="0" w:firstColumn="1" w:lastColumn="0" w:noHBand="0" w:noVBand="1"/>
      </w:tblPr>
      <w:tblGrid>
        <w:gridCol w:w="3114"/>
        <w:gridCol w:w="2738"/>
        <w:gridCol w:w="2926"/>
      </w:tblGrid>
      <w:tr w:rsidR="00093DE7" w14:paraId="17DDF4BF" w14:textId="77777777" w:rsidTr="009F5652">
        <w:tc>
          <w:tcPr>
            <w:tcW w:w="3114" w:type="dxa"/>
          </w:tcPr>
          <w:p w14:paraId="09747342" w14:textId="1654EC29" w:rsidR="00093DE7" w:rsidRPr="00492E55" w:rsidRDefault="00093DE7" w:rsidP="00DD60D1">
            <w:pPr>
              <w:ind w:firstLine="0"/>
              <w:jc w:val="left"/>
              <w:rPr>
                <w:b/>
                <w:bCs/>
                <w:szCs w:val="26"/>
                <w:lang w:val="vi-VN"/>
              </w:rPr>
            </w:pPr>
            <w:r w:rsidRPr="00093DE7">
              <w:rPr>
                <w:b/>
                <w:bCs/>
                <w:szCs w:val="26"/>
                <w:lang w:val="vi-VN"/>
              </w:rPr>
              <w:t>Cụm Động từ + Bổ ngữ</w:t>
            </w:r>
          </w:p>
        </w:tc>
        <w:tc>
          <w:tcPr>
            <w:tcW w:w="2738" w:type="dxa"/>
          </w:tcPr>
          <w:p w14:paraId="537655AF" w14:textId="52F4A5AE" w:rsidR="00093DE7" w:rsidRPr="00093DE7" w:rsidRDefault="00093DE7" w:rsidP="00DD60D1">
            <w:pPr>
              <w:ind w:firstLine="0"/>
              <w:jc w:val="left"/>
              <w:rPr>
                <w:b/>
                <w:bCs/>
                <w:szCs w:val="26"/>
              </w:rPr>
            </w:pPr>
            <w:r w:rsidRPr="00093DE7">
              <w:rPr>
                <w:b/>
                <w:bCs/>
                <w:szCs w:val="26"/>
              </w:rPr>
              <w:t>Cụm Danh từ</w:t>
            </w:r>
          </w:p>
        </w:tc>
        <w:tc>
          <w:tcPr>
            <w:tcW w:w="2926" w:type="dxa"/>
          </w:tcPr>
          <w:p w14:paraId="7DC208F1" w14:textId="0E84D450" w:rsidR="00093DE7" w:rsidRPr="00093DE7" w:rsidRDefault="00093DE7" w:rsidP="00DD60D1">
            <w:pPr>
              <w:ind w:firstLine="0"/>
              <w:jc w:val="left"/>
              <w:rPr>
                <w:b/>
                <w:bCs/>
                <w:szCs w:val="26"/>
              </w:rPr>
            </w:pPr>
            <w:r w:rsidRPr="00093DE7">
              <w:rPr>
                <w:b/>
                <w:bCs/>
                <w:szCs w:val="26"/>
              </w:rPr>
              <w:t>Nhận xét phân loại</w:t>
            </w:r>
          </w:p>
        </w:tc>
      </w:tr>
      <w:tr w:rsidR="00093DE7" w14:paraId="40E8AF81" w14:textId="77777777" w:rsidTr="009F5652">
        <w:tc>
          <w:tcPr>
            <w:tcW w:w="3114" w:type="dxa"/>
            <w:vMerge w:val="restart"/>
          </w:tcPr>
          <w:p w14:paraId="14611254" w14:textId="1FEA97A3" w:rsidR="00992DA2" w:rsidRDefault="00133120" w:rsidP="00DD60D1">
            <w:pPr>
              <w:ind w:firstLine="0"/>
              <w:jc w:val="left"/>
              <w:rPr>
                <w:szCs w:val="26"/>
              </w:rPr>
            </w:pPr>
            <w:r w:rsidRPr="00093DE7">
              <w:rPr>
                <w:szCs w:val="26"/>
              </w:rPr>
              <w:t>Đăng nhập, Đăng xuất</w:t>
            </w:r>
          </w:p>
          <w:p w14:paraId="39030C25" w14:textId="087354F0" w:rsidR="00093DE7" w:rsidRPr="00093DE7" w:rsidRDefault="00093DE7" w:rsidP="00DD60D1">
            <w:pPr>
              <w:ind w:firstLine="0"/>
              <w:jc w:val="left"/>
              <w:rPr>
                <w:szCs w:val="26"/>
              </w:rPr>
            </w:pPr>
          </w:p>
        </w:tc>
        <w:tc>
          <w:tcPr>
            <w:tcW w:w="2738" w:type="dxa"/>
          </w:tcPr>
          <w:p w14:paraId="44F5A93A" w14:textId="67143F3F" w:rsidR="00093DE7" w:rsidRPr="00093DE7" w:rsidRDefault="00093DE7" w:rsidP="00DD60D1">
            <w:pPr>
              <w:ind w:firstLine="0"/>
              <w:jc w:val="left"/>
              <w:rPr>
                <w:szCs w:val="26"/>
              </w:rPr>
            </w:pPr>
            <w:r w:rsidRPr="00093DE7">
              <w:rPr>
                <w:szCs w:val="26"/>
              </w:rPr>
              <w:t>Người dùng</w:t>
            </w:r>
          </w:p>
        </w:tc>
        <w:tc>
          <w:tcPr>
            <w:tcW w:w="2926" w:type="dxa"/>
          </w:tcPr>
          <w:p w14:paraId="1F6A0258" w14:textId="0ECB379F" w:rsidR="00093DE7" w:rsidRPr="00093DE7" w:rsidRDefault="00093DE7" w:rsidP="00DD60D1">
            <w:pPr>
              <w:ind w:firstLine="0"/>
              <w:jc w:val="left"/>
              <w:rPr>
                <w:szCs w:val="26"/>
              </w:rPr>
            </w:pPr>
            <w:r w:rsidRPr="00093DE7">
              <w:rPr>
                <w:szCs w:val="26"/>
              </w:rPr>
              <w:t>Tác nhân (Hệ thống chung)</w:t>
            </w:r>
          </w:p>
        </w:tc>
      </w:tr>
      <w:tr w:rsidR="00093DE7" w14:paraId="0A4076B3" w14:textId="77777777" w:rsidTr="009F5652">
        <w:trPr>
          <w:trHeight w:val="174"/>
        </w:trPr>
        <w:tc>
          <w:tcPr>
            <w:tcW w:w="3114" w:type="dxa"/>
            <w:vMerge/>
          </w:tcPr>
          <w:p w14:paraId="39A1B0EB" w14:textId="77777777" w:rsidR="00093DE7" w:rsidRPr="00093DE7" w:rsidRDefault="00093DE7" w:rsidP="00DD60D1">
            <w:pPr>
              <w:ind w:firstLine="0"/>
              <w:jc w:val="left"/>
              <w:rPr>
                <w:szCs w:val="26"/>
              </w:rPr>
            </w:pPr>
          </w:p>
        </w:tc>
        <w:tc>
          <w:tcPr>
            <w:tcW w:w="2738" w:type="dxa"/>
          </w:tcPr>
          <w:p w14:paraId="0B0D0509" w14:textId="2521792C" w:rsidR="00093DE7" w:rsidRPr="00093DE7" w:rsidRDefault="00093DE7" w:rsidP="00DD60D1">
            <w:pPr>
              <w:ind w:firstLine="0"/>
              <w:jc w:val="left"/>
              <w:rPr>
                <w:szCs w:val="26"/>
              </w:rPr>
            </w:pPr>
            <w:r w:rsidRPr="00093DE7">
              <w:rPr>
                <w:szCs w:val="26"/>
              </w:rPr>
              <w:t>Tài khoản (userID, matKhau)</w:t>
            </w:r>
          </w:p>
        </w:tc>
        <w:tc>
          <w:tcPr>
            <w:tcW w:w="2926" w:type="dxa"/>
          </w:tcPr>
          <w:p w14:paraId="360BFB8D" w14:textId="77777777" w:rsidR="00992DA2" w:rsidRDefault="00093DE7" w:rsidP="00DD60D1">
            <w:pPr>
              <w:ind w:firstLine="0"/>
              <w:jc w:val="left"/>
              <w:rPr>
                <w:szCs w:val="26"/>
              </w:rPr>
            </w:pPr>
            <w:r w:rsidRPr="00093DE7">
              <w:rPr>
                <w:szCs w:val="26"/>
              </w:rPr>
              <w:t>Hồ sơ DL</w:t>
            </w:r>
          </w:p>
          <w:p w14:paraId="0D86DFB2" w14:textId="10325F7C" w:rsidR="00093DE7" w:rsidRPr="00093DE7" w:rsidRDefault="00093DE7" w:rsidP="00DD60D1">
            <w:pPr>
              <w:ind w:firstLine="0"/>
              <w:jc w:val="left"/>
              <w:rPr>
                <w:szCs w:val="26"/>
              </w:rPr>
            </w:pPr>
          </w:p>
        </w:tc>
      </w:tr>
      <w:tr w:rsidR="00093DE7" w14:paraId="7F444E65" w14:textId="77777777" w:rsidTr="009F5652">
        <w:tc>
          <w:tcPr>
            <w:tcW w:w="3114" w:type="dxa"/>
          </w:tcPr>
          <w:p w14:paraId="66166BFE" w14:textId="6035FF7E" w:rsidR="00093DE7" w:rsidRPr="00B9379B" w:rsidRDefault="00093DE7" w:rsidP="00DD60D1">
            <w:pPr>
              <w:ind w:firstLine="0"/>
              <w:jc w:val="left"/>
              <w:rPr>
                <w:szCs w:val="26"/>
                <w:lang w:val="pt-BR"/>
              </w:rPr>
            </w:pPr>
            <w:r w:rsidRPr="00B9379B">
              <w:rPr>
                <w:szCs w:val="26"/>
                <w:lang w:val="pt-BR"/>
              </w:rPr>
              <w:t>Quản lý hồ sơ cá nhân</w:t>
            </w:r>
          </w:p>
        </w:tc>
        <w:tc>
          <w:tcPr>
            <w:tcW w:w="2738" w:type="dxa"/>
          </w:tcPr>
          <w:p w14:paraId="0539ED9B" w14:textId="62C98641" w:rsidR="00093DE7" w:rsidRPr="00093DE7" w:rsidRDefault="00093DE7" w:rsidP="00DD60D1">
            <w:pPr>
              <w:ind w:firstLine="0"/>
              <w:jc w:val="left"/>
              <w:rPr>
                <w:szCs w:val="26"/>
              </w:rPr>
            </w:pPr>
            <w:r w:rsidRPr="00093DE7">
              <w:rPr>
                <w:szCs w:val="26"/>
              </w:rPr>
              <w:t>Hồ sơ cá nhân (hoTen, email,...)</w:t>
            </w:r>
          </w:p>
        </w:tc>
        <w:tc>
          <w:tcPr>
            <w:tcW w:w="2926" w:type="dxa"/>
          </w:tcPr>
          <w:p w14:paraId="59BE4AA5" w14:textId="77777777" w:rsidR="00992DA2" w:rsidRDefault="00093DE7" w:rsidP="00DD60D1">
            <w:pPr>
              <w:ind w:firstLine="0"/>
              <w:jc w:val="left"/>
              <w:rPr>
                <w:szCs w:val="26"/>
              </w:rPr>
            </w:pPr>
            <w:r w:rsidRPr="00093DE7">
              <w:rPr>
                <w:szCs w:val="26"/>
              </w:rPr>
              <w:t>Hồ sơ DL</w:t>
            </w:r>
          </w:p>
          <w:p w14:paraId="1A5D103A" w14:textId="683061EC" w:rsidR="00093DE7" w:rsidRPr="00093DE7" w:rsidRDefault="00093DE7" w:rsidP="00DD60D1">
            <w:pPr>
              <w:ind w:firstLine="0"/>
              <w:jc w:val="left"/>
              <w:rPr>
                <w:szCs w:val="26"/>
              </w:rPr>
            </w:pPr>
          </w:p>
        </w:tc>
      </w:tr>
      <w:tr w:rsidR="00DD60D1" w:rsidRPr="001770E5" w14:paraId="4CB3110F" w14:textId="77777777" w:rsidTr="009F5652">
        <w:trPr>
          <w:trHeight w:val="870"/>
        </w:trPr>
        <w:tc>
          <w:tcPr>
            <w:tcW w:w="3114" w:type="dxa"/>
            <w:vMerge w:val="restart"/>
          </w:tcPr>
          <w:p w14:paraId="7A8063E9" w14:textId="232993AC" w:rsidR="00DD60D1" w:rsidRPr="00093DE7" w:rsidRDefault="00DD60D1" w:rsidP="00DD60D1">
            <w:pPr>
              <w:ind w:firstLine="0"/>
              <w:jc w:val="left"/>
              <w:rPr>
                <w:szCs w:val="26"/>
              </w:rPr>
            </w:pPr>
            <w:r w:rsidRPr="00093DE7">
              <w:rPr>
                <w:szCs w:val="26"/>
              </w:rPr>
              <w:t>Phân quyền người dùng</w:t>
            </w:r>
          </w:p>
        </w:tc>
        <w:tc>
          <w:tcPr>
            <w:tcW w:w="2738" w:type="dxa"/>
          </w:tcPr>
          <w:p w14:paraId="2A85DF27" w14:textId="0D12E768" w:rsidR="00DD60D1" w:rsidRPr="00093DE7" w:rsidRDefault="00DD60D1" w:rsidP="00DD60D1">
            <w:pPr>
              <w:ind w:firstLine="0"/>
              <w:jc w:val="left"/>
              <w:rPr>
                <w:szCs w:val="26"/>
              </w:rPr>
            </w:pPr>
            <w:r w:rsidRPr="00093DE7">
              <w:rPr>
                <w:szCs w:val="26"/>
              </w:rPr>
              <w:t>Quản trị viên (Admin)</w:t>
            </w:r>
          </w:p>
        </w:tc>
        <w:tc>
          <w:tcPr>
            <w:tcW w:w="2926" w:type="dxa"/>
          </w:tcPr>
          <w:p w14:paraId="6CCE983B" w14:textId="294443EB" w:rsidR="00DD60D1" w:rsidRPr="00B9379B" w:rsidRDefault="00DD60D1" w:rsidP="00DD60D1">
            <w:pPr>
              <w:ind w:firstLine="0"/>
              <w:jc w:val="left"/>
              <w:rPr>
                <w:szCs w:val="26"/>
                <w:lang w:val="pt-BR"/>
              </w:rPr>
            </w:pPr>
            <w:r w:rsidRPr="00B9379B">
              <w:rPr>
                <w:szCs w:val="26"/>
                <w:lang w:val="pt-BR"/>
              </w:rPr>
              <w:t>Tác nhân (Vai trò quản trị)</w:t>
            </w:r>
          </w:p>
        </w:tc>
      </w:tr>
      <w:tr w:rsidR="00DD60D1" w14:paraId="5C374430" w14:textId="77777777" w:rsidTr="009F5652">
        <w:trPr>
          <w:trHeight w:val="713"/>
        </w:trPr>
        <w:tc>
          <w:tcPr>
            <w:tcW w:w="3114" w:type="dxa"/>
            <w:vMerge/>
          </w:tcPr>
          <w:p w14:paraId="0CA24F95" w14:textId="77777777" w:rsidR="00DD60D1" w:rsidRPr="00B9379B" w:rsidRDefault="00DD60D1" w:rsidP="00DD60D1">
            <w:pPr>
              <w:ind w:firstLine="0"/>
              <w:jc w:val="left"/>
              <w:rPr>
                <w:szCs w:val="26"/>
                <w:lang w:val="pt-BR"/>
              </w:rPr>
            </w:pPr>
          </w:p>
        </w:tc>
        <w:tc>
          <w:tcPr>
            <w:tcW w:w="2738" w:type="dxa"/>
          </w:tcPr>
          <w:p w14:paraId="49D3C685" w14:textId="3AEE5E9F" w:rsidR="00DD60D1" w:rsidRPr="00093DE7" w:rsidRDefault="00DD60D1" w:rsidP="00DD60D1">
            <w:pPr>
              <w:ind w:firstLine="0"/>
              <w:jc w:val="left"/>
              <w:rPr>
                <w:szCs w:val="26"/>
              </w:rPr>
            </w:pPr>
            <w:r w:rsidRPr="00093DE7">
              <w:rPr>
                <w:szCs w:val="26"/>
              </w:rPr>
              <w:t>Mã vai trò (maVaiTro)</w:t>
            </w:r>
          </w:p>
        </w:tc>
        <w:tc>
          <w:tcPr>
            <w:tcW w:w="2926" w:type="dxa"/>
          </w:tcPr>
          <w:p w14:paraId="5C73A96B" w14:textId="65B0C1D7" w:rsidR="00DD60D1" w:rsidRPr="00093DE7" w:rsidRDefault="00DD60D1" w:rsidP="00DD60D1">
            <w:pPr>
              <w:ind w:firstLine="0"/>
              <w:jc w:val="left"/>
              <w:rPr>
                <w:szCs w:val="26"/>
              </w:rPr>
            </w:pPr>
            <w:r w:rsidRPr="00093DE7">
              <w:rPr>
                <w:szCs w:val="26"/>
              </w:rPr>
              <w:t>Hồ sơ DL</w:t>
            </w:r>
          </w:p>
        </w:tc>
      </w:tr>
      <w:tr w:rsidR="00093DE7" w14:paraId="518889F1" w14:textId="77777777" w:rsidTr="009F5652">
        <w:trPr>
          <w:trHeight w:val="1120"/>
        </w:trPr>
        <w:tc>
          <w:tcPr>
            <w:tcW w:w="3114" w:type="dxa"/>
          </w:tcPr>
          <w:p w14:paraId="4F3FC8DE" w14:textId="49094B44" w:rsidR="00093DE7" w:rsidRPr="00093DE7" w:rsidRDefault="00093DE7" w:rsidP="00DD60D1">
            <w:pPr>
              <w:spacing w:line="480" w:lineRule="auto"/>
              <w:ind w:firstLine="0"/>
              <w:jc w:val="left"/>
              <w:rPr>
                <w:szCs w:val="26"/>
              </w:rPr>
            </w:pPr>
            <w:r w:rsidRPr="00093DE7">
              <w:rPr>
                <w:szCs w:val="26"/>
              </w:rPr>
              <w:t>Quản lý Tòa nhà</w:t>
            </w:r>
          </w:p>
        </w:tc>
        <w:tc>
          <w:tcPr>
            <w:tcW w:w="2738" w:type="dxa"/>
          </w:tcPr>
          <w:p w14:paraId="5D09C7E9" w14:textId="04995AB4" w:rsidR="00093DE7" w:rsidRPr="00093DE7" w:rsidRDefault="00093DE7" w:rsidP="00DD60D1">
            <w:pPr>
              <w:ind w:firstLine="0"/>
              <w:jc w:val="left"/>
              <w:rPr>
                <w:szCs w:val="26"/>
              </w:rPr>
            </w:pPr>
            <w:r w:rsidRPr="00093DE7">
              <w:rPr>
                <w:szCs w:val="26"/>
              </w:rPr>
              <w:t>Tòa nhà (TOA_NHA)</w:t>
            </w:r>
          </w:p>
        </w:tc>
        <w:tc>
          <w:tcPr>
            <w:tcW w:w="2926" w:type="dxa"/>
          </w:tcPr>
          <w:p w14:paraId="5B4718A0" w14:textId="0A396D8E" w:rsidR="00093DE7" w:rsidRPr="00093DE7" w:rsidRDefault="00093DE7" w:rsidP="00DD60D1">
            <w:pPr>
              <w:ind w:firstLine="0"/>
              <w:jc w:val="left"/>
              <w:rPr>
                <w:szCs w:val="26"/>
              </w:rPr>
            </w:pPr>
            <w:r w:rsidRPr="00093DE7">
              <w:rPr>
                <w:szCs w:val="26"/>
              </w:rPr>
              <w:t>Hồ sơ DL</w:t>
            </w:r>
          </w:p>
        </w:tc>
      </w:tr>
      <w:tr w:rsidR="00093DE7" w14:paraId="108DFD22" w14:textId="77777777" w:rsidTr="009F5652">
        <w:trPr>
          <w:trHeight w:val="1108"/>
        </w:trPr>
        <w:tc>
          <w:tcPr>
            <w:tcW w:w="3114" w:type="dxa"/>
          </w:tcPr>
          <w:p w14:paraId="7E20B7E4" w14:textId="582CA2F9" w:rsidR="00093DE7" w:rsidRPr="00093DE7" w:rsidRDefault="00093DE7" w:rsidP="00DD60D1">
            <w:pPr>
              <w:spacing w:line="480" w:lineRule="auto"/>
              <w:ind w:firstLine="0"/>
              <w:jc w:val="left"/>
              <w:rPr>
                <w:szCs w:val="26"/>
              </w:rPr>
            </w:pPr>
            <w:r w:rsidRPr="00093DE7">
              <w:rPr>
                <w:szCs w:val="26"/>
              </w:rPr>
              <w:t>Quản lý Loại phòng</w:t>
            </w:r>
          </w:p>
        </w:tc>
        <w:tc>
          <w:tcPr>
            <w:tcW w:w="2738" w:type="dxa"/>
          </w:tcPr>
          <w:p w14:paraId="483BA1C2" w14:textId="437501C0" w:rsidR="00093DE7" w:rsidRPr="00093DE7" w:rsidRDefault="00093DE7" w:rsidP="00DD60D1">
            <w:pPr>
              <w:ind w:firstLine="0"/>
              <w:jc w:val="left"/>
              <w:rPr>
                <w:szCs w:val="26"/>
              </w:rPr>
            </w:pPr>
            <w:r w:rsidRPr="00093DE7">
              <w:rPr>
                <w:szCs w:val="26"/>
              </w:rPr>
              <w:t>Loại phòng (LOAI_PHONG)</w:t>
            </w:r>
          </w:p>
        </w:tc>
        <w:tc>
          <w:tcPr>
            <w:tcW w:w="2926" w:type="dxa"/>
          </w:tcPr>
          <w:p w14:paraId="32B97A1A" w14:textId="7AD0EDAD" w:rsidR="00093DE7" w:rsidRPr="00093DE7" w:rsidRDefault="00093DE7" w:rsidP="00DD60D1">
            <w:pPr>
              <w:ind w:firstLine="0"/>
              <w:jc w:val="left"/>
              <w:rPr>
                <w:szCs w:val="26"/>
              </w:rPr>
            </w:pPr>
            <w:r w:rsidRPr="00093DE7">
              <w:rPr>
                <w:szCs w:val="26"/>
              </w:rPr>
              <w:t>Hồ sơ DL</w:t>
            </w:r>
          </w:p>
        </w:tc>
      </w:tr>
      <w:tr w:rsidR="00093DE7" w14:paraId="7BE27C08" w14:textId="77777777" w:rsidTr="009F5652">
        <w:trPr>
          <w:trHeight w:val="1124"/>
        </w:trPr>
        <w:tc>
          <w:tcPr>
            <w:tcW w:w="3114" w:type="dxa"/>
          </w:tcPr>
          <w:p w14:paraId="3234B1FB" w14:textId="3C3AF844" w:rsidR="00093DE7" w:rsidRPr="00093DE7" w:rsidRDefault="00093DE7" w:rsidP="00DD60D1">
            <w:pPr>
              <w:spacing w:line="480" w:lineRule="auto"/>
              <w:ind w:firstLine="0"/>
              <w:jc w:val="left"/>
              <w:rPr>
                <w:szCs w:val="26"/>
              </w:rPr>
            </w:pPr>
            <w:r w:rsidRPr="00093DE7">
              <w:rPr>
                <w:szCs w:val="26"/>
              </w:rPr>
              <w:t>Quản lý Phòng học</w:t>
            </w:r>
          </w:p>
        </w:tc>
        <w:tc>
          <w:tcPr>
            <w:tcW w:w="2738" w:type="dxa"/>
          </w:tcPr>
          <w:p w14:paraId="2A9CBF9A" w14:textId="3D530A44" w:rsidR="00093DE7" w:rsidRPr="00093DE7" w:rsidRDefault="00093DE7" w:rsidP="00DD60D1">
            <w:pPr>
              <w:ind w:firstLine="0"/>
              <w:jc w:val="left"/>
              <w:rPr>
                <w:szCs w:val="26"/>
              </w:rPr>
            </w:pPr>
            <w:r w:rsidRPr="00093DE7">
              <w:rPr>
                <w:szCs w:val="26"/>
              </w:rPr>
              <w:t>Phòng học (PHONG_HOC)</w:t>
            </w:r>
          </w:p>
        </w:tc>
        <w:tc>
          <w:tcPr>
            <w:tcW w:w="2926" w:type="dxa"/>
          </w:tcPr>
          <w:p w14:paraId="5A6F537B" w14:textId="35BDAA12" w:rsidR="00093DE7" w:rsidRPr="00093DE7" w:rsidRDefault="00093DE7" w:rsidP="00DD60D1">
            <w:pPr>
              <w:ind w:firstLine="0"/>
              <w:jc w:val="left"/>
              <w:rPr>
                <w:szCs w:val="26"/>
              </w:rPr>
            </w:pPr>
            <w:r w:rsidRPr="00093DE7">
              <w:rPr>
                <w:szCs w:val="26"/>
              </w:rPr>
              <w:t>Hồ sơ DL</w:t>
            </w:r>
          </w:p>
        </w:tc>
      </w:tr>
      <w:tr w:rsidR="00093DE7" w14:paraId="64032D9B" w14:textId="77777777" w:rsidTr="009F5652">
        <w:tc>
          <w:tcPr>
            <w:tcW w:w="3114" w:type="dxa"/>
          </w:tcPr>
          <w:p w14:paraId="3ABD43C1" w14:textId="4832466F" w:rsidR="00093DE7" w:rsidRPr="00093DE7" w:rsidRDefault="00093DE7" w:rsidP="00DD60D1">
            <w:pPr>
              <w:spacing w:line="480" w:lineRule="auto"/>
              <w:ind w:firstLine="0"/>
              <w:jc w:val="left"/>
              <w:rPr>
                <w:szCs w:val="26"/>
              </w:rPr>
            </w:pPr>
            <w:r w:rsidRPr="00093DE7">
              <w:rPr>
                <w:szCs w:val="26"/>
              </w:rPr>
              <w:t>Quản lý danh mục đào tạo</w:t>
            </w:r>
          </w:p>
        </w:tc>
        <w:tc>
          <w:tcPr>
            <w:tcW w:w="2738" w:type="dxa"/>
          </w:tcPr>
          <w:p w14:paraId="09DD1EE7" w14:textId="4BC4FE9E" w:rsidR="00093DE7" w:rsidRPr="00093DE7" w:rsidRDefault="00093DE7" w:rsidP="00DD60D1">
            <w:pPr>
              <w:ind w:firstLine="0"/>
              <w:jc w:val="left"/>
              <w:rPr>
                <w:szCs w:val="26"/>
              </w:rPr>
            </w:pPr>
            <w:r w:rsidRPr="00093DE7">
              <w:rPr>
                <w:szCs w:val="26"/>
              </w:rPr>
              <w:t>Học kỳ (HOC_KY), Môn học (MON_HOC), Lớp học (LOP_HOC), Ca học (CA_HOC)</w:t>
            </w:r>
          </w:p>
        </w:tc>
        <w:tc>
          <w:tcPr>
            <w:tcW w:w="2926" w:type="dxa"/>
          </w:tcPr>
          <w:p w14:paraId="02F74AF4" w14:textId="5F68DB9F" w:rsidR="00093DE7" w:rsidRPr="00093DE7" w:rsidRDefault="00093DE7" w:rsidP="00DD60D1">
            <w:pPr>
              <w:ind w:firstLine="0"/>
              <w:jc w:val="left"/>
              <w:rPr>
                <w:szCs w:val="26"/>
              </w:rPr>
            </w:pPr>
            <w:r w:rsidRPr="00093DE7">
              <w:rPr>
                <w:szCs w:val="26"/>
              </w:rPr>
              <w:t>Hồ sơ DL</w:t>
            </w:r>
          </w:p>
        </w:tc>
      </w:tr>
      <w:tr w:rsidR="00093DE7" w:rsidRPr="001770E5" w14:paraId="03419C87" w14:textId="77777777" w:rsidTr="009F5652">
        <w:tc>
          <w:tcPr>
            <w:tcW w:w="3114" w:type="dxa"/>
            <w:vMerge w:val="restart"/>
          </w:tcPr>
          <w:p w14:paraId="68F991A3" w14:textId="49B4F0DD" w:rsidR="00875515" w:rsidRPr="00093DE7" w:rsidRDefault="00093DE7" w:rsidP="009F5652">
            <w:pPr>
              <w:ind w:firstLine="0"/>
              <w:jc w:val="left"/>
              <w:rPr>
                <w:szCs w:val="26"/>
              </w:rPr>
            </w:pPr>
            <w:r w:rsidRPr="00093DE7">
              <w:rPr>
                <w:szCs w:val="26"/>
              </w:rPr>
              <w:t>Sắp xếp Thời khóa biểu</w:t>
            </w:r>
          </w:p>
        </w:tc>
        <w:tc>
          <w:tcPr>
            <w:tcW w:w="2738" w:type="dxa"/>
          </w:tcPr>
          <w:p w14:paraId="4955147F" w14:textId="24F625C7" w:rsidR="00093DE7" w:rsidRPr="00093DE7" w:rsidRDefault="00093DE7" w:rsidP="00DD60D1">
            <w:pPr>
              <w:ind w:firstLine="0"/>
              <w:jc w:val="left"/>
              <w:rPr>
                <w:szCs w:val="26"/>
              </w:rPr>
            </w:pPr>
            <w:r w:rsidRPr="00093DE7">
              <w:rPr>
                <w:szCs w:val="26"/>
              </w:rPr>
              <w:t>Giáo vụ / Admin</w:t>
            </w:r>
          </w:p>
        </w:tc>
        <w:tc>
          <w:tcPr>
            <w:tcW w:w="2926" w:type="dxa"/>
          </w:tcPr>
          <w:p w14:paraId="600036C2" w14:textId="12140CBA" w:rsidR="00093DE7" w:rsidRPr="00B9379B" w:rsidRDefault="00093DE7" w:rsidP="00DD60D1">
            <w:pPr>
              <w:ind w:firstLine="0"/>
              <w:jc w:val="left"/>
              <w:rPr>
                <w:szCs w:val="26"/>
                <w:lang w:val="pt-BR"/>
              </w:rPr>
            </w:pPr>
            <w:r w:rsidRPr="00B9379B">
              <w:rPr>
                <w:szCs w:val="26"/>
                <w:lang w:val="pt-BR"/>
              </w:rPr>
              <w:t>Tác nhân (Vai trò điều hành)</w:t>
            </w:r>
          </w:p>
        </w:tc>
      </w:tr>
      <w:tr w:rsidR="00093DE7" w14:paraId="003B5CC8" w14:textId="77777777" w:rsidTr="009F5652">
        <w:tc>
          <w:tcPr>
            <w:tcW w:w="3114" w:type="dxa"/>
            <w:vMerge/>
          </w:tcPr>
          <w:p w14:paraId="071E97AD" w14:textId="77777777" w:rsidR="00093DE7" w:rsidRPr="00B9379B" w:rsidRDefault="00093DE7" w:rsidP="00DD60D1">
            <w:pPr>
              <w:spacing w:line="480" w:lineRule="auto"/>
              <w:ind w:firstLine="0"/>
              <w:jc w:val="left"/>
              <w:rPr>
                <w:szCs w:val="26"/>
                <w:lang w:val="pt-BR"/>
              </w:rPr>
            </w:pPr>
          </w:p>
        </w:tc>
        <w:tc>
          <w:tcPr>
            <w:tcW w:w="2738" w:type="dxa"/>
          </w:tcPr>
          <w:p w14:paraId="3BAD76E8" w14:textId="2638EF59" w:rsidR="00093DE7" w:rsidRPr="00B9379B" w:rsidRDefault="00093DE7" w:rsidP="00DD60D1">
            <w:pPr>
              <w:ind w:firstLine="0"/>
              <w:jc w:val="left"/>
              <w:rPr>
                <w:szCs w:val="26"/>
                <w:lang w:val="pt-BR"/>
              </w:rPr>
            </w:pPr>
            <w:r w:rsidRPr="00B9379B">
              <w:rPr>
                <w:szCs w:val="26"/>
                <w:lang w:val="pt-BR"/>
              </w:rPr>
              <w:t>Thời khóa biểu (THOI_KHOA_BIEU)</w:t>
            </w:r>
          </w:p>
        </w:tc>
        <w:tc>
          <w:tcPr>
            <w:tcW w:w="2926" w:type="dxa"/>
          </w:tcPr>
          <w:p w14:paraId="08B76F74" w14:textId="7142F083" w:rsidR="00093DE7" w:rsidRPr="00093DE7" w:rsidRDefault="00093DE7" w:rsidP="00DD60D1">
            <w:pPr>
              <w:ind w:firstLine="0"/>
              <w:jc w:val="left"/>
              <w:rPr>
                <w:szCs w:val="26"/>
              </w:rPr>
            </w:pPr>
            <w:r w:rsidRPr="00093DE7">
              <w:rPr>
                <w:szCs w:val="26"/>
              </w:rPr>
              <w:t>Hồ sơ DL</w:t>
            </w:r>
          </w:p>
        </w:tc>
      </w:tr>
      <w:tr w:rsidR="00093DE7" w14:paraId="558ECBEC" w14:textId="77777777" w:rsidTr="009F5652">
        <w:trPr>
          <w:trHeight w:val="1384"/>
        </w:trPr>
        <w:tc>
          <w:tcPr>
            <w:tcW w:w="3114" w:type="dxa"/>
          </w:tcPr>
          <w:p w14:paraId="00631B82" w14:textId="3011C0DC" w:rsidR="00093DE7" w:rsidRPr="00093DE7" w:rsidRDefault="00093DE7" w:rsidP="00DD60D1">
            <w:pPr>
              <w:spacing w:line="480" w:lineRule="auto"/>
              <w:ind w:firstLine="0"/>
              <w:jc w:val="left"/>
              <w:rPr>
                <w:szCs w:val="26"/>
              </w:rPr>
            </w:pPr>
            <w:r w:rsidRPr="00093DE7">
              <w:rPr>
                <w:szCs w:val="26"/>
              </w:rPr>
              <w:t>Tra cứu lịch học</w:t>
            </w:r>
          </w:p>
        </w:tc>
        <w:tc>
          <w:tcPr>
            <w:tcW w:w="2738" w:type="dxa"/>
          </w:tcPr>
          <w:p w14:paraId="7522FC34" w14:textId="342087B9" w:rsidR="00093DE7" w:rsidRPr="00093DE7" w:rsidRDefault="00093DE7" w:rsidP="00DD60D1">
            <w:pPr>
              <w:ind w:firstLine="0"/>
              <w:jc w:val="left"/>
              <w:rPr>
                <w:szCs w:val="26"/>
              </w:rPr>
            </w:pPr>
            <w:r w:rsidRPr="00093DE7">
              <w:rPr>
                <w:szCs w:val="26"/>
              </w:rPr>
              <w:t>Giảng viên, Sinh viên</w:t>
            </w:r>
          </w:p>
        </w:tc>
        <w:tc>
          <w:tcPr>
            <w:tcW w:w="2926" w:type="dxa"/>
          </w:tcPr>
          <w:p w14:paraId="5A324506" w14:textId="5F0388D7" w:rsidR="00093DE7" w:rsidRPr="00093DE7" w:rsidRDefault="00093DE7" w:rsidP="00DD60D1">
            <w:pPr>
              <w:ind w:firstLine="0"/>
              <w:jc w:val="left"/>
              <w:rPr>
                <w:szCs w:val="26"/>
              </w:rPr>
            </w:pPr>
            <w:r w:rsidRPr="00093DE7">
              <w:rPr>
                <w:szCs w:val="26"/>
              </w:rPr>
              <w:t>Tác nhân (Người sử dụng)</w:t>
            </w:r>
          </w:p>
        </w:tc>
      </w:tr>
      <w:tr w:rsidR="00093DE7" w14:paraId="486CC1B0" w14:textId="77777777" w:rsidTr="009F5652">
        <w:trPr>
          <w:trHeight w:val="1329"/>
        </w:trPr>
        <w:tc>
          <w:tcPr>
            <w:tcW w:w="3114" w:type="dxa"/>
          </w:tcPr>
          <w:p w14:paraId="62320748" w14:textId="25A588A2" w:rsidR="00093DE7" w:rsidRPr="00093DE7" w:rsidRDefault="00093DE7" w:rsidP="00DD60D1">
            <w:pPr>
              <w:spacing w:line="480" w:lineRule="auto"/>
              <w:ind w:firstLine="0"/>
              <w:jc w:val="left"/>
              <w:rPr>
                <w:szCs w:val="26"/>
              </w:rPr>
            </w:pPr>
            <w:r w:rsidRPr="00093DE7">
              <w:rPr>
                <w:szCs w:val="26"/>
              </w:rPr>
              <w:t>Lập phiếu đăng ký</w:t>
            </w:r>
          </w:p>
        </w:tc>
        <w:tc>
          <w:tcPr>
            <w:tcW w:w="2738" w:type="dxa"/>
          </w:tcPr>
          <w:p w14:paraId="344E3A3C" w14:textId="5A77713D" w:rsidR="00093DE7" w:rsidRPr="00590A6F" w:rsidRDefault="00093DE7" w:rsidP="00DD60D1">
            <w:pPr>
              <w:ind w:firstLine="0"/>
              <w:jc w:val="left"/>
              <w:rPr>
                <w:szCs w:val="26"/>
                <w:lang w:val="fr-FR"/>
              </w:rPr>
            </w:pPr>
            <w:r w:rsidRPr="00590A6F">
              <w:rPr>
                <w:szCs w:val="26"/>
                <w:lang w:val="fr-FR"/>
              </w:rPr>
              <w:t>Phiếu đăng ký (PHIEU_DANG_KY)</w:t>
            </w:r>
          </w:p>
        </w:tc>
        <w:tc>
          <w:tcPr>
            <w:tcW w:w="2926" w:type="dxa"/>
          </w:tcPr>
          <w:p w14:paraId="381CEAE9" w14:textId="33400874" w:rsidR="00093DE7" w:rsidRPr="00093DE7" w:rsidRDefault="00093DE7" w:rsidP="00DD60D1">
            <w:pPr>
              <w:ind w:firstLine="0"/>
              <w:jc w:val="left"/>
              <w:rPr>
                <w:szCs w:val="26"/>
              </w:rPr>
            </w:pPr>
            <w:r w:rsidRPr="00093DE7">
              <w:rPr>
                <w:szCs w:val="26"/>
              </w:rPr>
              <w:t>Hồ sơ DL</w:t>
            </w:r>
          </w:p>
        </w:tc>
      </w:tr>
      <w:tr w:rsidR="00093DE7" w14:paraId="0A486652" w14:textId="77777777" w:rsidTr="009F5652">
        <w:trPr>
          <w:trHeight w:val="1099"/>
        </w:trPr>
        <w:tc>
          <w:tcPr>
            <w:tcW w:w="3114" w:type="dxa"/>
          </w:tcPr>
          <w:p w14:paraId="0F4F5D00" w14:textId="3A911512" w:rsidR="00093DE7" w:rsidRPr="00093DE7" w:rsidRDefault="00093DE7" w:rsidP="00DD60D1">
            <w:pPr>
              <w:spacing w:line="480" w:lineRule="auto"/>
              <w:ind w:firstLine="0"/>
              <w:jc w:val="left"/>
              <w:rPr>
                <w:szCs w:val="26"/>
              </w:rPr>
            </w:pPr>
            <w:r w:rsidRPr="00093DE7">
              <w:rPr>
                <w:szCs w:val="26"/>
              </w:rPr>
              <w:t>Duyệt phiếu mượn phòng</w:t>
            </w:r>
          </w:p>
        </w:tc>
        <w:tc>
          <w:tcPr>
            <w:tcW w:w="2738" w:type="dxa"/>
          </w:tcPr>
          <w:p w14:paraId="72AF773A" w14:textId="6AE21F97" w:rsidR="00093DE7" w:rsidRPr="00093DE7" w:rsidRDefault="00093DE7" w:rsidP="00DD60D1">
            <w:pPr>
              <w:ind w:firstLine="0"/>
              <w:jc w:val="left"/>
              <w:rPr>
                <w:szCs w:val="26"/>
              </w:rPr>
            </w:pPr>
            <w:r w:rsidRPr="00093DE7">
              <w:rPr>
                <w:szCs w:val="26"/>
              </w:rPr>
              <w:t>Trạng thái phê duyệt</w:t>
            </w:r>
          </w:p>
        </w:tc>
        <w:tc>
          <w:tcPr>
            <w:tcW w:w="2926" w:type="dxa"/>
          </w:tcPr>
          <w:p w14:paraId="507DEF0B" w14:textId="7FE2CBB4" w:rsidR="00093DE7" w:rsidRPr="00093DE7" w:rsidRDefault="00093DE7" w:rsidP="00DD60D1">
            <w:pPr>
              <w:ind w:firstLine="0"/>
              <w:jc w:val="left"/>
              <w:rPr>
                <w:szCs w:val="26"/>
              </w:rPr>
            </w:pPr>
            <w:r w:rsidRPr="00093DE7">
              <w:rPr>
                <w:szCs w:val="26"/>
              </w:rPr>
              <w:t>Hồ sơ DL</w:t>
            </w:r>
          </w:p>
        </w:tc>
      </w:tr>
      <w:tr w:rsidR="00093DE7" w14:paraId="2FCEC559" w14:textId="77777777" w:rsidTr="009F5652">
        <w:trPr>
          <w:trHeight w:val="984"/>
        </w:trPr>
        <w:tc>
          <w:tcPr>
            <w:tcW w:w="3114" w:type="dxa"/>
          </w:tcPr>
          <w:p w14:paraId="168A0BCB" w14:textId="3AADAF4D" w:rsidR="00093DE7" w:rsidRPr="00093DE7" w:rsidRDefault="00093DE7" w:rsidP="00DD60D1">
            <w:pPr>
              <w:spacing w:line="480" w:lineRule="auto"/>
              <w:ind w:firstLine="0"/>
              <w:jc w:val="left"/>
              <w:rPr>
                <w:szCs w:val="26"/>
              </w:rPr>
            </w:pPr>
            <w:r w:rsidRPr="00093DE7">
              <w:rPr>
                <w:szCs w:val="26"/>
              </w:rPr>
              <w:t>Quản lý danh mục thiết bị</w:t>
            </w:r>
          </w:p>
        </w:tc>
        <w:tc>
          <w:tcPr>
            <w:tcW w:w="2738" w:type="dxa"/>
          </w:tcPr>
          <w:p w14:paraId="48F32078" w14:textId="342B0101" w:rsidR="00093DE7" w:rsidRPr="00093DE7" w:rsidRDefault="00093DE7" w:rsidP="00DD60D1">
            <w:pPr>
              <w:ind w:firstLine="0"/>
              <w:jc w:val="left"/>
              <w:rPr>
                <w:szCs w:val="26"/>
              </w:rPr>
            </w:pPr>
            <w:r w:rsidRPr="00093DE7">
              <w:rPr>
                <w:szCs w:val="26"/>
              </w:rPr>
              <w:t>Thiết bị (THIET_BI)</w:t>
            </w:r>
          </w:p>
        </w:tc>
        <w:tc>
          <w:tcPr>
            <w:tcW w:w="2926" w:type="dxa"/>
          </w:tcPr>
          <w:p w14:paraId="32317E80" w14:textId="70D249A5" w:rsidR="00093DE7" w:rsidRPr="00093DE7" w:rsidRDefault="00093DE7" w:rsidP="00DD60D1">
            <w:pPr>
              <w:ind w:firstLine="0"/>
              <w:jc w:val="left"/>
              <w:rPr>
                <w:szCs w:val="26"/>
              </w:rPr>
            </w:pPr>
            <w:r w:rsidRPr="00093DE7">
              <w:rPr>
                <w:szCs w:val="26"/>
              </w:rPr>
              <w:t>Hồ sơ DL</w:t>
            </w:r>
          </w:p>
        </w:tc>
      </w:tr>
      <w:tr w:rsidR="00093DE7" w14:paraId="602AD072" w14:textId="77777777" w:rsidTr="009F5652">
        <w:trPr>
          <w:trHeight w:val="1125"/>
        </w:trPr>
        <w:tc>
          <w:tcPr>
            <w:tcW w:w="3114" w:type="dxa"/>
            <w:vAlign w:val="bottom"/>
          </w:tcPr>
          <w:p w14:paraId="2A75C0CC" w14:textId="4E602751" w:rsidR="00093DE7" w:rsidRPr="00093DE7" w:rsidRDefault="00093DE7" w:rsidP="00B01585">
            <w:pPr>
              <w:spacing w:line="480" w:lineRule="auto"/>
              <w:ind w:firstLine="0"/>
              <w:jc w:val="left"/>
              <w:rPr>
                <w:szCs w:val="26"/>
              </w:rPr>
            </w:pPr>
            <w:r w:rsidRPr="00093DE7">
              <w:rPr>
                <w:szCs w:val="26"/>
              </w:rPr>
              <w:t>Báo cáo sự cố (Hư hỏng)</w:t>
            </w:r>
          </w:p>
        </w:tc>
        <w:tc>
          <w:tcPr>
            <w:tcW w:w="2738" w:type="dxa"/>
            <w:vAlign w:val="bottom"/>
          </w:tcPr>
          <w:p w14:paraId="0272274F" w14:textId="59D12950" w:rsidR="00093DE7" w:rsidRPr="00093DE7" w:rsidRDefault="00093DE7" w:rsidP="00093DE7">
            <w:pPr>
              <w:ind w:firstLine="0"/>
              <w:jc w:val="left"/>
              <w:rPr>
                <w:szCs w:val="26"/>
              </w:rPr>
            </w:pPr>
            <w:r w:rsidRPr="00093DE7">
              <w:rPr>
                <w:szCs w:val="26"/>
              </w:rPr>
              <w:t>Bản ghi hư hỏng (HU_HONG)</w:t>
            </w:r>
          </w:p>
        </w:tc>
        <w:tc>
          <w:tcPr>
            <w:tcW w:w="2926" w:type="dxa"/>
            <w:vAlign w:val="bottom"/>
          </w:tcPr>
          <w:p w14:paraId="705AA2F7" w14:textId="482AC890" w:rsidR="00093DE7" w:rsidRPr="00093DE7" w:rsidRDefault="00093DE7" w:rsidP="00093DE7">
            <w:pPr>
              <w:ind w:firstLine="0"/>
              <w:jc w:val="left"/>
              <w:rPr>
                <w:szCs w:val="26"/>
              </w:rPr>
            </w:pPr>
            <w:r w:rsidRPr="00093DE7">
              <w:rPr>
                <w:szCs w:val="26"/>
              </w:rPr>
              <w:t>Hồ sơ DL</w:t>
            </w:r>
          </w:p>
        </w:tc>
      </w:tr>
      <w:tr w:rsidR="00093DE7" w:rsidRPr="001770E5" w14:paraId="4B6B67A6" w14:textId="77777777" w:rsidTr="009F5652">
        <w:trPr>
          <w:trHeight w:val="571"/>
        </w:trPr>
        <w:tc>
          <w:tcPr>
            <w:tcW w:w="3114" w:type="dxa"/>
            <w:vMerge w:val="restart"/>
            <w:vAlign w:val="bottom"/>
          </w:tcPr>
          <w:p w14:paraId="658B99C7" w14:textId="2C5D28BC" w:rsidR="00093DE7" w:rsidRPr="00093DE7" w:rsidRDefault="00093DE7" w:rsidP="00B01585">
            <w:pPr>
              <w:spacing w:line="480" w:lineRule="auto"/>
              <w:ind w:firstLine="0"/>
              <w:jc w:val="left"/>
              <w:rPr>
                <w:szCs w:val="26"/>
              </w:rPr>
            </w:pPr>
            <w:r w:rsidRPr="00093DE7">
              <w:rPr>
                <w:szCs w:val="26"/>
              </w:rPr>
              <w:t>Xử lý bảo trì</w:t>
            </w:r>
          </w:p>
        </w:tc>
        <w:tc>
          <w:tcPr>
            <w:tcW w:w="2738" w:type="dxa"/>
            <w:vAlign w:val="bottom"/>
          </w:tcPr>
          <w:p w14:paraId="37974481" w14:textId="0CF087C5" w:rsidR="00093DE7" w:rsidRPr="00093DE7" w:rsidRDefault="00093DE7" w:rsidP="00093DE7">
            <w:pPr>
              <w:ind w:firstLine="0"/>
              <w:jc w:val="left"/>
              <w:rPr>
                <w:szCs w:val="26"/>
              </w:rPr>
            </w:pPr>
            <w:r w:rsidRPr="00093DE7">
              <w:rPr>
                <w:szCs w:val="26"/>
              </w:rPr>
              <w:t>Nhân viên kỹ thuật</w:t>
            </w:r>
          </w:p>
        </w:tc>
        <w:tc>
          <w:tcPr>
            <w:tcW w:w="2926" w:type="dxa"/>
            <w:vAlign w:val="bottom"/>
          </w:tcPr>
          <w:p w14:paraId="412BE134" w14:textId="02955162" w:rsidR="00093DE7" w:rsidRPr="0000792C" w:rsidRDefault="00093DE7" w:rsidP="00093DE7">
            <w:pPr>
              <w:ind w:firstLine="0"/>
              <w:jc w:val="left"/>
              <w:rPr>
                <w:szCs w:val="26"/>
                <w:lang w:val="pt-BR"/>
              </w:rPr>
            </w:pPr>
            <w:r w:rsidRPr="0000792C">
              <w:rPr>
                <w:szCs w:val="26"/>
                <w:lang w:val="pt-BR"/>
              </w:rPr>
              <w:t>Tác nhân (Vai trò sửa chữa)</w:t>
            </w:r>
          </w:p>
        </w:tc>
      </w:tr>
      <w:tr w:rsidR="00093DE7" w14:paraId="0FD3CB98" w14:textId="77777777" w:rsidTr="009F5652">
        <w:trPr>
          <w:trHeight w:val="836"/>
        </w:trPr>
        <w:tc>
          <w:tcPr>
            <w:tcW w:w="3114" w:type="dxa"/>
            <w:vMerge/>
            <w:vAlign w:val="bottom"/>
          </w:tcPr>
          <w:p w14:paraId="72742A63" w14:textId="77777777" w:rsidR="00093DE7" w:rsidRPr="0000792C" w:rsidRDefault="00093DE7" w:rsidP="00093DE7">
            <w:pPr>
              <w:ind w:firstLine="0"/>
              <w:jc w:val="left"/>
              <w:rPr>
                <w:szCs w:val="26"/>
                <w:lang w:val="pt-BR"/>
              </w:rPr>
            </w:pPr>
          </w:p>
        </w:tc>
        <w:tc>
          <w:tcPr>
            <w:tcW w:w="2738" w:type="dxa"/>
            <w:vAlign w:val="bottom"/>
          </w:tcPr>
          <w:p w14:paraId="6D8B050F" w14:textId="355FD4A6" w:rsidR="00093DE7" w:rsidRPr="0000792C" w:rsidRDefault="00093DE7" w:rsidP="00093DE7">
            <w:pPr>
              <w:ind w:firstLine="0"/>
              <w:jc w:val="left"/>
              <w:rPr>
                <w:szCs w:val="26"/>
                <w:lang w:val="pt-BR"/>
              </w:rPr>
            </w:pPr>
            <w:r w:rsidRPr="0000792C">
              <w:rPr>
                <w:szCs w:val="26"/>
                <w:lang w:val="pt-BR"/>
              </w:rPr>
              <w:t>Phiếu bảo trì (BAO_TRI)</w:t>
            </w:r>
          </w:p>
        </w:tc>
        <w:tc>
          <w:tcPr>
            <w:tcW w:w="2926" w:type="dxa"/>
            <w:vAlign w:val="bottom"/>
          </w:tcPr>
          <w:p w14:paraId="094DFC46" w14:textId="386DB90D" w:rsidR="00093DE7" w:rsidRPr="00093DE7" w:rsidRDefault="00093DE7" w:rsidP="00093DE7">
            <w:pPr>
              <w:ind w:firstLine="0"/>
              <w:jc w:val="left"/>
              <w:rPr>
                <w:szCs w:val="26"/>
              </w:rPr>
            </w:pPr>
            <w:r w:rsidRPr="00093DE7">
              <w:rPr>
                <w:szCs w:val="26"/>
              </w:rPr>
              <w:t>Hồ sơ DL</w:t>
            </w:r>
          </w:p>
        </w:tc>
      </w:tr>
    </w:tbl>
    <w:p w14:paraId="57E03E56" w14:textId="77777777" w:rsidR="0024473A" w:rsidRPr="0024473A" w:rsidRDefault="0024473A" w:rsidP="0024473A"/>
    <w:p w14:paraId="52243605" w14:textId="5D8C44CC" w:rsidR="00875515" w:rsidRPr="00875515" w:rsidRDefault="004C291B" w:rsidP="75016E5B">
      <w:pPr>
        <w:pStyle w:val="Heading3"/>
        <w:rPr>
          <w:lang w:val="vi-VN"/>
        </w:rPr>
      </w:pPr>
      <w:r w:rsidRPr="75016E5B">
        <w:rPr>
          <w:lang w:val="vi-VN"/>
        </w:rPr>
        <w:t>B</w:t>
      </w:r>
      <w:r w:rsidR="006867C4" w:rsidRPr="75016E5B">
        <w:rPr>
          <w:lang w:val="vi-VN"/>
        </w:rPr>
        <w:t>iểu đồ phân cấp chức năng</w:t>
      </w:r>
      <w:r w:rsidR="2EB8A9DF" w:rsidRPr="75016E5B">
        <w:rPr>
          <w:lang w:val="vi-VN"/>
        </w:rPr>
        <w:t xml:space="preserve"> (2321050014 - Đỗ Trung Kiên)</w:t>
      </w:r>
    </w:p>
    <w:p w14:paraId="3BE00050" w14:textId="440FEE01" w:rsidR="2B02C8F3" w:rsidRPr="001770E5" w:rsidRDefault="003C5B60" w:rsidP="003C5B60">
      <w:pPr>
        <w:jc w:val="center"/>
        <w:rPr>
          <w:lang w:val="vi-VN"/>
        </w:rPr>
      </w:pPr>
      <w:r>
        <w:rPr>
          <w:noProof/>
        </w:rPr>
        <w:drawing>
          <wp:inline distT="0" distB="0" distL="0" distR="0" wp14:anchorId="322A6F76" wp14:editId="2416CA27">
            <wp:extent cx="5672455" cy="2489014"/>
            <wp:effectExtent l="0" t="0" r="4445" b="6985"/>
            <wp:docPr id="82322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27560" name=""/>
                    <pic:cNvPicPr/>
                  </pic:nvPicPr>
                  <pic:blipFill>
                    <a:blip r:embed="rId15"/>
                    <a:stretch>
                      <a:fillRect/>
                    </a:stretch>
                  </pic:blipFill>
                  <pic:spPr>
                    <a:xfrm>
                      <a:off x="0" y="0"/>
                      <a:ext cx="5699967" cy="2501086"/>
                    </a:xfrm>
                    <a:prstGeom prst="rect">
                      <a:avLst/>
                    </a:prstGeom>
                  </pic:spPr>
                </pic:pic>
              </a:graphicData>
            </a:graphic>
          </wp:inline>
        </w:drawing>
      </w:r>
    </w:p>
    <w:p w14:paraId="7C424E9B" w14:textId="46D46F8E" w:rsidR="2B02C8F3" w:rsidRDefault="255AEF5E" w:rsidP="761CD8A0">
      <w:pPr>
        <w:pStyle w:val="Heading3"/>
        <w:rPr>
          <w:lang w:val="vi-VN"/>
        </w:rPr>
      </w:pPr>
      <w:r w:rsidRPr="3ECCB799">
        <w:rPr>
          <w:lang w:val="vi-VN"/>
        </w:rPr>
        <w:t xml:space="preserve">Biểu đồ </w:t>
      </w:r>
      <w:r w:rsidRPr="622201E1">
        <w:rPr>
          <w:lang w:val="vi-VN"/>
        </w:rPr>
        <w:t>ngữ</w:t>
      </w:r>
      <w:r w:rsidRPr="63D660E1">
        <w:rPr>
          <w:lang w:val="vi-VN"/>
        </w:rPr>
        <w:t xml:space="preserve"> cảnh</w:t>
      </w:r>
    </w:p>
    <w:p w14:paraId="12A23144" w14:textId="06E5BFF1" w:rsidR="0387E4DB" w:rsidRDefault="0387E4DB" w:rsidP="2EAF5FDE">
      <w:r>
        <w:rPr>
          <w:noProof/>
        </w:rPr>
        <w:drawing>
          <wp:inline distT="0" distB="0" distL="0" distR="0" wp14:anchorId="659973BE" wp14:editId="1E6E124B">
            <wp:extent cx="5465763" cy="2771737"/>
            <wp:effectExtent l="0" t="0" r="0" b="0"/>
            <wp:docPr id="1202055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55891" name="Picture 1202055891"/>
                    <pic:cNvPicPr/>
                  </pic:nvPicPr>
                  <pic:blipFill>
                    <a:blip r:embed="rId16">
                      <a:extLst>
                        <a:ext uri="{28A0092B-C50C-407E-A947-70E740481C1C}">
                          <a14:useLocalDpi xmlns:a14="http://schemas.microsoft.com/office/drawing/2010/main"/>
                        </a:ext>
                      </a:extLst>
                    </a:blip>
                    <a:stretch>
                      <a:fillRect/>
                    </a:stretch>
                  </pic:blipFill>
                  <pic:spPr>
                    <a:xfrm>
                      <a:off x="0" y="0"/>
                      <a:ext cx="5465763" cy="2771737"/>
                    </a:xfrm>
                    <a:prstGeom prst="rect">
                      <a:avLst/>
                    </a:prstGeom>
                  </pic:spPr>
                </pic:pic>
              </a:graphicData>
            </a:graphic>
          </wp:inline>
        </w:drawing>
      </w:r>
    </w:p>
    <w:p w14:paraId="6DB5B886" w14:textId="6BA57DB5" w:rsidR="40D91131" w:rsidRDefault="032C9FCF" w:rsidP="1F09B4BF">
      <w:pPr>
        <w:pStyle w:val="Heading3"/>
        <w:rPr>
          <w:lang w:val="vi-VN"/>
        </w:rPr>
      </w:pPr>
      <w:r w:rsidRPr="7A21E284">
        <w:rPr>
          <w:lang w:val="vi-VN"/>
        </w:rPr>
        <w:t>Biểu đồ phân luồng dữ liệu</w:t>
      </w:r>
    </w:p>
    <w:p w14:paraId="214B49D1" w14:textId="48578D43" w:rsidR="7A21E284" w:rsidRDefault="032C9FCF" w:rsidP="1BA935F3">
      <w:pPr>
        <w:pStyle w:val="ListParagraph"/>
        <w:numPr>
          <w:ilvl w:val="0"/>
          <w:numId w:val="86"/>
        </w:numPr>
        <w:rPr>
          <w:lang w:val="vi-VN"/>
        </w:rPr>
      </w:pPr>
      <w:r w:rsidRPr="1BA935F3">
        <w:rPr>
          <w:lang w:val="vi-VN"/>
        </w:rPr>
        <w:t xml:space="preserve">Biểu đồ luồng dữ liệu (DFD) mức 0 </w:t>
      </w:r>
      <w:r w:rsidR="596E985B" w:rsidRPr="40E35E35">
        <w:rPr>
          <w:lang w:val="vi-VN"/>
        </w:rPr>
        <w:t>(</w:t>
      </w:r>
      <w:r w:rsidR="596E985B" w:rsidRPr="5FEADB26">
        <w:rPr>
          <w:lang w:val="vi-VN"/>
        </w:rPr>
        <w:t xml:space="preserve">Làm xong mức 1 </w:t>
      </w:r>
      <w:r w:rsidR="596E985B" w:rsidRPr="1F22C109">
        <w:rPr>
          <w:lang w:val="vi-VN"/>
        </w:rPr>
        <w:t>trước</w:t>
      </w:r>
      <w:r w:rsidR="596E985B" w:rsidRPr="5FEADB26">
        <w:rPr>
          <w:lang w:val="vi-VN"/>
        </w:rPr>
        <w:t>)</w:t>
      </w:r>
    </w:p>
    <w:p w14:paraId="3382D7AD" w14:textId="1E738B29" w:rsidR="032C9FCF" w:rsidRDefault="032C9FCF" w:rsidP="1BA935F3">
      <w:pPr>
        <w:pStyle w:val="ListParagraph"/>
        <w:numPr>
          <w:ilvl w:val="0"/>
          <w:numId w:val="86"/>
        </w:numPr>
        <w:rPr>
          <w:lang w:val="vi-VN"/>
        </w:rPr>
      </w:pPr>
      <w:r w:rsidRPr="1BA935F3">
        <w:rPr>
          <w:lang w:val="vi-VN"/>
        </w:rPr>
        <w:t>Biểu đồ DFD</w:t>
      </w:r>
      <w:r w:rsidRPr="31A37B91">
        <w:rPr>
          <w:lang w:val="vi-VN"/>
        </w:rPr>
        <w:t xml:space="preserve"> mức 1</w:t>
      </w:r>
    </w:p>
    <w:p w14:paraId="6EDDB1EC" w14:textId="5830F8D1" w:rsidR="65F44A30" w:rsidRDefault="032C9FCF" w:rsidP="5287D0EC">
      <w:pPr>
        <w:pStyle w:val="ListParagraph"/>
        <w:numPr>
          <w:ilvl w:val="1"/>
          <w:numId w:val="86"/>
        </w:numPr>
        <w:rPr>
          <w:lang w:val="vi-VN"/>
        </w:rPr>
      </w:pPr>
      <w:r w:rsidRPr="012B1B23">
        <w:rPr>
          <w:lang w:val="vi-VN"/>
        </w:rPr>
        <w:t xml:space="preserve">Chức năng </w:t>
      </w:r>
      <w:r w:rsidR="2344F117" w:rsidRPr="012B1B23">
        <w:rPr>
          <w:lang w:val="vi-VN"/>
        </w:rPr>
        <w:t xml:space="preserve">người dùng và phân </w:t>
      </w:r>
      <w:r w:rsidR="2344F117" w:rsidRPr="276FD056">
        <w:rPr>
          <w:lang w:val="vi-VN"/>
        </w:rPr>
        <w:t>quyền</w:t>
      </w:r>
      <w:r w:rsidR="39E979E0" w:rsidRPr="63B78234">
        <w:rPr>
          <w:lang w:val="vi-VN"/>
        </w:rPr>
        <w:t xml:space="preserve"> </w:t>
      </w:r>
      <w:r w:rsidR="39E979E0" w:rsidRPr="71EC16D1">
        <w:rPr>
          <w:lang w:val="vi-VN"/>
        </w:rPr>
        <w:t>(2321050014</w:t>
      </w:r>
      <w:r w:rsidR="39E979E0" w:rsidRPr="63D32F4C">
        <w:rPr>
          <w:lang w:val="vi-VN"/>
        </w:rPr>
        <w:t xml:space="preserve"> - </w:t>
      </w:r>
      <w:r w:rsidR="39E979E0" w:rsidRPr="5C291A3B">
        <w:rPr>
          <w:lang w:val="vi-VN"/>
        </w:rPr>
        <w:t xml:space="preserve">Đỗ </w:t>
      </w:r>
      <w:r w:rsidR="39E979E0" w:rsidRPr="398F8105">
        <w:rPr>
          <w:lang w:val="vi-VN"/>
        </w:rPr>
        <w:t>Trung Kiên</w:t>
      </w:r>
      <w:r w:rsidR="39E979E0" w:rsidRPr="71EC16D1">
        <w:rPr>
          <w:lang w:val="vi-VN"/>
        </w:rPr>
        <w:t>)</w:t>
      </w:r>
    </w:p>
    <w:p w14:paraId="5326E549" w14:textId="781BC4D8" w:rsidR="5287D0EC" w:rsidRDefault="2344F117" w:rsidP="3BFADAA2">
      <w:pPr>
        <w:pStyle w:val="ListParagraph"/>
        <w:ind w:left="2214" w:firstLine="0"/>
        <w:jc w:val="center"/>
        <w:rPr>
          <w:lang w:val="vi-VN"/>
        </w:rPr>
      </w:pPr>
      <w:r>
        <w:rPr>
          <w:noProof/>
        </w:rPr>
        <w:drawing>
          <wp:inline distT="0" distB="0" distL="0" distR="0" wp14:anchorId="7488F4F0" wp14:editId="0EC20D2F">
            <wp:extent cx="4433974" cy="3838575"/>
            <wp:effectExtent l="0" t="0" r="0" b="0"/>
            <wp:docPr id="1120462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62596" name="Picture 1120462596"/>
                    <pic:cNvPicPr/>
                  </pic:nvPicPr>
                  <pic:blipFill>
                    <a:blip r:embed="rId17">
                      <a:extLst>
                        <a:ext uri="{28A0092B-C50C-407E-A947-70E740481C1C}">
                          <a14:useLocalDpi xmlns:a14="http://schemas.microsoft.com/office/drawing/2010/main"/>
                        </a:ext>
                      </a:extLst>
                    </a:blip>
                    <a:stretch>
                      <a:fillRect/>
                    </a:stretch>
                  </pic:blipFill>
                  <pic:spPr>
                    <a:xfrm>
                      <a:off x="0" y="0"/>
                      <a:ext cx="4433974" cy="3838575"/>
                    </a:xfrm>
                    <a:prstGeom prst="rect">
                      <a:avLst/>
                    </a:prstGeom>
                  </pic:spPr>
                </pic:pic>
              </a:graphicData>
            </a:graphic>
          </wp:inline>
        </w:drawing>
      </w:r>
    </w:p>
    <w:p w14:paraId="3FB03B3F" w14:textId="2CD98FB8" w:rsidR="31A37B91" w:rsidRDefault="032C9FCF" w:rsidP="31A37B91">
      <w:pPr>
        <w:pStyle w:val="ListParagraph"/>
        <w:numPr>
          <w:ilvl w:val="1"/>
          <w:numId w:val="86"/>
        </w:numPr>
        <w:rPr>
          <w:lang w:val="vi-VN"/>
        </w:rPr>
      </w:pPr>
      <w:r w:rsidRPr="2BECA2D0">
        <w:rPr>
          <w:lang w:val="vi-VN"/>
        </w:rPr>
        <w:t>Chức năng B</w:t>
      </w:r>
    </w:p>
    <w:p w14:paraId="65079348" w14:textId="1DB2085E" w:rsidR="032C9FCF" w:rsidRDefault="032C9FCF" w:rsidP="2BECA2D0">
      <w:pPr>
        <w:pStyle w:val="ListParagraph"/>
        <w:numPr>
          <w:ilvl w:val="1"/>
          <w:numId w:val="86"/>
        </w:numPr>
        <w:rPr>
          <w:lang w:val="vi-VN"/>
        </w:rPr>
      </w:pPr>
      <w:r w:rsidRPr="2BECA2D0">
        <w:rPr>
          <w:lang w:val="vi-VN"/>
        </w:rPr>
        <w:t>Chức</w:t>
      </w:r>
      <w:r w:rsidRPr="7C61D953">
        <w:rPr>
          <w:lang w:val="vi-VN"/>
        </w:rPr>
        <w:t xml:space="preserve"> năng C</w:t>
      </w:r>
    </w:p>
    <w:p w14:paraId="38C723E2" w14:textId="0F0A1499" w:rsidR="032C9FCF" w:rsidRDefault="032C9FCF" w:rsidP="7C61D953">
      <w:pPr>
        <w:pStyle w:val="ListParagraph"/>
        <w:numPr>
          <w:ilvl w:val="1"/>
          <w:numId w:val="86"/>
        </w:numPr>
        <w:rPr>
          <w:lang w:val="vi-VN"/>
        </w:rPr>
      </w:pPr>
      <w:r w:rsidRPr="7C61D953">
        <w:rPr>
          <w:lang w:val="vi-VN"/>
        </w:rPr>
        <w:t xml:space="preserve">Chức năng </w:t>
      </w:r>
      <w:r w:rsidRPr="76403345">
        <w:rPr>
          <w:lang w:val="vi-VN"/>
        </w:rPr>
        <w:t>D</w:t>
      </w:r>
    </w:p>
    <w:p w14:paraId="015DF47F" w14:textId="23E390F0" w:rsidR="032C9FCF" w:rsidRDefault="032C9FCF" w:rsidP="76403345">
      <w:pPr>
        <w:pStyle w:val="ListParagraph"/>
        <w:numPr>
          <w:ilvl w:val="1"/>
          <w:numId w:val="86"/>
        </w:numPr>
        <w:rPr>
          <w:lang w:val="vi-VN"/>
        </w:rPr>
      </w:pPr>
      <w:r w:rsidRPr="76403345">
        <w:rPr>
          <w:lang w:val="vi-VN"/>
        </w:rPr>
        <w:t>Chức năng E</w:t>
      </w:r>
    </w:p>
    <w:p w14:paraId="5EF5EDFE" w14:textId="3A122BDE" w:rsidR="72B48D36" w:rsidRDefault="032C9FCF" w:rsidP="3D7DE176">
      <w:pPr>
        <w:pStyle w:val="ListParagraph"/>
        <w:numPr>
          <w:ilvl w:val="1"/>
          <w:numId w:val="86"/>
        </w:numPr>
        <w:rPr>
          <w:lang w:val="vi-VN"/>
        </w:rPr>
      </w:pPr>
      <w:r w:rsidRPr="7C6B7801">
        <w:rPr>
          <w:lang w:val="vi-VN"/>
        </w:rPr>
        <w:t>Chức năng F</w:t>
      </w:r>
    </w:p>
    <w:p w14:paraId="0EA7CDD0" w14:textId="5F813D3D" w:rsidR="7C931331" w:rsidRDefault="7C931331" w:rsidP="7C931331">
      <w:pPr>
        <w:ind w:firstLine="0"/>
        <w:rPr>
          <w:lang w:val="vi-VN"/>
        </w:rPr>
      </w:pPr>
    </w:p>
    <w:p w14:paraId="36A40F2B" w14:textId="0D22A567" w:rsidR="2B02C8F3" w:rsidRDefault="2B02C8F3" w:rsidP="75016E5B"/>
    <w:p w14:paraId="195D4486" w14:textId="634BCE0A" w:rsidR="386E7BD8" w:rsidRDefault="006867C4" w:rsidP="05C12C5E">
      <w:pPr>
        <w:pStyle w:val="Heading3"/>
        <w:rPr>
          <w:lang w:val="vi-VN"/>
        </w:rPr>
      </w:pPr>
      <w:r>
        <w:t>Biểu đồ hoạt động</w:t>
      </w:r>
    </w:p>
    <w:p w14:paraId="4E63F2C7" w14:textId="51231C91" w:rsidR="00BB4091" w:rsidRPr="00953F57" w:rsidRDefault="32D4CF08" w:rsidP="00BB4091">
      <w:pPr>
        <w:pStyle w:val="Heading4"/>
        <w:rPr>
          <w:lang w:val="vi-VN"/>
        </w:rPr>
      </w:pPr>
      <w:r w:rsidRPr="35099C23">
        <w:rPr>
          <w:lang w:val="vi-VN"/>
        </w:rPr>
        <w:t xml:space="preserve">Chức năng quản lý </w:t>
      </w:r>
      <w:r w:rsidR="27A65DA0" w:rsidRPr="35099C23">
        <w:rPr>
          <w:lang w:val="vi-VN"/>
        </w:rPr>
        <w:t>người dùng</w:t>
      </w:r>
      <w:r w:rsidR="557D7004" w:rsidRPr="35099C23">
        <w:rPr>
          <w:lang w:val="vi-VN"/>
        </w:rPr>
        <w:t xml:space="preserve"> và phân quyền</w:t>
      </w:r>
      <w:r w:rsidR="6DA18521" w:rsidRPr="35099C23">
        <w:rPr>
          <w:lang w:val="vi-VN"/>
        </w:rPr>
        <w:t xml:space="preserve"> (2321050014 - Đỗ Trung Kiên)</w:t>
      </w:r>
    </w:p>
    <w:p w14:paraId="12A920B3" w14:textId="4E41F14D" w:rsidR="05C12C5E" w:rsidRDefault="00DA41BA" w:rsidP="05C12C5E">
      <w:pPr>
        <w:rPr>
          <w:lang w:val="vi-VN"/>
        </w:rPr>
      </w:pPr>
      <w:r>
        <w:rPr>
          <w:noProof/>
          <w:lang w:val="vi-VN"/>
        </w:rPr>
        <w:drawing>
          <wp:inline distT="0" distB="0" distL="0" distR="0" wp14:anchorId="29152C8D" wp14:editId="6C278638">
            <wp:extent cx="5330805" cy="6905625"/>
            <wp:effectExtent l="0" t="0" r="3810" b="0"/>
            <wp:docPr id="120920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37676" cy="6914526"/>
                    </a:xfrm>
                    <a:prstGeom prst="rect">
                      <a:avLst/>
                    </a:prstGeom>
                    <a:noFill/>
                    <a:ln>
                      <a:noFill/>
                    </a:ln>
                  </pic:spPr>
                </pic:pic>
              </a:graphicData>
            </a:graphic>
          </wp:inline>
        </w:drawing>
      </w:r>
    </w:p>
    <w:p w14:paraId="1079F042" w14:textId="5F18405E" w:rsidR="009217C6" w:rsidRPr="00953F57" w:rsidRDefault="009217C6" w:rsidP="3755EED3">
      <w:pPr>
        <w:pStyle w:val="Heading4"/>
        <w:rPr>
          <w:lang w:val="vi-VN"/>
        </w:rPr>
      </w:pPr>
      <w:r>
        <w:rPr>
          <w:noProof/>
          <w:lang w:val="vi-VN"/>
        </w:rPr>
        <w:drawing>
          <wp:anchor distT="0" distB="0" distL="114300" distR="114300" simplePos="0" relativeHeight="251658241" behindDoc="0" locked="0" layoutInCell="1" allowOverlap="1" wp14:anchorId="3102DE75" wp14:editId="0172B433">
            <wp:simplePos x="0" y="0"/>
            <wp:positionH relativeFrom="page">
              <wp:align>center</wp:align>
            </wp:positionH>
            <wp:positionV relativeFrom="paragraph">
              <wp:posOffset>545358</wp:posOffset>
            </wp:positionV>
            <wp:extent cx="5669280" cy="8020050"/>
            <wp:effectExtent l="0" t="0" r="7620" b="0"/>
            <wp:wrapTopAndBottom/>
            <wp:docPr id="877933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33481" name="Picture 877933481"/>
                    <pic:cNvPicPr/>
                  </pic:nvPicPr>
                  <pic:blipFill>
                    <a:blip r:embed="rId19">
                      <a:extLst>
                        <a:ext uri="{28A0092B-C50C-407E-A947-70E740481C1C}">
                          <a14:useLocalDpi xmlns:a14="http://schemas.microsoft.com/office/drawing/2010/main" val="0"/>
                        </a:ext>
                      </a:extLst>
                    </a:blip>
                    <a:stretch>
                      <a:fillRect/>
                    </a:stretch>
                  </pic:blipFill>
                  <pic:spPr>
                    <a:xfrm>
                      <a:off x="0" y="0"/>
                      <a:ext cx="5669280" cy="8020050"/>
                    </a:xfrm>
                    <a:prstGeom prst="rect">
                      <a:avLst/>
                    </a:prstGeom>
                  </pic:spPr>
                </pic:pic>
              </a:graphicData>
            </a:graphic>
          </wp:anchor>
        </w:drawing>
      </w:r>
      <w:r w:rsidRPr="0090497C">
        <w:rPr>
          <w:lang w:val="vi-VN"/>
        </w:rPr>
        <w:t>Chức năng quản lý học</w:t>
      </w:r>
      <w:r>
        <w:rPr>
          <w:lang w:val="vi-VN"/>
        </w:rPr>
        <w:t xml:space="preserve"> phần và phân công giảng dạy (2321050032 – Đào Thế Huy)</w:t>
      </w:r>
    </w:p>
    <w:p w14:paraId="5EA1F2DD" w14:textId="791A46B5" w:rsidR="67B02560" w:rsidRDefault="007A4380" w:rsidP="00A9754F">
      <w:pPr>
        <w:pStyle w:val="Heading4"/>
        <w:rPr>
          <w:lang w:val="vi-VN"/>
        </w:rPr>
      </w:pPr>
      <w:r>
        <w:rPr>
          <w:noProof/>
        </w:rPr>
        <w:drawing>
          <wp:anchor distT="0" distB="0" distL="114300" distR="114300" simplePos="0" relativeHeight="251658240" behindDoc="0" locked="0" layoutInCell="1" allowOverlap="1" wp14:anchorId="3B5EEE34" wp14:editId="594BB9F2">
            <wp:simplePos x="0" y="0"/>
            <wp:positionH relativeFrom="page">
              <wp:posOffset>1352550</wp:posOffset>
            </wp:positionH>
            <wp:positionV relativeFrom="paragraph">
              <wp:posOffset>463550</wp:posOffset>
            </wp:positionV>
            <wp:extent cx="4965700" cy="8007350"/>
            <wp:effectExtent l="0" t="0" r="6350" b="0"/>
            <wp:wrapTopAndBottom/>
            <wp:docPr id="1244463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65700" cy="8007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5F60" w:rsidRPr="00394F46">
        <w:rPr>
          <w:lang w:val="vi-VN"/>
        </w:rPr>
        <w:t>Chức n</w:t>
      </w:r>
      <w:r w:rsidR="00D43DC7" w:rsidRPr="00394F46">
        <w:rPr>
          <w:lang w:val="vi-VN"/>
        </w:rPr>
        <w:t xml:space="preserve">ăng </w:t>
      </w:r>
      <w:r w:rsidR="00343A70" w:rsidRPr="00394F46">
        <w:rPr>
          <w:lang w:val="vi-VN"/>
        </w:rPr>
        <w:t>quản lý đào tạo và thời khoá biểu</w:t>
      </w:r>
      <w:r w:rsidR="00894DB0" w:rsidRPr="00394F46">
        <w:rPr>
          <w:lang w:val="vi-VN"/>
        </w:rPr>
        <w:t xml:space="preserve"> (2321050132 – Đào Quang Lộc)</w:t>
      </w:r>
    </w:p>
    <w:p w14:paraId="5FB6B42A" w14:textId="0D8AB8FE" w:rsidR="00543C31" w:rsidRPr="005171D8" w:rsidRDefault="00B203D2" w:rsidP="005171D8">
      <w:pPr>
        <w:pStyle w:val="Heading4"/>
        <w:rPr>
          <w:lang w:val="vi-VN"/>
        </w:rPr>
      </w:pPr>
      <w:r w:rsidRPr="00394F46">
        <w:rPr>
          <w:lang w:val="vi-VN"/>
        </w:rPr>
        <w:t xml:space="preserve">Chức năng đăng kí sử </w:t>
      </w:r>
      <w:r w:rsidR="002B07F5" w:rsidRPr="00394F46">
        <w:rPr>
          <w:lang w:val="vi-VN"/>
        </w:rPr>
        <w:t>dụng</w:t>
      </w:r>
      <w:r w:rsidRPr="00394F46">
        <w:rPr>
          <w:lang w:val="vi-VN"/>
        </w:rPr>
        <w:t xml:space="preserve"> phòng h</w:t>
      </w:r>
      <w:r w:rsidR="00D559B3" w:rsidRPr="00394F46">
        <w:rPr>
          <w:lang w:val="vi-VN"/>
        </w:rPr>
        <w:t>ọc</w:t>
      </w:r>
      <w:r w:rsidR="0032299A" w:rsidRPr="00394F46">
        <w:rPr>
          <w:lang w:val="vi-VN"/>
        </w:rPr>
        <w:t xml:space="preserve"> </w:t>
      </w:r>
      <w:r w:rsidR="00886DC5" w:rsidRPr="00394F46">
        <w:rPr>
          <w:lang w:val="vi-VN"/>
        </w:rPr>
        <w:t>(</w:t>
      </w:r>
      <w:r w:rsidR="0032299A" w:rsidRPr="00394F46">
        <w:rPr>
          <w:lang w:val="vi-VN"/>
        </w:rPr>
        <w:t>2321050012-</w:t>
      </w:r>
      <w:r w:rsidR="00886DC5" w:rsidRPr="00394F46">
        <w:rPr>
          <w:lang w:val="vi-VN"/>
        </w:rPr>
        <w:t>Nguyễn Văn Mạnh)</w:t>
      </w:r>
      <w:r w:rsidR="00610D87">
        <w:rPr>
          <w:noProof/>
        </w:rPr>
        <w:drawing>
          <wp:inline distT="0" distB="0" distL="0" distR="0" wp14:anchorId="1C61E35C" wp14:editId="495DDC54">
            <wp:extent cx="5284519" cy="8154873"/>
            <wp:effectExtent l="0" t="0" r="0" b="0"/>
            <wp:docPr id="44085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68106" cy="8438178"/>
                    </a:xfrm>
                    <a:prstGeom prst="rect">
                      <a:avLst/>
                    </a:prstGeom>
                    <a:noFill/>
                    <a:ln>
                      <a:noFill/>
                    </a:ln>
                  </pic:spPr>
                </pic:pic>
              </a:graphicData>
            </a:graphic>
          </wp:inline>
        </w:drawing>
      </w:r>
    </w:p>
    <w:p w14:paraId="5107B1F7" w14:textId="3D8C0327" w:rsidR="00B203D2" w:rsidRPr="001770E5" w:rsidRDefault="315F8364" w:rsidP="00A9754F">
      <w:pPr>
        <w:pStyle w:val="Heading4"/>
        <w:rPr>
          <w:lang w:val="vi-VN"/>
        </w:rPr>
      </w:pPr>
      <w:r w:rsidRPr="2018A4C0">
        <w:rPr>
          <w:lang w:val="vi-VN"/>
        </w:rPr>
        <w:t>Chức năng quản lý trang thiế</w:t>
      </w:r>
      <w:r w:rsidR="4C573472" w:rsidRPr="2018A4C0">
        <w:rPr>
          <w:lang w:val="vi-VN"/>
        </w:rPr>
        <w:t>t bị và bảo trì</w:t>
      </w:r>
      <w:r w:rsidR="12257ED0" w:rsidRPr="2018A4C0">
        <w:rPr>
          <w:lang w:val="vi-VN"/>
        </w:rPr>
        <w:t xml:space="preserve"> (2321050071 - Lê Duy Nam)</w:t>
      </w:r>
    </w:p>
    <w:p w14:paraId="49C71061" w14:textId="287F4F79" w:rsidR="000561E6" w:rsidRPr="000561E6" w:rsidRDefault="000561E6" w:rsidP="000561E6">
      <w:pPr>
        <w:pStyle w:val="NormalWeb"/>
        <w:rPr>
          <w:lang w:val="en-US"/>
        </w:rPr>
      </w:pPr>
      <w:r w:rsidRPr="001770E5">
        <w:t xml:space="preserve">          </w:t>
      </w:r>
      <w:r>
        <w:rPr>
          <w:noProof/>
        </w:rPr>
        <w:drawing>
          <wp:inline distT="0" distB="0" distL="0" distR="0" wp14:anchorId="2BB4E2A3" wp14:editId="37189B51">
            <wp:extent cx="5137150" cy="7949565"/>
            <wp:effectExtent l="0" t="0" r="6350" b="0"/>
            <wp:docPr id="854739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37150" cy="7949565"/>
                    </a:xfrm>
                    <a:prstGeom prst="rect">
                      <a:avLst/>
                    </a:prstGeom>
                    <a:noFill/>
                    <a:ln>
                      <a:noFill/>
                    </a:ln>
                  </pic:spPr>
                </pic:pic>
              </a:graphicData>
            </a:graphic>
          </wp:inline>
        </w:drawing>
      </w:r>
    </w:p>
    <w:p w14:paraId="0A840682" w14:textId="42F4DFB7" w:rsidR="00192BE6" w:rsidRPr="00873DE3" w:rsidRDefault="00192BE6" w:rsidP="00192BE6">
      <w:pPr>
        <w:pStyle w:val="Heading3"/>
        <w:rPr>
          <w:lang w:val="vi-VN"/>
        </w:rPr>
      </w:pPr>
      <w:r w:rsidRPr="00873DE3">
        <w:rPr>
          <w:lang w:val="vi-VN"/>
        </w:rPr>
        <w:t>Ma trận thực thể chức năng</w:t>
      </w:r>
      <w:r w:rsidR="00EF0B34" w:rsidRPr="00873DE3">
        <w:rPr>
          <w:lang w:val="vi-VN"/>
        </w:rPr>
        <w:t>(</w:t>
      </w:r>
      <w:r w:rsidR="00F03A3E" w:rsidRPr="00873DE3">
        <w:rPr>
          <w:lang w:val="vi-VN"/>
        </w:rPr>
        <w:t>2321050012 – Nguyễn Văn Mạnh</w:t>
      </w:r>
      <w:r w:rsidR="00EF0B34" w:rsidRPr="00873DE3">
        <w:rPr>
          <w:lang w:val="vi-VN"/>
        </w:rPr>
        <w:t>)</w:t>
      </w:r>
    </w:p>
    <w:p w14:paraId="6C01CE34" w14:textId="79F7582E" w:rsidR="000939BD" w:rsidRPr="000939BD" w:rsidRDefault="009C0593" w:rsidP="000939BD">
      <w:r>
        <w:rPr>
          <w:noProof/>
        </w:rPr>
        <w:drawing>
          <wp:inline distT="0" distB="0" distL="0" distR="0" wp14:anchorId="20FEE8C1" wp14:editId="6510E392">
            <wp:extent cx="6030595" cy="2356485"/>
            <wp:effectExtent l="0" t="0" r="8255" b="5715"/>
            <wp:docPr id="185517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78486" name=""/>
                    <pic:cNvPicPr/>
                  </pic:nvPicPr>
                  <pic:blipFill>
                    <a:blip r:embed="rId23"/>
                    <a:stretch>
                      <a:fillRect/>
                    </a:stretch>
                  </pic:blipFill>
                  <pic:spPr>
                    <a:xfrm>
                      <a:off x="0" y="0"/>
                      <a:ext cx="6030595" cy="2356485"/>
                    </a:xfrm>
                    <a:prstGeom prst="rect">
                      <a:avLst/>
                    </a:prstGeom>
                  </pic:spPr>
                </pic:pic>
              </a:graphicData>
            </a:graphic>
          </wp:inline>
        </w:drawing>
      </w:r>
    </w:p>
    <w:p w14:paraId="4F1E80F1" w14:textId="7497CB71" w:rsidR="009C0593" w:rsidRPr="000939BD" w:rsidRDefault="008C6795" w:rsidP="000939BD">
      <w:r>
        <w:rPr>
          <w:noProof/>
        </w:rPr>
        <w:drawing>
          <wp:inline distT="0" distB="0" distL="0" distR="0" wp14:anchorId="7E64911A" wp14:editId="2288F4F7">
            <wp:extent cx="6030595" cy="2830830"/>
            <wp:effectExtent l="0" t="0" r="8255" b="7620"/>
            <wp:docPr id="109680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08414" name=""/>
                    <pic:cNvPicPr/>
                  </pic:nvPicPr>
                  <pic:blipFill>
                    <a:blip r:embed="rId24"/>
                    <a:stretch>
                      <a:fillRect/>
                    </a:stretch>
                  </pic:blipFill>
                  <pic:spPr>
                    <a:xfrm>
                      <a:off x="0" y="0"/>
                      <a:ext cx="6030595" cy="2830830"/>
                    </a:xfrm>
                    <a:prstGeom prst="rect">
                      <a:avLst/>
                    </a:prstGeom>
                  </pic:spPr>
                </pic:pic>
              </a:graphicData>
            </a:graphic>
          </wp:inline>
        </w:drawing>
      </w:r>
    </w:p>
    <w:p w14:paraId="4928FB76" w14:textId="6D5AF019" w:rsidR="006C6F1C" w:rsidRDefault="006C6F1C" w:rsidP="75016E5B">
      <w:pPr>
        <w:pStyle w:val="Heading3"/>
      </w:pPr>
      <w:r>
        <w:t>Phân tích chức năng chi tiết</w:t>
      </w:r>
    </w:p>
    <w:p w14:paraId="5DEB4A95" w14:textId="50357158" w:rsidR="00D257F4" w:rsidRPr="00D257F4" w:rsidRDefault="323BF16A" w:rsidP="007D44E3">
      <w:pPr>
        <w:pStyle w:val="Heading4"/>
        <w:numPr>
          <w:ilvl w:val="0"/>
          <w:numId w:val="54"/>
        </w:numPr>
      </w:pPr>
      <w:r>
        <w:t>Phân tích chức năng quản lý người dùng và phân quyền (2321050014 - Đỗ Trung Kiên)</w:t>
      </w:r>
    </w:p>
    <w:p w14:paraId="401CDD24" w14:textId="1524B36A" w:rsidR="00C40023" w:rsidRPr="00181721" w:rsidRDefault="22DD942E" w:rsidP="00181721">
      <w:pPr>
        <w:pStyle w:val="Heading5"/>
      </w:pPr>
      <w:r>
        <w:t>Mục đich chức năng</w:t>
      </w:r>
    </w:p>
    <w:p w14:paraId="00CFC916" w14:textId="47EE65CD" w:rsidR="00F47D8A" w:rsidRPr="00F47D8A" w:rsidRDefault="0077004B" w:rsidP="00F47D8A">
      <w:r w:rsidRPr="0077004B">
        <w:t>Chức năng </w:t>
      </w:r>
      <w:r w:rsidRPr="0077004B">
        <w:rPr>
          <w:b/>
          <w:bCs/>
        </w:rPr>
        <w:t>Quản lý Người dùng và Phân quyền</w:t>
      </w:r>
      <w:r w:rsidRPr="0077004B">
        <w:t> là nền tảng bảo mật cốt lõi của toàn bộ hệ thống. Mục đích chính gồm:</w:t>
      </w:r>
    </w:p>
    <w:tbl>
      <w:tblPr>
        <w:tblStyle w:val="TableGrid"/>
        <w:tblW w:w="9504" w:type="dxa"/>
        <w:tblLook w:val="04A0" w:firstRow="1" w:lastRow="0" w:firstColumn="1" w:lastColumn="0" w:noHBand="0" w:noVBand="1"/>
      </w:tblPr>
      <w:tblGrid>
        <w:gridCol w:w="3921"/>
        <w:gridCol w:w="5583"/>
      </w:tblGrid>
      <w:tr w:rsidR="0077004B" w14:paraId="3FDBCA89" w14:textId="77777777" w:rsidTr="00694D4E">
        <w:trPr>
          <w:trHeight w:val="474"/>
        </w:trPr>
        <w:tc>
          <w:tcPr>
            <w:tcW w:w="3921" w:type="dxa"/>
          </w:tcPr>
          <w:p w14:paraId="34EE2E78" w14:textId="3E4398B2" w:rsidR="0077004B" w:rsidRPr="00694D4E" w:rsidRDefault="00694D4E" w:rsidP="00F47D8A">
            <w:pPr>
              <w:ind w:firstLine="0"/>
              <w:rPr>
                <w:color w:val="000000" w:themeColor="text1"/>
                <w:szCs w:val="26"/>
              </w:rPr>
            </w:pPr>
            <w:r w:rsidRPr="00694D4E">
              <w:rPr>
                <w:color w:val="000000" w:themeColor="text1"/>
                <w:szCs w:val="26"/>
              </w:rPr>
              <w:t>Mục đích</w:t>
            </w:r>
          </w:p>
        </w:tc>
        <w:tc>
          <w:tcPr>
            <w:tcW w:w="5583" w:type="dxa"/>
          </w:tcPr>
          <w:p w14:paraId="30797DCC" w14:textId="4245BF1A" w:rsidR="0077004B" w:rsidRPr="00694D4E" w:rsidRDefault="00694D4E" w:rsidP="00F47D8A">
            <w:pPr>
              <w:ind w:firstLine="0"/>
              <w:rPr>
                <w:color w:val="000000" w:themeColor="text1"/>
                <w:szCs w:val="26"/>
              </w:rPr>
            </w:pPr>
            <w:r w:rsidRPr="00694D4E">
              <w:rPr>
                <w:color w:val="000000" w:themeColor="text1"/>
                <w:szCs w:val="26"/>
              </w:rPr>
              <w:t>Giải thích</w:t>
            </w:r>
          </w:p>
        </w:tc>
      </w:tr>
      <w:tr w:rsidR="0077004B" w14:paraId="71AFB04F" w14:textId="77777777" w:rsidTr="00694D4E">
        <w:trPr>
          <w:trHeight w:val="931"/>
        </w:trPr>
        <w:tc>
          <w:tcPr>
            <w:tcW w:w="3921" w:type="dxa"/>
          </w:tcPr>
          <w:p w14:paraId="6DF5B1EC" w14:textId="08C12B81" w:rsidR="0077004B" w:rsidRPr="00694D4E" w:rsidRDefault="00694D4E" w:rsidP="00F47D8A">
            <w:pPr>
              <w:ind w:firstLine="0"/>
              <w:rPr>
                <w:color w:val="000000" w:themeColor="text1"/>
                <w:szCs w:val="26"/>
              </w:rPr>
            </w:pPr>
            <w:r w:rsidRPr="00694D4E">
              <w:rPr>
                <w:rStyle w:val="Strong"/>
                <w:color w:val="000000" w:themeColor="text1"/>
                <w:szCs w:val="26"/>
                <w:bdr w:val="single" w:sz="2" w:space="0" w:color="E5E7EB" w:frame="1"/>
              </w:rPr>
              <w:t>Kiểm soát truy cập</w:t>
            </w:r>
          </w:p>
        </w:tc>
        <w:tc>
          <w:tcPr>
            <w:tcW w:w="5583" w:type="dxa"/>
          </w:tcPr>
          <w:p w14:paraId="05B7A7DE" w14:textId="75AEAC48" w:rsidR="0077004B" w:rsidRPr="00694D4E" w:rsidRDefault="00694D4E" w:rsidP="00F47D8A">
            <w:pPr>
              <w:ind w:firstLine="0"/>
              <w:rPr>
                <w:color w:val="000000" w:themeColor="text1"/>
                <w:szCs w:val="26"/>
              </w:rPr>
            </w:pPr>
            <w:r w:rsidRPr="00694D4E">
              <w:rPr>
                <w:color w:val="000000" w:themeColor="text1"/>
                <w:szCs w:val="26"/>
              </w:rPr>
              <w:t>Xác thực danh tính người dùng qua userID và matKhau trước khi cho phép vào hệ thống</w:t>
            </w:r>
          </w:p>
        </w:tc>
      </w:tr>
      <w:tr w:rsidR="0077004B" w14:paraId="7DE94EBA" w14:textId="77777777" w:rsidTr="00694D4E">
        <w:trPr>
          <w:trHeight w:val="949"/>
        </w:trPr>
        <w:tc>
          <w:tcPr>
            <w:tcW w:w="3921" w:type="dxa"/>
          </w:tcPr>
          <w:p w14:paraId="7C0BBD88" w14:textId="49143DBE" w:rsidR="0077004B" w:rsidRPr="00694D4E" w:rsidRDefault="00694D4E" w:rsidP="00F47D8A">
            <w:pPr>
              <w:ind w:firstLine="0"/>
              <w:rPr>
                <w:color w:val="000000" w:themeColor="text1"/>
                <w:szCs w:val="26"/>
              </w:rPr>
            </w:pPr>
            <w:r w:rsidRPr="00694D4E">
              <w:rPr>
                <w:rStyle w:val="Strong"/>
                <w:color w:val="000000" w:themeColor="text1"/>
                <w:szCs w:val="26"/>
                <w:bdr w:val="single" w:sz="2" w:space="0" w:color="E5E7EB" w:frame="1"/>
              </w:rPr>
              <w:t>Phân quyền theo vai trò</w:t>
            </w:r>
          </w:p>
        </w:tc>
        <w:tc>
          <w:tcPr>
            <w:tcW w:w="5583" w:type="dxa"/>
          </w:tcPr>
          <w:p w14:paraId="69730DE7" w14:textId="289177F8" w:rsidR="0077004B" w:rsidRPr="00694D4E" w:rsidRDefault="00694D4E" w:rsidP="00F47D8A">
            <w:pPr>
              <w:ind w:firstLine="0"/>
              <w:rPr>
                <w:color w:val="000000" w:themeColor="text1"/>
                <w:szCs w:val="26"/>
              </w:rPr>
            </w:pPr>
            <w:r w:rsidRPr="00694D4E">
              <w:rPr>
                <w:color w:val="000000" w:themeColor="text1"/>
                <w:szCs w:val="26"/>
              </w:rPr>
              <w:t>Gán vai trò (maVaiTro) cho từng tài khoản để giới hạn quyền truy cập theo chức năng</w:t>
            </w:r>
          </w:p>
        </w:tc>
      </w:tr>
      <w:tr w:rsidR="0077004B" w14:paraId="68FBD04F" w14:textId="77777777" w:rsidTr="00694D4E">
        <w:trPr>
          <w:trHeight w:val="931"/>
        </w:trPr>
        <w:tc>
          <w:tcPr>
            <w:tcW w:w="3921" w:type="dxa"/>
          </w:tcPr>
          <w:p w14:paraId="7A7E206A" w14:textId="6FB425AE" w:rsidR="0077004B" w:rsidRPr="00694D4E" w:rsidRDefault="00694D4E" w:rsidP="00F47D8A">
            <w:pPr>
              <w:ind w:firstLine="0"/>
              <w:rPr>
                <w:color w:val="000000" w:themeColor="text1"/>
                <w:szCs w:val="26"/>
              </w:rPr>
            </w:pPr>
            <w:r w:rsidRPr="00694D4E">
              <w:rPr>
                <w:rStyle w:val="Strong"/>
                <w:color w:val="000000" w:themeColor="text1"/>
                <w:szCs w:val="26"/>
                <w:bdr w:val="single" w:sz="2" w:space="0" w:color="E5E7EB" w:frame="1"/>
              </w:rPr>
              <w:t>Quản lý hồ sơ</w:t>
            </w:r>
          </w:p>
        </w:tc>
        <w:tc>
          <w:tcPr>
            <w:tcW w:w="5583" w:type="dxa"/>
          </w:tcPr>
          <w:p w14:paraId="53AE839C" w14:textId="6D167414" w:rsidR="0077004B" w:rsidRPr="00694D4E" w:rsidRDefault="00694D4E" w:rsidP="00F47D8A">
            <w:pPr>
              <w:ind w:firstLine="0"/>
              <w:rPr>
                <w:color w:val="000000" w:themeColor="text1"/>
                <w:szCs w:val="26"/>
              </w:rPr>
            </w:pPr>
            <w:r w:rsidRPr="00694D4E">
              <w:rPr>
                <w:color w:val="000000" w:themeColor="text1"/>
                <w:szCs w:val="26"/>
              </w:rPr>
              <w:t>Cho phép người dùng tự xem và cập nhật thông tin cá nhân</w:t>
            </w:r>
          </w:p>
        </w:tc>
      </w:tr>
      <w:tr w:rsidR="0077004B" w14:paraId="3CFAA7EA" w14:textId="77777777" w:rsidTr="00694D4E">
        <w:trPr>
          <w:trHeight w:val="949"/>
        </w:trPr>
        <w:tc>
          <w:tcPr>
            <w:tcW w:w="3921" w:type="dxa"/>
          </w:tcPr>
          <w:p w14:paraId="1F736255" w14:textId="11700473" w:rsidR="0077004B" w:rsidRPr="00694D4E" w:rsidRDefault="00694D4E" w:rsidP="00F47D8A">
            <w:pPr>
              <w:ind w:firstLine="0"/>
              <w:rPr>
                <w:color w:val="000000" w:themeColor="text1"/>
                <w:szCs w:val="26"/>
              </w:rPr>
            </w:pPr>
            <w:r w:rsidRPr="00694D4E">
              <w:rPr>
                <w:rStyle w:val="Strong"/>
                <w:color w:val="000000" w:themeColor="text1"/>
                <w:szCs w:val="26"/>
                <w:bdr w:val="single" w:sz="2" w:space="0" w:color="E5E7EB" w:frame="1"/>
              </w:rPr>
              <w:t>Đảm bảo toàn vẹn dữ liệu</w:t>
            </w:r>
          </w:p>
        </w:tc>
        <w:tc>
          <w:tcPr>
            <w:tcW w:w="5583" w:type="dxa"/>
          </w:tcPr>
          <w:p w14:paraId="2890257B" w14:textId="116779E2" w:rsidR="0077004B" w:rsidRPr="00694D4E" w:rsidRDefault="00694D4E" w:rsidP="00F47D8A">
            <w:pPr>
              <w:ind w:firstLine="0"/>
              <w:rPr>
                <w:color w:val="000000" w:themeColor="text1"/>
                <w:szCs w:val="26"/>
              </w:rPr>
            </w:pPr>
            <w:r w:rsidRPr="00694D4E">
              <w:rPr>
                <w:color w:val="000000" w:themeColor="text1"/>
                <w:szCs w:val="26"/>
              </w:rPr>
              <w:t>Ngăn chặn truy cập trái phép, bảo vệ dữ liệu nhạy cảm của hệ thống</w:t>
            </w:r>
          </w:p>
        </w:tc>
      </w:tr>
      <w:tr w:rsidR="0077004B" w14:paraId="1267EBB8" w14:textId="77777777" w:rsidTr="00694D4E">
        <w:trPr>
          <w:trHeight w:val="689"/>
        </w:trPr>
        <w:tc>
          <w:tcPr>
            <w:tcW w:w="3921" w:type="dxa"/>
          </w:tcPr>
          <w:p w14:paraId="770899BD" w14:textId="49BB9F3A" w:rsidR="0077004B" w:rsidRPr="00694D4E" w:rsidRDefault="00694D4E" w:rsidP="00F47D8A">
            <w:pPr>
              <w:ind w:firstLine="0"/>
              <w:rPr>
                <w:color w:val="000000" w:themeColor="text1"/>
                <w:szCs w:val="26"/>
              </w:rPr>
            </w:pPr>
            <w:r w:rsidRPr="00694D4E">
              <w:rPr>
                <w:rStyle w:val="Strong"/>
                <w:color w:val="000000" w:themeColor="text1"/>
                <w:szCs w:val="26"/>
                <w:bdr w:val="single" w:sz="2" w:space="0" w:color="E5E7EB" w:frame="1"/>
              </w:rPr>
              <w:t>Làm nền tảng cho các module khác</w:t>
            </w:r>
          </w:p>
        </w:tc>
        <w:tc>
          <w:tcPr>
            <w:tcW w:w="5583" w:type="dxa"/>
          </w:tcPr>
          <w:p w14:paraId="1FFEF0C8" w14:textId="3DD862E4" w:rsidR="0077004B" w:rsidRPr="00694D4E" w:rsidRDefault="00694D4E" w:rsidP="00F47D8A">
            <w:pPr>
              <w:ind w:firstLine="0"/>
              <w:rPr>
                <w:color w:val="000000" w:themeColor="text1"/>
                <w:szCs w:val="26"/>
              </w:rPr>
            </w:pPr>
            <w:r w:rsidRPr="00694D4E">
              <w:rPr>
                <w:color w:val="000000" w:themeColor="text1"/>
                <w:szCs w:val="26"/>
              </w:rPr>
              <w:t>Mọi module (đặt phòng, duyệt phiếu, bảo trì...) đều phụ thuộc vào thông tin người dùng và quyền hạn</w:t>
            </w:r>
          </w:p>
        </w:tc>
      </w:tr>
    </w:tbl>
    <w:p w14:paraId="12C0FF4D" w14:textId="604F1CE9" w:rsidR="0077004B" w:rsidRPr="00F47D8A" w:rsidRDefault="00D356CD" w:rsidP="00D356CD">
      <w:pPr>
        <w:pStyle w:val="ListParagraph"/>
        <w:numPr>
          <w:ilvl w:val="0"/>
          <w:numId w:val="20"/>
        </w:numPr>
      </w:pPr>
      <w:r w:rsidRPr="00D356CD">
        <w:t>Không có chức năng này, hệ thống không thể xác định "Ai đang dùng?" và "Được làm gì?" – dẫn đến mất an toàn toàn bộ hệ thống.</w:t>
      </w:r>
    </w:p>
    <w:p w14:paraId="240F60F0" w14:textId="61400B70" w:rsidR="00694D4E" w:rsidRPr="00694D4E" w:rsidRDefault="22DD942E" w:rsidP="00D356CD">
      <w:pPr>
        <w:pStyle w:val="Heading5"/>
      </w:pPr>
      <w:r>
        <w:t>Phạm vi chức năng</w:t>
      </w:r>
    </w:p>
    <w:p w14:paraId="37B99747" w14:textId="54E2B154" w:rsidR="00D356CD" w:rsidRDefault="00E413FF" w:rsidP="00D356CD">
      <w:r w:rsidRPr="00E413FF">
        <w:t>Chức năng bao gồm </w:t>
      </w:r>
      <w:r w:rsidRPr="00E413FF">
        <w:rPr>
          <w:b/>
          <w:bCs/>
        </w:rPr>
        <w:t>3 nhóm nghiệp vụ</w:t>
      </w:r>
      <w:r w:rsidRPr="00E413FF">
        <w:t> chính:</w:t>
      </w:r>
    </w:p>
    <w:p w14:paraId="1008B950" w14:textId="6DF53432" w:rsidR="00E413FF" w:rsidRPr="00D356CD" w:rsidRDefault="002508AC" w:rsidP="0059409B">
      <w:pPr>
        <w:pStyle w:val="ListParagraph"/>
        <w:numPr>
          <w:ilvl w:val="1"/>
          <w:numId w:val="20"/>
        </w:numPr>
      </w:pPr>
      <w:r>
        <w:t>Phạm vi xử lý</w:t>
      </w:r>
      <w:r w:rsidR="001A6CFE">
        <w:t>:</w:t>
      </w:r>
    </w:p>
    <w:p w14:paraId="0501F867" w14:textId="5449CDD5" w:rsidR="0059409B" w:rsidRDefault="0059409B" w:rsidP="0059409B">
      <w:pPr>
        <w:pStyle w:val="ListParagraph"/>
        <w:numPr>
          <w:ilvl w:val="2"/>
          <w:numId w:val="20"/>
        </w:numPr>
      </w:pPr>
      <w:r>
        <w:t>Quản lý đăng nhập/ đăng xuất hệ thống</w:t>
      </w:r>
    </w:p>
    <w:p w14:paraId="3B692CF5" w14:textId="19896E56" w:rsidR="0059409B" w:rsidRDefault="0059409B" w:rsidP="0059409B">
      <w:pPr>
        <w:pStyle w:val="ListParagraph"/>
        <w:numPr>
          <w:ilvl w:val="2"/>
          <w:numId w:val="20"/>
        </w:numPr>
      </w:pPr>
      <w:r>
        <w:t>Quản lý hồ sơ cá nhân người dùng</w:t>
      </w:r>
    </w:p>
    <w:p w14:paraId="53EC6AFD" w14:textId="7DA377EB" w:rsidR="0059409B" w:rsidRPr="00D356CD" w:rsidRDefault="0059409B" w:rsidP="0059409B">
      <w:pPr>
        <w:pStyle w:val="ListParagraph"/>
        <w:numPr>
          <w:ilvl w:val="2"/>
          <w:numId w:val="20"/>
        </w:numPr>
      </w:pPr>
      <w:r>
        <w:t>Quản lý</w:t>
      </w:r>
      <w:r w:rsidR="00C45F60">
        <w:t xml:space="preserve"> danh mục vai trò (Admin, Giảng viên , </w:t>
      </w:r>
      <w:r w:rsidR="00C31543">
        <w:t>Sinh viên, Kỹ thuật viên</w:t>
      </w:r>
      <w:r w:rsidR="00C45F60">
        <w:t>)</w:t>
      </w:r>
    </w:p>
    <w:p w14:paraId="413AE0C4" w14:textId="02FAB21C" w:rsidR="00C31543" w:rsidRPr="00D356CD" w:rsidRDefault="0008089C" w:rsidP="00C31543">
      <w:pPr>
        <w:pStyle w:val="ListParagraph"/>
        <w:numPr>
          <w:ilvl w:val="1"/>
          <w:numId w:val="20"/>
        </w:numPr>
      </w:pPr>
      <w:r>
        <w:t>Phạm vi thiết kế dữ liệu</w:t>
      </w:r>
      <w:r w:rsidR="00DA1180">
        <w:t>:</w:t>
      </w:r>
    </w:p>
    <w:p w14:paraId="2DDF9576" w14:textId="695C87AE" w:rsidR="00DA1180" w:rsidRPr="001770E5" w:rsidRDefault="00DA1180" w:rsidP="00DA1180">
      <w:pPr>
        <w:pStyle w:val="ListParagraph"/>
        <w:numPr>
          <w:ilvl w:val="2"/>
          <w:numId w:val="20"/>
        </w:numPr>
        <w:rPr>
          <w:lang w:val="pt-BR"/>
        </w:rPr>
      </w:pPr>
      <w:r w:rsidRPr="001770E5">
        <w:rPr>
          <w:lang w:val="pt-BR"/>
        </w:rPr>
        <w:t xml:space="preserve">Thực thể vai_tro: </w:t>
      </w:r>
      <w:r w:rsidR="00065593" w:rsidRPr="001770E5">
        <w:rPr>
          <w:lang w:val="pt-BR"/>
        </w:rPr>
        <w:t>maVaiTro, tenVaiTro</w:t>
      </w:r>
    </w:p>
    <w:p w14:paraId="5FEED008" w14:textId="4EF599C9" w:rsidR="00C756E0" w:rsidRPr="001770E5" w:rsidRDefault="00451336" w:rsidP="00DA1180">
      <w:pPr>
        <w:pStyle w:val="ListParagraph"/>
        <w:numPr>
          <w:ilvl w:val="2"/>
          <w:numId w:val="20"/>
        </w:numPr>
        <w:rPr>
          <w:lang w:val="pt-BR"/>
        </w:rPr>
      </w:pPr>
      <w:r w:rsidRPr="001770E5">
        <w:rPr>
          <w:lang w:val="pt-BR"/>
        </w:rPr>
        <w:t>Thực thể nguoi_dung</w:t>
      </w:r>
      <w:r w:rsidR="006D34E7" w:rsidRPr="001770E5">
        <w:rPr>
          <w:lang w:val="pt-BR"/>
        </w:rPr>
        <w:t>: userID, hoTen, email, matKhau, soDienThoai, ngayTao, maVaiTro</w:t>
      </w:r>
    </w:p>
    <w:p w14:paraId="557A7F07" w14:textId="156DA329" w:rsidR="006D34E7" w:rsidRPr="001770E5" w:rsidRDefault="00525BA2" w:rsidP="006D34E7">
      <w:pPr>
        <w:pStyle w:val="ListParagraph"/>
        <w:numPr>
          <w:ilvl w:val="1"/>
          <w:numId w:val="20"/>
        </w:numPr>
        <w:rPr>
          <w:lang w:val="pt-BR"/>
        </w:rPr>
      </w:pPr>
      <w:r w:rsidRPr="001770E5">
        <w:rPr>
          <w:lang w:val="pt-BR"/>
        </w:rPr>
        <w:t>Phạm vi không bao gồm:</w:t>
      </w:r>
    </w:p>
    <w:p w14:paraId="1E02461A" w14:textId="78B6AAA6" w:rsidR="00525BA2" w:rsidRDefault="00525BA2" w:rsidP="00525BA2">
      <w:pPr>
        <w:pStyle w:val="ListParagraph"/>
        <w:numPr>
          <w:ilvl w:val="2"/>
          <w:numId w:val="20"/>
        </w:numPr>
      </w:pPr>
      <w:r>
        <w:t>Quản lý điểm sinh viên</w:t>
      </w:r>
    </w:p>
    <w:p w14:paraId="11A574AB" w14:textId="274B150A" w:rsidR="00525BA2" w:rsidRPr="00D356CD" w:rsidRDefault="00EF2E9C" w:rsidP="00525BA2">
      <w:pPr>
        <w:pStyle w:val="ListParagraph"/>
        <w:numPr>
          <w:ilvl w:val="2"/>
          <w:numId w:val="20"/>
        </w:numPr>
      </w:pPr>
      <w:r>
        <w:t>Lịch sử hoạt động</w:t>
      </w:r>
    </w:p>
    <w:p w14:paraId="0330CEF2" w14:textId="3DA27277" w:rsidR="00EF2E9C" w:rsidRPr="00D356CD" w:rsidRDefault="00EF2E9C" w:rsidP="00525BA2">
      <w:pPr>
        <w:pStyle w:val="ListParagraph"/>
        <w:numPr>
          <w:ilvl w:val="2"/>
          <w:numId w:val="20"/>
        </w:numPr>
      </w:pPr>
      <w:r>
        <w:t>Xác thực 2 yếu tố</w:t>
      </w:r>
    </w:p>
    <w:p w14:paraId="4331C03B" w14:textId="4B89C250" w:rsidR="22DD942E" w:rsidRDefault="22DD942E" w:rsidP="008462E6">
      <w:pPr>
        <w:pStyle w:val="Heading5"/>
      </w:pPr>
      <w:r>
        <w:t>Tác nhân sử dụng</w:t>
      </w:r>
    </w:p>
    <w:tbl>
      <w:tblPr>
        <w:tblStyle w:val="TableGrid"/>
        <w:tblW w:w="9589" w:type="dxa"/>
        <w:tblLook w:val="04A0" w:firstRow="1" w:lastRow="0" w:firstColumn="1" w:lastColumn="0" w:noHBand="0" w:noVBand="1"/>
      </w:tblPr>
      <w:tblGrid>
        <w:gridCol w:w="3196"/>
        <w:gridCol w:w="3196"/>
        <w:gridCol w:w="3197"/>
      </w:tblGrid>
      <w:tr w:rsidR="00493C15" w14:paraId="4D168B4D" w14:textId="77777777" w:rsidTr="003A4C98">
        <w:trPr>
          <w:trHeight w:val="464"/>
        </w:trPr>
        <w:tc>
          <w:tcPr>
            <w:tcW w:w="3196" w:type="dxa"/>
          </w:tcPr>
          <w:p w14:paraId="130A3A51" w14:textId="7B2D0199" w:rsidR="00493C15" w:rsidRPr="003A4C98" w:rsidRDefault="003A4C98" w:rsidP="00EF2E9C">
            <w:pPr>
              <w:ind w:firstLine="0"/>
              <w:rPr>
                <w:color w:val="000000" w:themeColor="text1"/>
                <w:szCs w:val="26"/>
              </w:rPr>
            </w:pPr>
            <w:r w:rsidRPr="003A4C98">
              <w:rPr>
                <w:color w:val="000000" w:themeColor="text1"/>
                <w:szCs w:val="26"/>
              </w:rPr>
              <w:t>Tác nhân</w:t>
            </w:r>
          </w:p>
        </w:tc>
        <w:tc>
          <w:tcPr>
            <w:tcW w:w="3196" w:type="dxa"/>
          </w:tcPr>
          <w:p w14:paraId="0A6BF950" w14:textId="08A33C8D" w:rsidR="00493C15" w:rsidRPr="003A4C98" w:rsidRDefault="003A4C98" w:rsidP="00EF2E9C">
            <w:pPr>
              <w:ind w:firstLine="0"/>
              <w:rPr>
                <w:color w:val="000000" w:themeColor="text1"/>
                <w:szCs w:val="26"/>
              </w:rPr>
            </w:pPr>
            <w:r w:rsidRPr="003A4C98">
              <w:rPr>
                <w:color w:val="000000" w:themeColor="text1"/>
                <w:szCs w:val="26"/>
              </w:rPr>
              <w:t>Vai trò trong chức năng</w:t>
            </w:r>
          </w:p>
        </w:tc>
        <w:tc>
          <w:tcPr>
            <w:tcW w:w="3197" w:type="dxa"/>
          </w:tcPr>
          <w:p w14:paraId="6B483B44" w14:textId="7956AB56" w:rsidR="00493C15" w:rsidRPr="003A4C98" w:rsidRDefault="003A4C98" w:rsidP="00EF2E9C">
            <w:pPr>
              <w:ind w:firstLine="0"/>
              <w:rPr>
                <w:color w:val="000000" w:themeColor="text1"/>
                <w:szCs w:val="26"/>
              </w:rPr>
            </w:pPr>
            <w:r w:rsidRPr="003A4C98">
              <w:rPr>
                <w:color w:val="000000" w:themeColor="text1"/>
                <w:szCs w:val="26"/>
              </w:rPr>
              <w:t>Quyền hạn</w:t>
            </w:r>
          </w:p>
        </w:tc>
      </w:tr>
      <w:tr w:rsidR="00493C15" w14:paraId="3C619872" w14:textId="77777777" w:rsidTr="003A4C98">
        <w:trPr>
          <w:trHeight w:val="1376"/>
        </w:trPr>
        <w:tc>
          <w:tcPr>
            <w:tcW w:w="3196" w:type="dxa"/>
          </w:tcPr>
          <w:p w14:paraId="74EADC84" w14:textId="0CF7F257" w:rsidR="00493C15" w:rsidRPr="003A4C98" w:rsidRDefault="003A4C98" w:rsidP="00EF2E9C">
            <w:pPr>
              <w:ind w:firstLine="0"/>
              <w:rPr>
                <w:color w:val="000000" w:themeColor="text1"/>
                <w:szCs w:val="26"/>
              </w:rPr>
            </w:pPr>
            <w:r w:rsidRPr="003A4C98">
              <w:rPr>
                <w:rStyle w:val="Strong"/>
                <w:color w:val="000000" w:themeColor="text1"/>
                <w:szCs w:val="26"/>
                <w:bdr w:val="single" w:sz="2" w:space="0" w:color="E5E7EB" w:frame="1"/>
              </w:rPr>
              <w:t>Quản trị viên (Admin)</w:t>
            </w:r>
          </w:p>
        </w:tc>
        <w:tc>
          <w:tcPr>
            <w:tcW w:w="3196" w:type="dxa"/>
          </w:tcPr>
          <w:p w14:paraId="711AA218" w14:textId="1F189CE5" w:rsidR="00493C15" w:rsidRPr="003A4C98" w:rsidRDefault="003A4C98" w:rsidP="00EF2E9C">
            <w:pPr>
              <w:ind w:firstLine="0"/>
              <w:rPr>
                <w:color w:val="000000" w:themeColor="text1"/>
                <w:szCs w:val="26"/>
              </w:rPr>
            </w:pPr>
            <w:r w:rsidRPr="003A4C98">
              <w:rPr>
                <w:color w:val="000000" w:themeColor="text1"/>
                <w:szCs w:val="26"/>
              </w:rPr>
              <w:t>Người quản lý toàn bộ tài khoản hệ thống</w:t>
            </w:r>
          </w:p>
        </w:tc>
        <w:tc>
          <w:tcPr>
            <w:tcW w:w="3197" w:type="dxa"/>
          </w:tcPr>
          <w:p w14:paraId="25C97386" w14:textId="0E47B3E4" w:rsidR="00493C15" w:rsidRPr="003A4C98" w:rsidRDefault="003A4C98" w:rsidP="00EF2E9C">
            <w:pPr>
              <w:ind w:firstLine="0"/>
              <w:rPr>
                <w:color w:val="000000" w:themeColor="text1"/>
                <w:szCs w:val="26"/>
              </w:rPr>
            </w:pPr>
            <w:r w:rsidRPr="003A4C98">
              <w:rPr>
                <w:color w:val="000000" w:themeColor="text1"/>
                <w:szCs w:val="26"/>
              </w:rPr>
              <w:t>Thêm/sửa/xóa tài khoản; gán/thu hồi vai trò; xem toàn bộ danh sách người dùng</w:t>
            </w:r>
          </w:p>
        </w:tc>
      </w:tr>
      <w:tr w:rsidR="00493C15" w14:paraId="1B7B981D" w14:textId="77777777" w:rsidTr="003A4C98">
        <w:trPr>
          <w:trHeight w:val="1376"/>
        </w:trPr>
        <w:tc>
          <w:tcPr>
            <w:tcW w:w="3196" w:type="dxa"/>
          </w:tcPr>
          <w:p w14:paraId="0722332C" w14:textId="6FCCFC3B" w:rsidR="00493C15" w:rsidRPr="003A4C98" w:rsidRDefault="003A4C98" w:rsidP="00EF2E9C">
            <w:pPr>
              <w:ind w:firstLine="0"/>
              <w:rPr>
                <w:color w:val="000000" w:themeColor="text1"/>
                <w:szCs w:val="26"/>
              </w:rPr>
            </w:pPr>
            <w:r w:rsidRPr="003A4C98">
              <w:rPr>
                <w:rStyle w:val="Strong"/>
                <w:color w:val="000000" w:themeColor="text1"/>
                <w:szCs w:val="26"/>
                <w:bdr w:val="single" w:sz="2" w:space="0" w:color="E5E7EB" w:frame="1"/>
              </w:rPr>
              <w:t>Người dùng đã đăng nhập</w:t>
            </w:r>
          </w:p>
        </w:tc>
        <w:tc>
          <w:tcPr>
            <w:tcW w:w="3196" w:type="dxa"/>
          </w:tcPr>
          <w:p w14:paraId="4611C5B9" w14:textId="25F54B70" w:rsidR="00493C15" w:rsidRPr="003A4C98" w:rsidRDefault="003A4C98" w:rsidP="00EF2E9C">
            <w:pPr>
              <w:ind w:firstLine="0"/>
              <w:rPr>
                <w:color w:val="000000" w:themeColor="text1"/>
                <w:szCs w:val="26"/>
              </w:rPr>
            </w:pPr>
            <w:r w:rsidRPr="003A4C98">
              <w:rPr>
                <w:color w:val="000000" w:themeColor="text1"/>
                <w:szCs w:val="26"/>
              </w:rPr>
              <w:t>Tự quản lý thông tin cá nhân</w:t>
            </w:r>
          </w:p>
        </w:tc>
        <w:tc>
          <w:tcPr>
            <w:tcW w:w="3197" w:type="dxa"/>
          </w:tcPr>
          <w:p w14:paraId="32DB2087" w14:textId="4E5BBFA9" w:rsidR="00493C15" w:rsidRPr="003A4C98" w:rsidRDefault="003A4C98" w:rsidP="00EF2E9C">
            <w:pPr>
              <w:ind w:firstLine="0"/>
              <w:rPr>
                <w:color w:val="000000" w:themeColor="text1"/>
                <w:szCs w:val="26"/>
              </w:rPr>
            </w:pPr>
            <w:r w:rsidRPr="003A4C98">
              <w:rPr>
                <w:color w:val="000000" w:themeColor="text1"/>
                <w:szCs w:val="26"/>
              </w:rPr>
              <w:t>Xem và cập nhật hoTen, email, soDienThoai; đổi mật khẩu</w:t>
            </w:r>
          </w:p>
        </w:tc>
      </w:tr>
      <w:tr w:rsidR="00493C15" w14:paraId="2219BB62" w14:textId="77777777" w:rsidTr="003A4C98">
        <w:trPr>
          <w:trHeight w:val="1376"/>
        </w:trPr>
        <w:tc>
          <w:tcPr>
            <w:tcW w:w="3196" w:type="dxa"/>
          </w:tcPr>
          <w:p w14:paraId="6F87456F" w14:textId="30D4842C" w:rsidR="00493C15" w:rsidRPr="003A4C98" w:rsidRDefault="003A4C98" w:rsidP="00EF2E9C">
            <w:pPr>
              <w:ind w:firstLine="0"/>
              <w:rPr>
                <w:color w:val="000000" w:themeColor="text1"/>
                <w:szCs w:val="26"/>
              </w:rPr>
            </w:pPr>
            <w:r w:rsidRPr="003A4C98">
              <w:rPr>
                <w:rStyle w:val="Strong"/>
                <w:color w:val="000000" w:themeColor="text1"/>
                <w:szCs w:val="26"/>
                <w:bdr w:val="single" w:sz="2" w:space="0" w:color="E5E7EB" w:frame="1"/>
              </w:rPr>
              <w:t>Hệ thống (System)</w:t>
            </w:r>
          </w:p>
        </w:tc>
        <w:tc>
          <w:tcPr>
            <w:tcW w:w="3196" w:type="dxa"/>
          </w:tcPr>
          <w:p w14:paraId="337F964E" w14:textId="63DF544A" w:rsidR="00493C15" w:rsidRPr="003A4C98" w:rsidRDefault="003A4C98" w:rsidP="00EF2E9C">
            <w:pPr>
              <w:ind w:firstLine="0"/>
              <w:rPr>
                <w:color w:val="000000" w:themeColor="text1"/>
                <w:szCs w:val="26"/>
              </w:rPr>
            </w:pPr>
            <w:r w:rsidRPr="003A4C98">
              <w:rPr>
                <w:color w:val="000000" w:themeColor="text1"/>
                <w:szCs w:val="26"/>
              </w:rPr>
              <w:t>Xử lý tự động</w:t>
            </w:r>
          </w:p>
        </w:tc>
        <w:tc>
          <w:tcPr>
            <w:tcW w:w="3197" w:type="dxa"/>
          </w:tcPr>
          <w:p w14:paraId="40B6063A" w14:textId="09B17F97" w:rsidR="00493C15" w:rsidRPr="003A4C98" w:rsidRDefault="003A4C98" w:rsidP="00EF2E9C">
            <w:pPr>
              <w:ind w:firstLine="0"/>
              <w:rPr>
                <w:color w:val="000000" w:themeColor="text1"/>
                <w:szCs w:val="26"/>
              </w:rPr>
            </w:pPr>
            <w:r w:rsidRPr="003A4C98">
              <w:rPr>
                <w:color w:val="000000" w:themeColor="text1"/>
                <w:szCs w:val="26"/>
              </w:rPr>
              <w:t>Xác thực thông tin đăng nhập; kiểm tra quyền truy cập mỗi khi thực hiện chức năng</w:t>
            </w:r>
          </w:p>
        </w:tc>
      </w:tr>
    </w:tbl>
    <w:p w14:paraId="7E6D5B63" w14:textId="6EE90034" w:rsidR="00CB472C" w:rsidRDefault="002C3278" w:rsidP="00CB472C">
      <w:r>
        <w:t>Phân vai trò trong hệ thống</w:t>
      </w:r>
      <w:r w:rsidR="00CB472C">
        <w:t>:</w:t>
      </w:r>
    </w:p>
    <w:p w14:paraId="1ECB8AD5" w14:textId="097DF6FB" w:rsidR="00CB472C" w:rsidRDefault="00CB472C" w:rsidP="00CB472C">
      <w:pPr>
        <w:pStyle w:val="ListParagraph"/>
        <w:numPr>
          <w:ilvl w:val="1"/>
          <w:numId w:val="20"/>
        </w:numPr>
      </w:pPr>
      <w:r>
        <w:t>Vai trò:</w:t>
      </w:r>
    </w:p>
    <w:p w14:paraId="714FD560" w14:textId="20E0E2F6" w:rsidR="00CB472C" w:rsidRDefault="00CB472C" w:rsidP="00CB472C">
      <w:pPr>
        <w:pStyle w:val="ListParagraph"/>
        <w:numPr>
          <w:ilvl w:val="2"/>
          <w:numId w:val="20"/>
        </w:numPr>
      </w:pPr>
      <w:r>
        <w:t>Admin: Toàn quyền hệ thống</w:t>
      </w:r>
    </w:p>
    <w:p w14:paraId="4FD2A15B" w14:textId="28B885D5" w:rsidR="00CB472C" w:rsidRDefault="00CB472C" w:rsidP="00CB472C">
      <w:pPr>
        <w:pStyle w:val="ListParagraph"/>
        <w:numPr>
          <w:ilvl w:val="2"/>
          <w:numId w:val="20"/>
        </w:numPr>
      </w:pPr>
      <w:r>
        <w:t>Giảng viên: Tra cứu lịch, đặt phòng, báo sự cố</w:t>
      </w:r>
    </w:p>
    <w:p w14:paraId="0A2A3C3D" w14:textId="1C7867B8" w:rsidR="00CB472C" w:rsidRDefault="00CB472C" w:rsidP="00CB472C">
      <w:pPr>
        <w:pStyle w:val="ListParagraph"/>
        <w:numPr>
          <w:ilvl w:val="2"/>
          <w:numId w:val="20"/>
        </w:numPr>
      </w:pPr>
      <w:r>
        <w:t xml:space="preserve">Sinh viên: Tra cứu lịch, </w:t>
      </w:r>
      <w:r w:rsidR="00A15BB1">
        <w:t>đặt phòng ngoại khoá</w:t>
      </w:r>
    </w:p>
    <w:p w14:paraId="0E80DC9F" w14:textId="07FA532D" w:rsidR="00A15BB1" w:rsidRPr="00EF2E9C" w:rsidRDefault="00A15BB1" w:rsidP="00CB472C">
      <w:pPr>
        <w:pStyle w:val="ListParagraph"/>
        <w:numPr>
          <w:ilvl w:val="2"/>
          <w:numId w:val="20"/>
        </w:numPr>
      </w:pPr>
      <w:r>
        <w:t>Kỹ thuật viên: Tiếp nhận và xử lý bảo trì thiết bị</w:t>
      </w:r>
    </w:p>
    <w:p w14:paraId="24E17DC3" w14:textId="438BDB47" w:rsidR="00340066" w:rsidRPr="00340066" w:rsidRDefault="22DD942E" w:rsidP="004110C3">
      <w:pPr>
        <w:pStyle w:val="Heading5"/>
      </w:pPr>
      <w:r>
        <w:t xml:space="preserve">Phân </w:t>
      </w:r>
      <w:r w:rsidR="247C5581">
        <w:t>r</w:t>
      </w:r>
      <w:r>
        <w:t>ã chức năng chi tiết</w:t>
      </w:r>
      <w:r w:rsidR="00666718">
        <w:t xml:space="preserve"> </w:t>
      </w:r>
    </w:p>
    <w:p w14:paraId="783EE703" w14:textId="4335056B" w:rsidR="6B7601E7" w:rsidRDefault="00F13A55" w:rsidP="78E792AC">
      <w:pPr>
        <w:pStyle w:val="ListParagraph"/>
        <w:numPr>
          <w:ilvl w:val="0"/>
          <w:numId w:val="74"/>
        </w:numPr>
      </w:pPr>
      <w:r>
        <w:t>Chức năng đăng nhập/ đăng xuất</w:t>
      </w:r>
    </w:p>
    <w:p w14:paraId="0DF7E280" w14:textId="43371543" w:rsidR="00B16B08" w:rsidRDefault="00B16B08" w:rsidP="00B16B08">
      <w:pPr>
        <w:pStyle w:val="ListParagraph"/>
        <w:numPr>
          <w:ilvl w:val="1"/>
          <w:numId w:val="20"/>
        </w:numPr>
      </w:pPr>
      <w:r>
        <w:t>Mục đích</w:t>
      </w:r>
      <w:r w:rsidR="002B3B8D">
        <w:t>: Xác thực danh tính người dùng, tạo phiên làm việc hợp lệ và kiểm soát quyền truy cập</w:t>
      </w:r>
      <w:r w:rsidR="00BF1BF9">
        <w:t xml:space="preserve"> vào hệ thống</w:t>
      </w:r>
    </w:p>
    <w:p w14:paraId="69E70262" w14:textId="1A617098" w:rsidR="003772EB" w:rsidRDefault="003772EB" w:rsidP="00B16B08">
      <w:pPr>
        <w:pStyle w:val="ListParagraph"/>
        <w:numPr>
          <w:ilvl w:val="1"/>
          <w:numId w:val="20"/>
        </w:numPr>
      </w:pPr>
      <w:r>
        <w:t>Dữ liệu đầu vào:</w:t>
      </w:r>
    </w:p>
    <w:p w14:paraId="70EA853F" w14:textId="320FAAD1" w:rsidR="003772EB" w:rsidRDefault="0082273C" w:rsidP="003772EB">
      <w:pPr>
        <w:pStyle w:val="ListParagraph"/>
        <w:numPr>
          <w:ilvl w:val="2"/>
          <w:numId w:val="20"/>
        </w:numPr>
      </w:pPr>
      <w:r>
        <w:t>userID</w:t>
      </w:r>
      <w:r w:rsidR="00821D2C">
        <w:t xml:space="preserve"> </w:t>
      </w:r>
      <w:r w:rsidR="00821D2C" w:rsidRPr="0053649C">
        <w:t xml:space="preserve"> –</w:t>
      </w:r>
      <w:r>
        <w:t xml:space="preserve"> </w:t>
      </w:r>
      <w:r w:rsidR="007C7272">
        <w:t>Mã định danh tài khoản</w:t>
      </w:r>
    </w:p>
    <w:p w14:paraId="72D2A777" w14:textId="78F309D8" w:rsidR="007C7272" w:rsidRDefault="007C7272" w:rsidP="003772EB">
      <w:pPr>
        <w:pStyle w:val="ListParagraph"/>
        <w:numPr>
          <w:ilvl w:val="2"/>
          <w:numId w:val="20"/>
        </w:numPr>
      </w:pPr>
      <w:r>
        <w:t>matKhau</w:t>
      </w:r>
      <w:r w:rsidR="00821D2C">
        <w:t xml:space="preserve"> </w:t>
      </w:r>
      <w:r w:rsidR="00821D2C" w:rsidRPr="0053649C">
        <w:t xml:space="preserve"> – </w:t>
      </w:r>
      <w:r>
        <w:t xml:space="preserve"> Mật khẩu</w:t>
      </w:r>
      <w:r w:rsidR="00076CA1">
        <w:t xml:space="preserve"> (được mã hoá trong CSDL)</w:t>
      </w:r>
    </w:p>
    <w:p w14:paraId="631BF0F6" w14:textId="38F457FA" w:rsidR="00076CA1" w:rsidRDefault="00076CA1" w:rsidP="00076CA1">
      <w:pPr>
        <w:pStyle w:val="ListParagraph"/>
        <w:numPr>
          <w:ilvl w:val="1"/>
          <w:numId w:val="20"/>
        </w:numPr>
      </w:pPr>
      <w:r>
        <w:t>Dữ liệu đầu ra:</w:t>
      </w:r>
    </w:p>
    <w:p w14:paraId="78D96A24" w14:textId="2FF88003" w:rsidR="00076CA1" w:rsidRDefault="00076CA1" w:rsidP="00076CA1">
      <w:pPr>
        <w:pStyle w:val="ListParagraph"/>
        <w:numPr>
          <w:ilvl w:val="2"/>
          <w:numId w:val="20"/>
        </w:numPr>
      </w:pPr>
      <w:r>
        <w:t>Phiên làm việc hợp lệ</w:t>
      </w:r>
    </w:p>
    <w:p w14:paraId="053DA26D" w14:textId="21FFE2FF" w:rsidR="00076CA1" w:rsidRDefault="008C409C" w:rsidP="00076CA1">
      <w:pPr>
        <w:pStyle w:val="ListParagraph"/>
        <w:numPr>
          <w:ilvl w:val="2"/>
          <w:numId w:val="20"/>
        </w:numPr>
      </w:pPr>
      <w:r>
        <w:t>Thông tin vai trò người dùng (maVaiTro)</w:t>
      </w:r>
    </w:p>
    <w:p w14:paraId="457BD94B" w14:textId="0BF4AE55" w:rsidR="008C409C" w:rsidRDefault="001C4FBD" w:rsidP="00076CA1">
      <w:pPr>
        <w:pStyle w:val="ListParagraph"/>
        <w:numPr>
          <w:ilvl w:val="2"/>
          <w:numId w:val="20"/>
        </w:numPr>
      </w:pPr>
      <w:r>
        <w:t>Dashboard tương ứng với vai trò</w:t>
      </w:r>
    </w:p>
    <w:p w14:paraId="7F990525" w14:textId="063A5D9E" w:rsidR="00923933" w:rsidRDefault="00222DA3" w:rsidP="00923933">
      <w:pPr>
        <w:pStyle w:val="ListParagraph"/>
        <w:numPr>
          <w:ilvl w:val="2"/>
          <w:numId w:val="20"/>
        </w:numPr>
      </w:pPr>
      <w:r>
        <w:t>Thông báo lỗi nếu sai thông tin</w:t>
      </w:r>
    </w:p>
    <w:p w14:paraId="39275ECF" w14:textId="59064ED1" w:rsidR="00081F02" w:rsidRDefault="00081F02" w:rsidP="00081F02">
      <w:pPr>
        <w:pStyle w:val="ListParagraph"/>
        <w:numPr>
          <w:ilvl w:val="1"/>
          <w:numId w:val="20"/>
        </w:numPr>
      </w:pPr>
      <w:r>
        <w:t>Ràng buộc nghiệp vụ:</w:t>
      </w:r>
    </w:p>
    <w:p w14:paraId="4C4E5DC4" w14:textId="706BC25D" w:rsidR="00081F02" w:rsidRDefault="00CE7DB4" w:rsidP="00081F02">
      <w:pPr>
        <w:pStyle w:val="ListParagraph"/>
        <w:numPr>
          <w:ilvl w:val="2"/>
          <w:numId w:val="20"/>
        </w:numPr>
      </w:pPr>
      <w:r w:rsidRPr="00CE7DB4">
        <w:t>Mật khẩu phải được mã hóa (hash) trước khi lưu vào CSDL</w:t>
      </w:r>
    </w:p>
    <w:p w14:paraId="18DCFB66" w14:textId="30D24189" w:rsidR="00CE7DB4" w:rsidRPr="00A60A48" w:rsidRDefault="00A60A48" w:rsidP="00081F02">
      <w:pPr>
        <w:pStyle w:val="ListParagraph"/>
        <w:numPr>
          <w:ilvl w:val="2"/>
          <w:numId w:val="20"/>
        </w:numPr>
        <w:rPr>
          <w:lang w:val="vi-VN"/>
        </w:rPr>
      </w:pPr>
      <w:r w:rsidRPr="00A60A48">
        <w:t>Sau N lần đăng nhập sai, tài khoản có thể bị khóa tạm thời</w:t>
      </w:r>
    </w:p>
    <w:p w14:paraId="37D52624" w14:textId="52FA2368" w:rsidR="00A60A48" w:rsidRPr="00A60A48" w:rsidRDefault="00C67CD6" w:rsidP="00081F02">
      <w:pPr>
        <w:pStyle w:val="ListParagraph"/>
        <w:numPr>
          <w:ilvl w:val="2"/>
          <w:numId w:val="20"/>
        </w:numPr>
        <w:rPr>
          <w:lang w:val="vi-VN"/>
        </w:rPr>
      </w:pPr>
      <w:r w:rsidRPr="00C67CD6">
        <w:rPr>
          <w:lang w:val="vi-VN"/>
        </w:rPr>
        <w:t>Phiên làm việc tự động hết hạn sau thời gian không hoạt động</w:t>
      </w:r>
    </w:p>
    <w:p w14:paraId="7C037DB5" w14:textId="260F9FE2" w:rsidR="00C67CD6" w:rsidRPr="00A60A48" w:rsidRDefault="00605517" w:rsidP="00081F02">
      <w:pPr>
        <w:pStyle w:val="ListParagraph"/>
        <w:numPr>
          <w:ilvl w:val="2"/>
          <w:numId w:val="20"/>
        </w:numPr>
        <w:rPr>
          <w:lang w:val="vi-VN"/>
        </w:rPr>
      </w:pPr>
      <w:r w:rsidRPr="00605517">
        <w:rPr>
          <w:lang w:val="vi-VN"/>
        </w:rPr>
        <w:t>Một tài khoản chỉ có một vai trò tại một thời điểm</w:t>
      </w:r>
    </w:p>
    <w:p w14:paraId="62D729FD" w14:textId="010B15BA" w:rsidR="006D5DFA" w:rsidRPr="00A60A48" w:rsidRDefault="006D5DFA" w:rsidP="00236159">
      <w:pPr>
        <w:pStyle w:val="ListParagraph"/>
        <w:numPr>
          <w:ilvl w:val="0"/>
          <w:numId w:val="74"/>
        </w:numPr>
        <w:rPr>
          <w:lang w:val="vi-VN"/>
        </w:rPr>
      </w:pPr>
      <w:r w:rsidRPr="00A60A48">
        <w:rPr>
          <w:lang w:val="vi-VN"/>
        </w:rPr>
        <w:t>Chức năng quản lý hồ sơ cá nhân</w:t>
      </w:r>
    </w:p>
    <w:p w14:paraId="27BEB9F6" w14:textId="350929C1" w:rsidR="005237D5" w:rsidRPr="002C52E1" w:rsidRDefault="007A37A1" w:rsidP="00BF76EB">
      <w:pPr>
        <w:pStyle w:val="ListParagraph"/>
        <w:numPr>
          <w:ilvl w:val="1"/>
          <w:numId w:val="20"/>
        </w:numPr>
        <w:rPr>
          <w:lang w:val="vi-VN"/>
        </w:rPr>
      </w:pPr>
      <w:r w:rsidRPr="0051147A">
        <w:rPr>
          <w:lang w:val="vi-VN"/>
        </w:rPr>
        <w:t xml:space="preserve">Mục đích: </w:t>
      </w:r>
      <w:r w:rsidR="0051147A" w:rsidRPr="0051147A">
        <w:rPr>
          <w:lang w:val="vi-VN"/>
        </w:rPr>
        <w:t>Cho phép người dùng xem và cập nhật thông tin cơ bản của chính mình, đảm bảo dữ liệu liên lạc luôn chính xác và hiện hành.</w:t>
      </w:r>
    </w:p>
    <w:p w14:paraId="0FA99979" w14:textId="369B0441" w:rsidR="0051147A" w:rsidRPr="00B62080" w:rsidRDefault="00B62080" w:rsidP="00BF76EB">
      <w:pPr>
        <w:pStyle w:val="ListParagraph"/>
        <w:numPr>
          <w:ilvl w:val="1"/>
          <w:numId w:val="20"/>
        </w:numPr>
        <w:rPr>
          <w:lang w:val="vi-VN"/>
        </w:rPr>
      </w:pPr>
      <w:r>
        <w:t>Dữ liệu đầu vào:</w:t>
      </w:r>
    </w:p>
    <w:p w14:paraId="1A5313B8" w14:textId="5D608DAD" w:rsidR="00B62080" w:rsidRPr="0051147A" w:rsidRDefault="0053649C" w:rsidP="00B62080">
      <w:pPr>
        <w:pStyle w:val="ListParagraph"/>
        <w:numPr>
          <w:ilvl w:val="2"/>
          <w:numId w:val="20"/>
        </w:numPr>
        <w:rPr>
          <w:lang w:val="vi-VN"/>
        </w:rPr>
      </w:pPr>
      <w:r w:rsidRPr="0053649C">
        <w:t>hoTen – Họ và tên đầy đủ</w:t>
      </w:r>
    </w:p>
    <w:p w14:paraId="0A868EC1" w14:textId="3F3FEDDD" w:rsidR="0053649C" w:rsidRPr="0053649C" w:rsidRDefault="0053649C" w:rsidP="00336FF0">
      <w:pPr>
        <w:pStyle w:val="ListParagraph"/>
        <w:numPr>
          <w:ilvl w:val="2"/>
          <w:numId w:val="20"/>
        </w:numPr>
        <w:rPr>
          <w:lang w:val="vi-VN"/>
        </w:rPr>
      </w:pPr>
      <w:r w:rsidRPr="0053649C">
        <w:t>email – Địa chỉ email liên hệ</w:t>
      </w:r>
    </w:p>
    <w:p w14:paraId="12392B3D" w14:textId="0708D4DA" w:rsidR="0053649C" w:rsidRPr="0053649C" w:rsidRDefault="0053649C" w:rsidP="00336FF0">
      <w:pPr>
        <w:pStyle w:val="ListParagraph"/>
        <w:numPr>
          <w:ilvl w:val="2"/>
          <w:numId w:val="20"/>
        </w:numPr>
        <w:rPr>
          <w:lang w:val="vi-VN"/>
        </w:rPr>
      </w:pPr>
      <w:r w:rsidRPr="0053649C">
        <w:t>soDienThoai – Số điện thoại</w:t>
      </w:r>
    </w:p>
    <w:p w14:paraId="32C67399" w14:textId="014EEB94" w:rsidR="0053649C" w:rsidRPr="00336FF0" w:rsidRDefault="001002B1" w:rsidP="00336FF0">
      <w:pPr>
        <w:pStyle w:val="ListParagraph"/>
        <w:numPr>
          <w:ilvl w:val="2"/>
          <w:numId w:val="20"/>
        </w:numPr>
        <w:rPr>
          <w:lang w:val="vi-VN"/>
        </w:rPr>
      </w:pPr>
      <w:r w:rsidRPr="001002B1">
        <w:rPr>
          <w:lang w:val="vi-VN"/>
        </w:rPr>
        <w:t>matKhau mới (nếu muốn đổi)</w:t>
      </w:r>
    </w:p>
    <w:p w14:paraId="4CC13FEB" w14:textId="3FB2A887" w:rsidR="00CB5690" w:rsidRPr="00CB5690" w:rsidRDefault="00CB5690" w:rsidP="00CB5690">
      <w:pPr>
        <w:pStyle w:val="ListParagraph"/>
        <w:numPr>
          <w:ilvl w:val="1"/>
          <w:numId w:val="20"/>
        </w:numPr>
        <w:rPr>
          <w:lang w:val="vi-VN"/>
        </w:rPr>
      </w:pPr>
      <w:r w:rsidRPr="00CB5690">
        <w:t>Dữ liệu đầu ra</w:t>
      </w:r>
      <w:r>
        <w:t>:</w:t>
      </w:r>
    </w:p>
    <w:p w14:paraId="226185CA" w14:textId="1743159A" w:rsidR="00CB5690" w:rsidRPr="00336FF0" w:rsidRDefault="00F048C4" w:rsidP="00CB5690">
      <w:pPr>
        <w:pStyle w:val="ListParagraph"/>
        <w:numPr>
          <w:ilvl w:val="2"/>
          <w:numId w:val="20"/>
        </w:numPr>
        <w:rPr>
          <w:lang w:val="vi-VN"/>
        </w:rPr>
      </w:pPr>
      <w:r w:rsidRPr="00F048C4">
        <w:rPr>
          <w:lang w:val="vi-VN"/>
        </w:rPr>
        <w:t>Hồ sơ cá nhân hiển thị đầy đủ thông tin</w:t>
      </w:r>
    </w:p>
    <w:p w14:paraId="72E1B2F4" w14:textId="1D26185D" w:rsidR="552856C2" w:rsidRDefault="00F048C4" w:rsidP="59F9CAE9">
      <w:pPr>
        <w:pStyle w:val="ListParagraph"/>
        <w:numPr>
          <w:ilvl w:val="2"/>
          <w:numId w:val="20"/>
        </w:numPr>
        <w:rPr>
          <w:lang w:val="vi-VN"/>
        </w:rPr>
      </w:pPr>
      <w:r w:rsidRPr="00F048C4">
        <w:rPr>
          <w:lang w:val="vi-VN"/>
        </w:rPr>
        <w:t>Thông báo cập nhật thành công hoặc lỗi</w:t>
      </w:r>
    </w:p>
    <w:p w14:paraId="67DE9924" w14:textId="28247D90" w:rsidR="00F048C4" w:rsidRPr="00336FF0" w:rsidRDefault="005D33FC" w:rsidP="00F048C4">
      <w:pPr>
        <w:pStyle w:val="ListParagraph"/>
        <w:numPr>
          <w:ilvl w:val="1"/>
          <w:numId w:val="20"/>
        </w:numPr>
        <w:rPr>
          <w:lang w:val="vi-VN"/>
        </w:rPr>
      </w:pPr>
      <w:r w:rsidRPr="005D33FC">
        <w:t>Ràng buộc nghiệp vụ</w:t>
      </w:r>
      <w:r>
        <w:t>:</w:t>
      </w:r>
    </w:p>
    <w:p w14:paraId="499B9311" w14:textId="4E39460C" w:rsidR="005D33FC" w:rsidRPr="00336FF0" w:rsidRDefault="0077547A" w:rsidP="005D33FC">
      <w:pPr>
        <w:pStyle w:val="ListParagraph"/>
        <w:numPr>
          <w:ilvl w:val="2"/>
          <w:numId w:val="20"/>
        </w:numPr>
        <w:rPr>
          <w:lang w:val="vi-VN"/>
        </w:rPr>
      </w:pPr>
      <w:r w:rsidRPr="0077547A">
        <w:rPr>
          <w:lang w:val="vi-VN"/>
        </w:rPr>
        <w:t>email phải đúng định dạng và không trùng với tài khoản khác</w:t>
      </w:r>
    </w:p>
    <w:p w14:paraId="329AEA3F" w14:textId="0AEAA62C" w:rsidR="0077547A" w:rsidRPr="00336FF0" w:rsidRDefault="00490CEC" w:rsidP="005D33FC">
      <w:pPr>
        <w:pStyle w:val="ListParagraph"/>
        <w:numPr>
          <w:ilvl w:val="2"/>
          <w:numId w:val="20"/>
        </w:numPr>
        <w:rPr>
          <w:lang w:val="vi-VN"/>
        </w:rPr>
      </w:pPr>
      <w:r w:rsidRPr="00490CEC">
        <w:t>hoTen không được để trống</w:t>
      </w:r>
    </w:p>
    <w:p w14:paraId="15A0ADFF" w14:textId="0298C92E" w:rsidR="00490CEC" w:rsidRPr="00336FF0" w:rsidRDefault="00AC4D64" w:rsidP="005D33FC">
      <w:pPr>
        <w:pStyle w:val="ListParagraph"/>
        <w:numPr>
          <w:ilvl w:val="2"/>
          <w:numId w:val="20"/>
        </w:numPr>
        <w:rPr>
          <w:lang w:val="vi-VN"/>
        </w:rPr>
      </w:pPr>
      <w:r w:rsidRPr="00AC4D64">
        <w:rPr>
          <w:lang w:val="vi-VN"/>
        </w:rPr>
        <w:t>Người dùng chỉ xem/sửa được hồ sơ của chính mình (trừ Admin)</w:t>
      </w:r>
    </w:p>
    <w:p w14:paraId="3B9114A8" w14:textId="4434797B" w:rsidR="00395726" w:rsidRPr="00395726" w:rsidRDefault="00395726" w:rsidP="005D33FC">
      <w:pPr>
        <w:pStyle w:val="ListParagraph"/>
        <w:numPr>
          <w:ilvl w:val="2"/>
          <w:numId w:val="20"/>
        </w:numPr>
        <w:rPr>
          <w:lang w:val="vi-VN"/>
        </w:rPr>
      </w:pPr>
      <w:r w:rsidRPr="00395726">
        <w:rPr>
          <w:lang w:val="vi-VN"/>
        </w:rPr>
        <w:t>Khi đổi mật khẩu: bắt buộc xác nhận mật khẩu cũ trước</w:t>
      </w:r>
    </w:p>
    <w:p w14:paraId="40B0077F" w14:textId="27316AAF" w:rsidR="00395726" w:rsidRPr="00336FF0" w:rsidRDefault="00821D2C" w:rsidP="005D33FC">
      <w:pPr>
        <w:pStyle w:val="ListParagraph"/>
        <w:numPr>
          <w:ilvl w:val="2"/>
          <w:numId w:val="20"/>
        </w:numPr>
        <w:rPr>
          <w:lang w:val="vi-VN"/>
        </w:rPr>
      </w:pPr>
      <w:r w:rsidRPr="00821D2C">
        <w:rPr>
          <w:lang w:val="vi-VN"/>
        </w:rPr>
        <w:t>userID và maVaiTro không thể tự thay đổi – chỉ Admin mới có quyền</w:t>
      </w:r>
    </w:p>
    <w:p w14:paraId="11E66C05" w14:textId="170B521E" w:rsidR="003A6E60" w:rsidRPr="00B62080" w:rsidRDefault="003A6E60" w:rsidP="00236159">
      <w:pPr>
        <w:pStyle w:val="ListParagraph"/>
        <w:numPr>
          <w:ilvl w:val="0"/>
          <w:numId w:val="74"/>
        </w:numPr>
        <w:rPr>
          <w:lang w:val="vi-VN"/>
        </w:rPr>
      </w:pPr>
      <w:r w:rsidRPr="00B62080">
        <w:rPr>
          <w:lang w:val="vi-VN"/>
        </w:rPr>
        <w:t>Chức năng phân quyền người dùng</w:t>
      </w:r>
      <w:r w:rsidR="0086733E" w:rsidRPr="00B62080">
        <w:rPr>
          <w:lang w:val="vi-VN"/>
        </w:rPr>
        <w:t>(dành cho Admin)</w:t>
      </w:r>
    </w:p>
    <w:p w14:paraId="628F3D69" w14:textId="7DFDD195" w:rsidR="008E7ED5" w:rsidRPr="00772AF7" w:rsidRDefault="00180A52" w:rsidP="008E7ED5">
      <w:pPr>
        <w:pStyle w:val="ListParagraph"/>
        <w:numPr>
          <w:ilvl w:val="1"/>
          <w:numId w:val="20"/>
        </w:numPr>
        <w:rPr>
          <w:lang w:val="vi-VN"/>
        </w:rPr>
      </w:pPr>
      <w:r w:rsidRPr="007375F9">
        <w:rPr>
          <w:lang w:val="vi-VN"/>
        </w:rPr>
        <w:t xml:space="preserve">Mục đích: </w:t>
      </w:r>
      <w:r w:rsidR="007375F9" w:rsidRPr="007375F9">
        <w:rPr>
          <w:lang w:val="vi-VN"/>
        </w:rPr>
        <w:t>Quản trị viên thực hiện toàn bộ vòng đời tài khoản: tạo mới, cập nhật thông tin, gán vai trò, vô hiệu hóa hoặc xóa tài khoản khi cần thiết.</w:t>
      </w:r>
    </w:p>
    <w:p w14:paraId="0B1D74DF" w14:textId="61DE4D6F" w:rsidR="007375F9" w:rsidRPr="007375F9" w:rsidRDefault="00A33982" w:rsidP="008E7ED5">
      <w:pPr>
        <w:pStyle w:val="ListParagraph"/>
        <w:numPr>
          <w:ilvl w:val="1"/>
          <w:numId w:val="20"/>
        </w:numPr>
        <w:rPr>
          <w:lang w:val="vi-VN"/>
        </w:rPr>
      </w:pPr>
      <w:r w:rsidRPr="00A33982">
        <w:t>Dữ liệu đầu vào</w:t>
      </w:r>
      <w:r>
        <w:t>:</w:t>
      </w:r>
    </w:p>
    <w:p w14:paraId="418B7BCA" w14:textId="5E00B198" w:rsidR="00A33982" w:rsidRPr="007375F9" w:rsidRDefault="00F20DA2" w:rsidP="00A33982">
      <w:pPr>
        <w:pStyle w:val="ListParagraph"/>
        <w:numPr>
          <w:ilvl w:val="2"/>
          <w:numId w:val="20"/>
        </w:numPr>
        <w:rPr>
          <w:lang w:val="vi-VN"/>
        </w:rPr>
      </w:pPr>
      <w:r w:rsidRPr="00F20DA2">
        <w:rPr>
          <w:lang w:val="vi-VN"/>
        </w:rPr>
        <w:t>userID – Mã tài khoản (do hệ thống sinh tự động hoặc theo quy tắc)</w:t>
      </w:r>
    </w:p>
    <w:p w14:paraId="6EDDA897" w14:textId="69279D2D" w:rsidR="00F20DA2" w:rsidRPr="007375F9" w:rsidRDefault="00DE5B7E" w:rsidP="00A33982">
      <w:pPr>
        <w:pStyle w:val="ListParagraph"/>
        <w:numPr>
          <w:ilvl w:val="2"/>
          <w:numId w:val="20"/>
        </w:numPr>
        <w:rPr>
          <w:lang w:val="vi-VN"/>
        </w:rPr>
      </w:pPr>
      <w:r w:rsidRPr="00DE5B7E">
        <w:t>hoTen, email, soDienThoai – Thông tin cơ bản</w:t>
      </w:r>
    </w:p>
    <w:p w14:paraId="1825E4B6" w14:textId="395332A9" w:rsidR="0069772F" w:rsidRPr="009A3B47" w:rsidRDefault="0069772F" w:rsidP="009A3B47">
      <w:pPr>
        <w:pStyle w:val="ListParagraph"/>
        <w:numPr>
          <w:ilvl w:val="2"/>
          <w:numId w:val="20"/>
        </w:numPr>
        <w:rPr>
          <w:lang w:val="vi-VN"/>
        </w:rPr>
      </w:pPr>
      <w:r w:rsidRPr="0069772F">
        <w:rPr>
          <w:lang w:val="vi-VN"/>
        </w:rPr>
        <w:t>matKhau ban đầu – Mật khẩu tạm thời</w:t>
      </w:r>
    </w:p>
    <w:p w14:paraId="5BF30C18" w14:textId="32C842CB" w:rsidR="009A3B47" w:rsidRPr="009A3B47" w:rsidRDefault="009A3B47" w:rsidP="009A3B47">
      <w:pPr>
        <w:pStyle w:val="ListParagraph"/>
        <w:numPr>
          <w:ilvl w:val="2"/>
          <w:numId w:val="20"/>
        </w:numPr>
        <w:rPr>
          <w:lang w:val="vi-VN"/>
        </w:rPr>
      </w:pPr>
      <w:r w:rsidRPr="009A3B47">
        <w:rPr>
          <w:lang w:val="vi-VN"/>
        </w:rPr>
        <w:t>maVaiTro – Vai trò được gán (Admin / Giảng viên / Sinh viên / Kỹ thuật viên)</w:t>
      </w:r>
    </w:p>
    <w:p w14:paraId="3716AE0F" w14:textId="7FE9E74C" w:rsidR="009A3B47" w:rsidRPr="009A3B47" w:rsidRDefault="00BE2049" w:rsidP="009A3B47">
      <w:pPr>
        <w:pStyle w:val="ListParagraph"/>
        <w:numPr>
          <w:ilvl w:val="2"/>
          <w:numId w:val="20"/>
        </w:numPr>
        <w:rPr>
          <w:lang w:val="vi-VN"/>
        </w:rPr>
      </w:pPr>
      <w:r w:rsidRPr="00BE2049">
        <w:rPr>
          <w:lang w:val="vi-VN"/>
        </w:rPr>
        <w:t>ngayTao – Ngày tạo tài khoản (tự động)</w:t>
      </w:r>
    </w:p>
    <w:p w14:paraId="073CC7AF" w14:textId="4449E02C" w:rsidR="00BE2049" w:rsidRPr="009A3B47" w:rsidRDefault="008913F8" w:rsidP="00BE2049">
      <w:pPr>
        <w:pStyle w:val="ListParagraph"/>
        <w:numPr>
          <w:ilvl w:val="1"/>
          <w:numId w:val="20"/>
        </w:numPr>
        <w:rPr>
          <w:lang w:val="vi-VN"/>
        </w:rPr>
      </w:pPr>
      <w:r w:rsidRPr="008913F8">
        <w:t>Dữ liệu đầu ra</w:t>
      </w:r>
      <w:r>
        <w:t>:</w:t>
      </w:r>
    </w:p>
    <w:p w14:paraId="198EFDEB" w14:textId="000B44B3" w:rsidR="008913F8" w:rsidRPr="009A3B47" w:rsidRDefault="003C3D8A" w:rsidP="008913F8">
      <w:pPr>
        <w:pStyle w:val="ListParagraph"/>
        <w:numPr>
          <w:ilvl w:val="2"/>
          <w:numId w:val="20"/>
        </w:numPr>
        <w:rPr>
          <w:lang w:val="vi-VN"/>
        </w:rPr>
      </w:pPr>
      <w:r w:rsidRPr="003C3D8A">
        <w:rPr>
          <w:lang w:val="vi-VN"/>
        </w:rPr>
        <w:t>Danh sách người dùng với vai trò tương ứng</w:t>
      </w:r>
    </w:p>
    <w:p w14:paraId="6A130FCB" w14:textId="57613DDE" w:rsidR="003C3D8A" w:rsidRPr="00CB2DD0" w:rsidRDefault="00CB2DD0" w:rsidP="008913F8">
      <w:pPr>
        <w:pStyle w:val="ListParagraph"/>
        <w:numPr>
          <w:ilvl w:val="2"/>
          <w:numId w:val="20"/>
        </w:numPr>
        <w:rPr>
          <w:lang w:val="vi-VN"/>
        </w:rPr>
      </w:pPr>
      <w:r w:rsidRPr="00CB2DD0">
        <w:rPr>
          <w:lang w:val="vi-VN"/>
        </w:rPr>
        <w:t>Thông báo tạo/cập nhật/xóa tài khoản thành công</w:t>
      </w:r>
    </w:p>
    <w:p w14:paraId="2196CA05" w14:textId="310E89B3" w:rsidR="00CB2DD0" w:rsidRPr="00CB2DD0" w:rsidRDefault="00CB2DD0" w:rsidP="008913F8">
      <w:pPr>
        <w:pStyle w:val="ListParagraph"/>
        <w:numPr>
          <w:ilvl w:val="2"/>
          <w:numId w:val="20"/>
        </w:numPr>
        <w:rPr>
          <w:lang w:val="vi-VN"/>
        </w:rPr>
      </w:pPr>
      <w:r w:rsidRPr="00CB2DD0">
        <w:rPr>
          <w:lang w:val="vi-VN"/>
        </w:rPr>
        <w:t>Cảnh báo khi vi phạm ràng buộc</w:t>
      </w:r>
    </w:p>
    <w:p w14:paraId="1220198E" w14:textId="4C76501C" w:rsidR="006909FA" w:rsidRPr="00C32B39" w:rsidRDefault="006909FA" w:rsidP="00C32B39">
      <w:pPr>
        <w:pStyle w:val="ListParagraph"/>
        <w:numPr>
          <w:ilvl w:val="1"/>
          <w:numId w:val="20"/>
        </w:numPr>
        <w:rPr>
          <w:lang w:val="vi-VN"/>
        </w:rPr>
      </w:pPr>
      <w:r>
        <w:t>Ràng buộc nghiệp vụ:</w:t>
      </w:r>
    </w:p>
    <w:tbl>
      <w:tblPr>
        <w:tblStyle w:val="TableGrid"/>
        <w:tblW w:w="0" w:type="auto"/>
        <w:tblLook w:val="04A0" w:firstRow="1" w:lastRow="0" w:firstColumn="1" w:lastColumn="0" w:noHBand="0" w:noVBand="1"/>
      </w:tblPr>
      <w:tblGrid>
        <w:gridCol w:w="4564"/>
        <w:gridCol w:w="4565"/>
      </w:tblGrid>
      <w:tr w:rsidR="001B6230" w14:paraId="503EA2DA" w14:textId="77777777" w:rsidTr="002D346C">
        <w:trPr>
          <w:trHeight w:val="436"/>
        </w:trPr>
        <w:tc>
          <w:tcPr>
            <w:tcW w:w="4564" w:type="dxa"/>
          </w:tcPr>
          <w:p w14:paraId="01A0ADF6" w14:textId="3535BB28" w:rsidR="001B6230" w:rsidRPr="001B6230" w:rsidRDefault="001B6230" w:rsidP="001B6230">
            <w:pPr>
              <w:pStyle w:val="ListParagraph"/>
              <w:ind w:left="0" w:firstLine="0"/>
              <w:rPr>
                <w:color w:val="000000" w:themeColor="text1"/>
                <w:szCs w:val="26"/>
                <w:lang w:val="vi-VN"/>
              </w:rPr>
            </w:pPr>
            <w:r w:rsidRPr="001B6230">
              <w:rPr>
                <w:color w:val="000000" w:themeColor="text1"/>
                <w:szCs w:val="26"/>
              </w:rPr>
              <w:t>Ràng buộc</w:t>
            </w:r>
          </w:p>
        </w:tc>
        <w:tc>
          <w:tcPr>
            <w:tcW w:w="4565" w:type="dxa"/>
          </w:tcPr>
          <w:p w14:paraId="0C3E61E7" w14:textId="6959AF64" w:rsidR="001B6230" w:rsidRPr="001B6230" w:rsidRDefault="001B6230" w:rsidP="001B6230">
            <w:pPr>
              <w:pStyle w:val="ListParagraph"/>
              <w:ind w:left="0" w:firstLine="0"/>
              <w:rPr>
                <w:color w:val="000000" w:themeColor="text1"/>
                <w:szCs w:val="26"/>
                <w:lang w:val="vi-VN"/>
              </w:rPr>
            </w:pPr>
            <w:r w:rsidRPr="001B6230">
              <w:rPr>
                <w:color w:val="000000" w:themeColor="text1"/>
                <w:szCs w:val="26"/>
              </w:rPr>
              <w:t>Mô tả</w:t>
            </w:r>
          </w:p>
        </w:tc>
      </w:tr>
      <w:tr w:rsidR="001B6230" w:rsidRPr="001770E5" w14:paraId="037F6116" w14:textId="77777777" w:rsidTr="002D346C">
        <w:trPr>
          <w:trHeight w:val="859"/>
        </w:trPr>
        <w:tc>
          <w:tcPr>
            <w:tcW w:w="4564" w:type="dxa"/>
          </w:tcPr>
          <w:p w14:paraId="0DFA5290" w14:textId="30AA8292" w:rsidR="001B6230" w:rsidRPr="001B6230" w:rsidRDefault="001B6230" w:rsidP="001B6230">
            <w:pPr>
              <w:pStyle w:val="ListParagraph"/>
              <w:ind w:left="0" w:firstLine="0"/>
              <w:rPr>
                <w:color w:val="000000" w:themeColor="text1"/>
                <w:szCs w:val="26"/>
                <w:lang w:val="vi-VN"/>
              </w:rPr>
            </w:pPr>
            <w:r w:rsidRPr="001B6230">
              <w:rPr>
                <w:rStyle w:val="HTMLCode"/>
                <w:rFonts w:ascii="Times New Roman" w:hAnsi="Times New Roman" w:cs="Times New Roman"/>
                <w:color w:val="000000" w:themeColor="text1"/>
                <w:sz w:val="26"/>
                <w:szCs w:val="26"/>
                <w:bdr w:val="single" w:sz="2" w:space="0" w:color="E5E7EB" w:frame="1"/>
              </w:rPr>
              <w:t>userID</w:t>
            </w:r>
            <w:r w:rsidRPr="001B6230">
              <w:rPr>
                <w:color w:val="000000" w:themeColor="text1"/>
                <w:szCs w:val="26"/>
              </w:rPr>
              <w:t> duy nhất</w:t>
            </w:r>
          </w:p>
        </w:tc>
        <w:tc>
          <w:tcPr>
            <w:tcW w:w="4565" w:type="dxa"/>
          </w:tcPr>
          <w:p w14:paraId="573E1383" w14:textId="185FDC74" w:rsidR="001B6230" w:rsidRPr="001B6230" w:rsidRDefault="001B6230" w:rsidP="001B6230">
            <w:pPr>
              <w:pStyle w:val="ListParagraph"/>
              <w:ind w:left="0" w:firstLine="0"/>
              <w:rPr>
                <w:color w:val="000000" w:themeColor="text1"/>
                <w:szCs w:val="26"/>
                <w:lang w:val="vi-VN"/>
              </w:rPr>
            </w:pPr>
            <w:r w:rsidRPr="001B6230">
              <w:rPr>
                <w:color w:val="000000" w:themeColor="text1"/>
                <w:szCs w:val="26"/>
                <w:lang w:val="vi-VN"/>
              </w:rPr>
              <w:t>Không được phép tồn tại hai tài khoản cùng userID</w:t>
            </w:r>
          </w:p>
        </w:tc>
      </w:tr>
      <w:tr w:rsidR="001B6230" w:rsidRPr="001770E5" w14:paraId="79DC7418" w14:textId="77777777" w:rsidTr="002D346C">
        <w:trPr>
          <w:trHeight w:val="448"/>
        </w:trPr>
        <w:tc>
          <w:tcPr>
            <w:tcW w:w="4564" w:type="dxa"/>
          </w:tcPr>
          <w:p w14:paraId="48BC29F6" w14:textId="30991792" w:rsidR="001B6230" w:rsidRPr="001B6230" w:rsidRDefault="001B6230" w:rsidP="001B6230">
            <w:pPr>
              <w:pStyle w:val="ListParagraph"/>
              <w:ind w:left="0" w:firstLine="0"/>
              <w:rPr>
                <w:color w:val="000000" w:themeColor="text1"/>
                <w:szCs w:val="26"/>
                <w:lang w:val="vi-VN"/>
              </w:rPr>
            </w:pPr>
            <w:r w:rsidRPr="001B6230">
              <w:rPr>
                <w:rStyle w:val="HTMLCode"/>
                <w:rFonts w:ascii="Times New Roman" w:hAnsi="Times New Roman" w:cs="Times New Roman"/>
                <w:color w:val="000000" w:themeColor="text1"/>
                <w:sz w:val="26"/>
                <w:szCs w:val="26"/>
                <w:bdr w:val="single" w:sz="2" w:space="0" w:color="E5E7EB" w:frame="1"/>
              </w:rPr>
              <w:t>email</w:t>
            </w:r>
            <w:r w:rsidRPr="001B6230">
              <w:rPr>
                <w:color w:val="000000" w:themeColor="text1"/>
                <w:szCs w:val="26"/>
              </w:rPr>
              <w:t> duy nhất</w:t>
            </w:r>
          </w:p>
        </w:tc>
        <w:tc>
          <w:tcPr>
            <w:tcW w:w="4565" w:type="dxa"/>
          </w:tcPr>
          <w:p w14:paraId="75A29935" w14:textId="7C2A162D" w:rsidR="001B6230" w:rsidRPr="001B6230" w:rsidRDefault="001B6230" w:rsidP="001B6230">
            <w:pPr>
              <w:pStyle w:val="ListParagraph"/>
              <w:ind w:left="0" w:firstLine="0"/>
              <w:rPr>
                <w:color w:val="000000" w:themeColor="text1"/>
                <w:szCs w:val="26"/>
                <w:lang w:val="vi-VN"/>
              </w:rPr>
            </w:pPr>
            <w:r w:rsidRPr="001B6230">
              <w:rPr>
                <w:color w:val="000000" w:themeColor="text1"/>
                <w:szCs w:val="26"/>
                <w:lang w:val="vi-VN"/>
              </w:rPr>
              <w:t>Email không được trùng giữa các tài khoản</w:t>
            </w:r>
          </w:p>
        </w:tc>
      </w:tr>
      <w:tr w:rsidR="001B6230" w:rsidRPr="001770E5" w14:paraId="037D35DD" w14:textId="77777777" w:rsidTr="002D346C">
        <w:trPr>
          <w:trHeight w:val="436"/>
        </w:trPr>
        <w:tc>
          <w:tcPr>
            <w:tcW w:w="4564" w:type="dxa"/>
          </w:tcPr>
          <w:p w14:paraId="195EC803" w14:textId="75A1A9E4" w:rsidR="001B6230" w:rsidRPr="001B6230" w:rsidRDefault="001B6230" w:rsidP="001B6230">
            <w:pPr>
              <w:pStyle w:val="ListParagraph"/>
              <w:ind w:left="0" w:firstLine="0"/>
              <w:rPr>
                <w:color w:val="000000" w:themeColor="text1"/>
                <w:szCs w:val="26"/>
                <w:lang w:val="vi-VN"/>
              </w:rPr>
            </w:pPr>
            <w:r w:rsidRPr="001B6230">
              <w:rPr>
                <w:color w:val="000000" w:themeColor="text1"/>
                <w:szCs w:val="26"/>
              </w:rPr>
              <w:t>Toàn vẹn khóa ngoại</w:t>
            </w:r>
          </w:p>
        </w:tc>
        <w:tc>
          <w:tcPr>
            <w:tcW w:w="4565" w:type="dxa"/>
          </w:tcPr>
          <w:p w14:paraId="642BE857" w14:textId="55FF7F3F" w:rsidR="001B6230" w:rsidRPr="001B6230" w:rsidRDefault="001B6230" w:rsidP="001B6230">
            <w:pPr>
              <w:pStyle w:val="ListParagraph"/>
              <w:ind w:left="0" w:firstLine="0"/>
              <w:rPr>
                <w:color w:val="000000" w:themeColor="text1"/>
                <w:szCs w:val="26"/>
                <w:lang w:val="vi-VN"/>
              </w:rPr>
            </w:pPr>
            <w:r w:rsidRPr="001770E5">
              <w:rPr>
                <w:rStyle w:val="HTMLCode"/>
                <w:rFonts w:ascii="Times New Roman" w:hAnsi="Times New Roman" w:cs="Times New Roman"/>
                <w:color w:val="000000" w:themeColor="text1"/>
                <w:sz w:val="26"/>
                <w:szCs w:val="26"/>
                <w:bdr w:val="single" w:sz="2" w:space="0" w:color="E5E7EB" w:frame="1"/>
                <w:lang w:val="vi-VN"/>
              </w:rPr>
              <w:t>maVaiTro</w:t>
            </w:r>
            <w:r w:rsidRPr="001770E5">
              <w:rPr>
                <w:color w:val="000000" w:themeColor="text1"/>
                <w:szCs w:val="26"/>
                <w:lang w:val="vi-VN"/>
              </w:rPr>
              <w:t> phải tồn tại trong bảng VAI_TRO</w:t>
            </w:r>
          </w:p>
        </w:tc>
      </w:tr>
      <w:tr w:rsidR="001B6230" w:rsidRPr="001770E5" w14:paraId="22F5B103" w14:textId="77777777" w:rsidTr="002D346C">
        <w:trPr>
          <w:trHeight w:val="871"/>
        </w:trPr>
        <w:tc>
          <w:tcPr>
            <w:tcW w:w="4564" w:type="dxa"/>
          </w:tcPr>
          <w:p w14:paraId="7588141B" w14:textId="45C1719F" w:rsidR="001B6230" w:rsidRPr="001B6230" w:rsidRDefault="001B6230" w:rsidP="001B6230">
            <w:pPr>
              <w:pStyle w:val="ListParagraph"/>
              <w:ind w:left="0" w:firstLine="0"/>
              <w:rPr>
                <w:color w:val="000000" w:themeColor="text1"/>
                <w:szCs w:val="26"/>
                <w:lang w:val="vi-VN"/>
              </w:rPr>
            </w:pPr>
            <w:r w:rsidRPr="001B6230">
              <w:rPr>
                <w:color w:val="000000" w:themeColor="text1"/>
                <w:szCs w:val="26"/>
              </w:rPr>
              <w:t>Bảo vệ tài khoản Admin cuối</w:t>
            </w:r>
          </w:p>
        </w:tc>
        <w:tc>
          <w:tcPr>
            <w:tcW w:w="4565" w:type="dxa"/>
          </w:tcPr>
          <w:p w14:paraId="00785230" w14:textId="2930C385" w:rsidR="001B6230" w:rsidRPr="001B6230" w:rsidRDefault="001B6230" w:rsidP="001B6230">
            <w:pPr>
              <w:pStyle w:val="ListParagraph"/>
              <w:ind w:left="0" w:firstLine="0"/>
              <w:rPr>
                <w:color w:val="000000" w:themeColor="text1"/>
                <w:szCs w:val="26"/>
                <w:lang w:val="vi-VN"/>
              </w:rPr>
            </w:pPr>
            <w:r w:rsidRPr="001B6230">
              <w:rPr>
                <w:color w:val="000000" w:themeColor="text1"/>
                <w:szCs w:val="26"/>
                <w:lang w:val="vi-VN"/>
              </w:rPr>
              <w:t>Không được xóa tài khoản Admin duy nhất còn lại</w:t>
            </w:r>
          </w:p>
        </w:tc>
      </w:tr>
      <w:tr w:rsidR="001B6230" w:rsidRPr="001770E5" w14:paraId="76907808" w14:textId="77777777" w:rsidTr="002D346C">
        <w:trPr>
          <w:trHeight w:val="859"/>
        </w:trPr>
        <w:tc>
          <w:tcPr>
            <w:tcW w:w="4564" w:type="dxa"/>
          </w:tcPr>
          <w:p w14:paraId="4694950F" w14:textId="4EC9883A" w:rsidR="001B6230" w:rsidRPr="001B6230" w:rsidRDefault="001B6230" w:rsidP="001B6230">
            <w:pPr>
              <w:pStyle w:val="ListParagraph"/>
              <w:ind w:left="0" w:firstLine="0"/>
              <w:rPr>
                <w:color w:val="000000" w:themeColor="text1"/>
                <w:szCs w:val="26"/>
                <w:lang w:val="vi-VN"/>
              </w:rPr>
            </w:pPr>
            <w:r w:rsidRPr="001B6230">
              <w:rPr>
                <w:color w:val="000000" w:themeColor="text1"/>
                <w:szCs w:val="26"/>
                <w:lang w:val="vi-VN"/>
              </w:rPr>
              <w:t>Không xóa khi có ràng buộc</w:t>
            </w:r>
          </w:p>
        </w:tc>
        <w:tc>
          <w:tcPr>
            <w:tcW w:w="4565" w:type="dxa"/>
          </w:tcPr>
          <w:p w14:paraId="4D27450A" w14:textId="247BFAC7" w:rsidR="001B6230" w:rsidRPr="001B6230" w:rsidRDefault="001B6230" w:rsidP="001B6230">
            <w:pPr>
              <w:pStyle w:val="ListParagraph"/>
              <w:ind w:left="0" w:firstLine="0"/>
              <w:rPr>
                <w:color w:val="000000" w:themeColor="text1"/>
                <w:szCs w:val="26"/>
                <w:lang w:val="vi-VN"/>
              </w:rPr>
            </w:pPr>
            <w:r w:rsidRPr="001B6230">
              <w:rPr>
                <w:color w:val="000000" w:themeColor="text1"/>
                <w:szCs w:val="26"/>
                <w:lang w:val="vi-VN"/>
              </w:rPr>
              <w:t>Tài khoản đang được tham chiếu phải vô hiệu hóa thay vì xóa</w:t>
            </w:r>
          </w:p>
        </w:tc>
      </w:tr>
      <w:tr w:rsidR="001B6230" w14:paraId="2B71DF23" w14:textId="77777777" w:rsidTr="002D346C">
        <w:trPr>
          <w:trHeight w:val="436"/>
        </w:trPr>
        <w:tc>
          <w:tcPr>
            <w:tcW w:w="4564" w:type="dxa"/>
          </w:tcPr>
          <w:p w14:paraId="7F55B60C" w14:textId="65F444AA" w:rsidR="001B6230" w:rsidRPr="002D346C" w:rsidRDefault="002D346C" w:rsidP="001B6230">
            <w:pPr>
              <w:pStyle w:val="ListParagraph"/>
              <w:ind w:left="0" w:firstLine="0"/>
              <w:rPr>
                <w:color w:val="000000" w:themeColor="text1"/>
                <w:szCs w:val="26"/>
              </w:rPr>
            </w:pPr>
            <w:r>
              <w:rPr>
                <w:color w:val="000000" w:themeColor="text1"/>
                <w:szCs w:val="26"/>
              </w:rPr>
              <w:t>Mã hoá mật khẩu</w:t>
            </w:r>
          </w:p>
        </w:tc>
        <w:tc>
          <w:tcPr>
            <w:tcW w:w="4565" w:type="dxa"/>
          </w:tcPr>
          <w:p w14:paraId="1635DD27" w14:textId="69837684" w:rsidR="001B6230" w:rsidRPr="002D346C" w:rsidRDefault="002D346C" w:rsidP="001B6230">
            <w:pPr>
              <w:pStyle w:val="ListParagraph"/>
              <w:ind w:left="0" w:firstLine="0"/>
              <w:rPr>
                <w:color w:val="000000" w:themeColor="text1"/>
                <w:szCs w:val="26"/>
              </w:rPr>
            </w:pPr>
            <w:r>
              <w:rPr>
                <w:color w:val="000000" w:themeColor="text1"/>
                <w:szCs w:val="26"/>
              </w:rPr>
              <w:t>matKhau phải được hash trước khi lưu</w:t>
            </w:r>
          </w:p>
        </w:tc>
      </w:tr>
    </w:tbl>
    <w:p w14:paraId="0C9932A2" w14:textId="4D41177D" w:rsidR="00C32B39" w:rsidRPr="00C32B39" w:rsidRDefault="27CE1FFB" w:rsidP="386C5972">
      <w:pPr>
        <w:pStyle w:val="Heading5"/>
        <w:rPr>
          <w:lang w:val="vi-VN"/>
        </w:rPr>
      </w:pPr>
      <w:r w:rsidRPr="4E9B0939">
        <w:rPr>
          <w:lang w:val="vi-VN"/>
        </w:rPr>
        <w:t>Ma trận thực thể</w:t>
      </w:r>
    </w:p>
    <w:p w14:paraId="5BE67915" w14:textId="09DD74E0" w:rsidR="70AA0F65" w:rsidRDefault="70AA0F65" w:rsidP="62136397">
      <w:r>
        <w:rPr>
          <w:noProof/>
        </w:rPr>
        <w:drawing>
          <wp:inline distT="0" distB="0" distL="0" distR="0" wp14:anchorId="7F116290" wp14:editId="399F5A22">
            <wp:extent cx="4529432" cy="1166346"/>
            <wp:effectExtent l="0" t="0" r="0" b="0"/>
            <wp:docPr id="97984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4484" name="Picture 97984484"/>
                    <pic:cNvPicPr/>
                  </pic:nvPicPr>
                  <pic:blipFill>
                    <a:blip r:embed="rId25">
                      <a:extLst>
                        <a:ext uri="{28A0092B-C50C-407E-A947-70E740481C1C}">
                          <a14:useLocalDpi xmlns:a14="http://schemas.microsoft.com/office/drawing/2010/main"/>
                        </a:ext>
                      </a:extLst>
                    </a:blip>
                    <a:stretch>
                      <a:fillRect/>
                    </a:stretch>
                  </pic:blipFill>
                  <pic:spPr>
                    <a:xfrm>
                      <a:off x="0" y="0"/>
                      <a:ext cx="4529432" cy="1166346"/>
                    </a:xfrm>
                    <a:prstGeom prst="rect">
                      <a:avLst/>
                    </a:prstGeom>
                  </pic:spPr>
                </pic:pic>
              </a:graphicData>
            </a:graphic>
          </wp:inline>
        </w:drawing>
      </w:r>
    </w:p>
    <w:p w14:paraId="5C0BB469" w14:textId="77777777" w:rsidR="000B2FE1" w:rsidRDefault="000B2FE1" w:rsidP="00A9754F">
      <w:pPr>
        <w:pStyle w:val="Heading4"/>
        <w:rPr>
          <w:lang w:val="vi-VN"/>
        </w:rPr>
      </w:pPr>
      <w:r w:rsidRPr="00553AE4">
        <w:rPr>
          <w:lang w:val="vi-VN"/>
        </w:rPr>
        <w:t>Phân tích chức năng quản lý học</w:t>
      </w:r>
      <w:r>
        <w:rPr>
          <w:lang w:val="vi-VN"/>
        </w:rPr>
        <w:t xml:space="preserve"> phần và phân công giảng dạy (2321050032 – Đào Thế Huy)</w:t>
      </w:r>
    </w:p>
    <w:p w14:paraId="4814F5DD" w14:textId="77777777" w:rsidR="00173237" w:rsidRPr="008462E6" w:rsidRDefault="00173237" w:rsidP="00430B32">
      <w:pPr>
        <w:pStyle w:val="Heading5"/>
        <w:numPr>
          <w:ilvl w:val="0"/>
          <w:numId w:val="56"/>
        </w:numPr>
        <w:rPr>
          <w:lang w:val="vi-VN"/>
        </w:rPr>
      </w:pPr>
      <w:r w:rsidRPr="008462E6">
        <w:rPr>
          <w:lang w:val="vi-VN"/>
        </w:rPr>
        <w:t>Mục đích chức năng</w:t>
      </w:r>
    </w:p>
    <w:p w14:paraId="6728F154" w14:textId="77777777" w:rsidR="00FF2E0B" w:rsidRPr="000A79DF" w:rsidRDefault="00FF2E0B" w:rsidP="00FF2E0B">
      <w:pPr>
        <w:ind w:firstLine="372"/>
        <w:rPr>
          <w:lang w:val="vi-VN"/>
        </w:rPr>
      </w:pPr>
      <w:r w:rsidRPr="000A79DF">
        <w:rPr>
          <w:lang w:val="vi-VN"/>
        </w:rPr>
        <w:t xml:space="preserve">Chức năng </w:t>
      </w:r>
      <w:r w:rsidRPr="000A79DF">
        <w:rPr>
          <w:b/>
          <w:lang w:val="vi-VN"/>
        </w:rPr>
        <w:t>quản lý học phần và phân công giảng dạy</w:t>
      </w:r>
      <w:r w:rsidRPr="000A79DF">
        <w:rPr>
          <w:lang w:val="vi-VN"/>
        </w:rPr>
        <w:t xml:space="preserve"> hỗ trợ cán bộ giáo vụ và quản trị viên trong việc tổ chức, lưu trữ thông tin về các môn học, lớp học cụ thể trong từng học kỳ. Đồng thời, hệ thống cung cấp công cụ chuyên dụng để phân công giảng viên phụ trách giảng dạy các lớp học, đảm bảo tính chính xác, chống trùng lặp dữ liệu. Đây là cơ sở dữ liệu nền tảng và thiết yếu nhất để có thể tiến hành lập thời khóa biểu và xếp phòng học ở các bước sau.</w:t>
      </w:r>
    </w:p>
    <w:p w14:paraId="28BF1FC0" w14:textId="77777777" w:rsidR="00FF2E0B" w:rsidRPr="000A79DF" w:rsidRDefault="00FF2E0B" w:rsidP="00FF2E0B">
      <w:pPr>
        <w:ind w:firstLine="372"/>
        <w:rPr>
          <w:lang w:val="vi-VN"/>
        </w:rPr>
      </w:pPr>
      <w:r w:rsidRPr="000A79DF">
        <w:rPr>
          <w:lang w:val="vi-VN"/>
        </w:rPr>
        <w:t>Mục tiêu chính của chức năng gồm:</w:t>
      </w:r>
    </w:p>
    <w:p w14:paraId="4731C25F" w14:textId="77777777" w:rsidR="00FF2E0B" w:rsidRPr="000A79DF" w:rsidRDefault="00FF2E0B" w:rsidP="00430B32">
      <w:pPr>
        <w:numPr>
          <w:ilvl w:val="0"/>
          <w:numId w:val="33"/>
        </w:numPr>
        <w:rPr>
          <w:lang w:val="vi-VN"/>
        </w:rPr>
      </w:pPr>
      <w:r w:rsidRPr="000A79DF">
        <w:rPr>
          <w:lang w:val="vi-VN"/>
        </w:rPr>
        <w:t>Quản lý danh mục môn học, học phần được đào tạo.</w:t>
      </w:r>
    </w:p>
    <w:p w14:paraId="5AFA8423" w14:textId="77777777" w:rsidR="00FF2E0B" w:rsidRPr="000A79DF" w:rsidRDefault="00FF2E0B" w:rsidP="00430B32">
      <w:pPr>
        <w:numPr>
          <w:ilvl w:val="0"/>
          <w:numId w:val="33"/>
        </w:numPr>
        <w:rPr>
          <w:lang w:val="vi-VN"/>
        </w:rPr>
      </w:pPr>
      <w:r w:rsidRPr="000A79DF">
        <w:rPr>
          <w:lang w:val="vi-VN"/>
        </w:rPr>
        <w:t>Quản lý danh mục các lớp học tương ứng với từng môn học.</w:t>
      </w:r>
    </w:p>
    <w:p w14:paraId="57AC1372" w14:textId="77777777" w:rsidR="00FF2E0B" w:rsidRPr="000A79DF" w:rsidRDefault="00FF2E0B" w:rsidP="00430B32">
      <w:pPr>
        <w:numPr>
          <w:ilvl w:val="0"/>
          <w:numId w:val="33"/>
        </w:numPr>
        <w:rPr>
          <w:lang w:val="vi-VN"/>
        </w:rPr>
      </w:pPr>
      <w:r w:rsidRPr="000A79DF">
        <w:rPr>
          <w:lang w:val="vi-VN"/>
        </w:rPr>
        <w:t>Thực hiện phân công giảng dạy: Gắn kết Giảng viên với Lớp học và Môn học cụ thể trong một Học kỳ.</w:t>
      </w:r>
    </w:p>
    <w:p w14:paraId="7F72E95B" w14:textId="77777777" w:rsidR="00FF2E0B" w:rsidRPr="000A79DF" w:rsidRDefault="00FF2E0B" w:rsidP="00430B32">
      <w:pPr>
        <w:numPr>
          <w:ilvl w:val="0"/>
          <w:numId w:val="33"/>
        </w:numPr>
        <w:rPr>
          <w:lang w:val="vi-VN"/>
        </w:rPr>
      </w:pPr>
      <w:r w:rsidRPr="000A79DF">
        <w:rPr>
          <w:lang w:val="vi-VN"/>
        </w:rPr>
        <w:t>Kiểm tra tính hợp lệ và chống trùng lặp trong việc phân công (tránh tình trạng một lớp có nhiều giảng viên dạy cùng một môn).</w:t>
      </w:r>
    </w:p>
    <w:p w14:paraId="766F4C4E" w14:textId="77777777" w:rsidR="00FF2E0B" w:rsidRPr="000A79DF" w:rsidRDefault="00FF2E0B" w:rsidP="00430B32">
      <w:pPr>
        <w:numPr>
          <w:ilvl w:val="0"/>
          <w:numId w:val="33"/>
        </w:numPr>
        <w:rPr>
          <w:lang w:val="vi-VN"/>
        </w:rPr>
      </w:pPr>
      <w:r w:rsidRPr="000A79DF">
        <w:rPr>
          <w:lang w:val="vi-VN"/>
        </w:rPr>
        <w:t>Đảm bảo dữ liệu đào tạo nhất quán, làm đầu vào chuẩn xác cho module xếp thời khóa biểu.</w:t>
      </w:r>
    </w:p>
    <w:p w14:paraId="190BA891" w14:textId="77777777" w:rsidR="00FF2E0B" w:rsidRPr="00FF2E0B" w:rsidRDefault="00FF2E0B" w:rsidP="00FF2E0B">
      <w:pPr>
        <w:rPr>
          <w:b/>
          <w:bCs/>
          <w:lang w:val="vi-VN"/>
        </w:rPr>
      </w:pPr>
    </w:p>
    <w:p w14:paraId="6E7E37DB" w14:textId="77777777" w:rsidR="00FF2E0B" w:rsidRPr="0094652D" w:rsidRDefault="00FF2E0B" w:rsidP="008462E6">
      <w:pPr>
        <w:pStyle w:val="Heading5"/>
      </w:pPr>
      <w:r w:rsidRPr="0094652D">
        <w:t xml:space="preserve">Phạm vi chức năng </w:t>
      </w:r>
    </w:p>
    <w:p w14:paraId="1DA30FE4" w14:textId="77777777" w:rsidR="00FC20A7" w:rsidRPr="000A79DF" w:rsidRDefault="00FC20A7" w:rsidP="00FC20A7">
      <w:pPr>
        <w:ind w:firstLine="372"/>
        <w:rPr>
          <w:lang w:val="vi-VN"/>
        </w:rPr>
      </w:pPr>
      <w:r w:rsidRPr="000A79DF">
        <w:rPr>
          <w:lang w:val="vi-VN"/>
        </w:rPr>
        <w:t>Chức năng này bao gồm các nghiệp vụ chính thuộc phạm vi:</w:t>
      </w:r>
    </w:p>
    <w:p w14:paraId="13A56C48" w14:textId="77777777" w:rsidR="00FC20A7" w:rsidRPr="000A79DF" w:rsidRDefault="00FC20A7" w:rsidP="00430B32">
      <w:pPr>
        <w:numPr>
          <w:ilvl w:val="0"/>
          <w:numId w:val="34"/>
        </w:numPr>
        <w:rPr>
          <w:lang w:val="vi-VN"/>
        </w:rPr>
      </w:pPr>
      <w:r w:rsidRPr="000A79DF">
        <w:rPr>
          <w:lang w:val="vi-VN"/>
        </w:rPr>
        <w:t>Quản lý danh mục môn học.</w:t>
      </w:r>
    </w:p>
    <w:p w14:paraId="4C37C073" w14:textId="77777777" w:rsidR="00FC20A7" w:rsidRPr="000A79DF" w:rsidRDefault="00FC20A7" w:rsidP="00430B32">
      <w:pPr>
        <w:numPr>
          <w:ilvl w:val="0"/>
          <w:numId w:val="34"/>
        </w:numPr>
        <w:rPr>
          <w:lang w:val="vi-VN"/>
        </w:rPr>
      </w:pPr>
      <w:r w:rsidRPr="000A79DF">
        <w:rPr>
          <w:lang w:val="vi-VN"/>
        </w:rPr>
        <w:t>Quản lý danh mục lớp học.</w:t>
      </w:r>
    </w:p>
    <w:p w14:paraId="11DEE1C2" w14:textId="77777777" w:rsidR="00FC20A7" w:rsidRPr="000A79DF" w:rsidRDefault="00FC20A7" w:rsidP="00430B32">
      <w:pPr>
        <w:numPr>
          <w:ilvl w:val="0"/>
          <w:numId w:val="34"/>
        </w:numPr>
        <w:rPr>
          <w:lang w:val="vi-VN"/>
        </w:rPr>
      </w:pPr>
      <w:r w:rsidRPr="000A79DF">
        <w:rPr>
          <w:lang w:val="vi-VN"/>
        </w:rPr>
        <w:t>Quản lý phân công giảng dạy.</w:t>
      </w:r>
    </w:p>
    <w:p w14:paraId="2E878B1F" w14:textId="77777777" w:rsidR="00FC20A7" w:rsidRPr="000A79DF" w:rsidRDefault="00FC20A7" w:rsidP="00FC20A7">
      <w:pPr>
        <w:ind w:firstLine="372"/>
        <w:rPr>
          <w:lang w:val="vi-VN"/>
        </w:rPr>
      </w:pPr>
      <w:r w:rsidRPr="000A79DF">
        <w:rPr>
          <w:lang w:val="vi-VN"/>
        </w:rPr>
        <w:t>Chức năng này có liên kết chặt chẽ với các nhóm dữ liệu khác trong hệ thống như: dữ liệu Người dùng (Giảng viên, Admin), dữ liệu Thời gian (Học kỳ, Năm học) và dữ liệu Thời khóa biểu</w:t>
      </w:r>
    </w:p>
    <w:p w14:paraId="0322DFD2" w14:textId="77777777" w:rsidR="00FC20A7" w:rsidRPr="00FC20A7" w:rsidRDefault="00FC20A7" w:rsidP="00FC20A7">
      <w:pPr>
        <w:rPr>
          <w:b/>
          <w:lang w:val="vi-VN"/>
        </w:rPr>
      </w:pPr>
    </w:p>
    <w:p w14:paraId="62C30E20" w14:textId="77777777" w:rsidR="00FC20A7" w:rsidRPr="0094652D" w:rsidRDefault="00FF2E0B" w:rsidP="008462E6">
      <w:pPr>
        <w:pStyle w:val="Heading5"/>
      </w:pPr>
      <w:r w:rsidRPr="0094652D">
        <w:t>Tác nhân sử dụng</w:t>
      </w:r>
    </w:p>
    <w:tbl>
      <w:tblPr>
        <w:tblStyle w:val="GridTable1Light"/>
        <w:tblW w:w="9762" w:type="dxa"/>
        <w:tblLook w:val="04A0" w:firstRow="1" w:lastRow="0" w:firstColumn="1" w:lastColumn="0" w:noHBand="0" w:noVBand="1"/>
      </w:tblPr>
      <w:tblGrid>
        <w:gridCol w:w="2301"/>
        <w:gridCol w:w="7461"/>
      </w:tblGrid>
      <w:tr w:rsidR="00FC20A7" w14:paraId="4B8D2171" w14:textId="77777777">
        <w:trPr>
          <w:cnfStyle w:val="100000000000" w:firstRow="1" w:lastRow="0" w:firstColumn="0" w:lastColumn="0" w:oddVBand="0" w:evenVBand="0" w:oddHBand="0"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2317" w:type="dxa"/>
            <w:vAlign w:val="center"/>
          </w:tcPr>
          <w:p w14:paraId="610930D0" w14:textId="77777777" w:rsidR="00FC20A7" w:rsidRDefault="00FC20A7">
            <w:pPr>
              <w:ind w:firstLine="0"/>
              <w:jc w:val="left"/>
            </w:pPr>
            <w:r>
              <w:t>Tác nhân</w:t>
            </w:r>
          </w:p>
        </w:tc>
        <w:tc>
          <w:tcPr>
            <w:tcW w:w="7445" w:type="dxa"/>
            <w:vAlign w:val="center"/>
          </w:tcPr>
          <w:p w14:paraId="38A275C7" w14:textId="77777777" w:rsidR="00FC20A7" w:rsidRDefault="00FC20A7">
            <w:pPr>
              <w:ind w:firstLine="0"/>
              <w:jc w:val="left"/>
              <w:cnfStyle w:val="100000000000" w:firstRow="1" w:lastRow="0" w:firstColumn="0" w:lastColumn="0" w:oddVBand="0" w:evenVBand="0" w:oddHBand="0" w:evenHBand="0" w:firstRowFirstColumn="0" w:firstRowLastColumn="0" w:lastRowFirstColumn="0" w:lastRowLastColumn="0"/>
            </w:pPr>
            <w:r>
              <w:t>Vai trò</w:t>
            </w:r>
          </w:p>
        </w:tc>
      </w:tr>
      <w:tr w:rsidR="00FC20A7" w:rsidRPr="00D700C8" w14:paraId="63B6CDA2" w14:textId="77777777">
        <w:trPr>
          <w:trHeight w:val="1127"/>
        </w:trPr>
        <w:tc>
          <w:tcPr>
            <w:cnfStyle w:val="001000000000" w:firstRow="0" w:lastRow="0" w:firstColumn="1" w:lastColumn="0" w:oddVBand="0" w:evenVBand="0" w:oddHBand="0" w:evenHBand="0" w:firstRowFirstColumn="0" w:firstRowLastColumn="0" w:lastRowFirstColumn="0" w:lastRowLastColumn="0"/>
            <w:tcW w:w="0" w:type="auto"/>
            <w:hideMark/>
          </w:tcPr>
          <w:p w14:paraId="0048D734" w14:textId="77777777" w:rsidR="00FC20A7" w:rsidRPr="00D700C8" w:rsidRDefault="00FC20A7">
            <w:pPr>
              <w:spacing w:before="0" w:line="240" w:lineRule="auto"/>
              <w:ind w:firstLine="0"/>
              <w:jc w:val="left"/>
              <w:rPr>
                <w:color w:val="000000" w:themeColor="text1"/>
                <w:szCs w:val="26"/>
              </w:rPr>
            </w:pPr>
            <w:r w:rsidRPr="00D700C8">
              <w:rPr>
                <w:color w:val="000000" w:themeColor="text1"/>
                <w:szCs w:val="26"/>
              </w:rPr>
              <w:t>Giáo vụ / Cán bộ</w:t>
            </w:r>
            <w:r>
              <w:rPr>
                <w:color w:val="000000" w:themeColor="text1"/>
                <w:szCs w:val="26"/>
                <w:lang w:val="vi-VN"/>
              </w:rPr>
              <w:t xml:space="preserve"> </w:t>
            </w:r>
            <w:r w:rsidRPr="00D700C8">
              <w:rPr>
                <w:color w:val="000000" w:themeColor="text1"/>
                <w:szCs w:val="26"/>
              </w:rPr>
              <w:t>quản lý</w:t>
            </w:r>
          </w:p>
        </w:tc>
        <w:tc>
          <w:tcPr>
            <w:tcW w:w="0" w:type="auto"/>
            <w:hideMark/>
          </w:tcPr>
          <w:p w14:paraId="05748FA1" w14:textId="77777777" w:rsidR="00FC20A7" w:rsidRPr="00D700C8" w:rsidRDefault="00FC20A7">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D700C8">
              <w:rPr>
                <w:color w:val="000000" w:themeColor="text1"/>
                <w:szCs w:val="26"/>
              </w:rPr>
              <w:t>Quản lý danh mục môn học, lớp học; trực tiếp lập và cập nhật các bản ghi phân công giảng dạy.</w:t>
            </w:r>
          </w:p>
        </w:tc>
      </w:tr>
      <w:tr w:rsidR="00FC20A7" w:rsidRPr="00D700C8" w14:paraId="6B7071A4" w14:textId="77777777">
        <w:trPr>
          <w:trHeight w:val="1127"/>
        </w:trPr>
        <w:tc>
          <w:tcPr>
            <w:cnfStyle w:val="001000000000" w:firstRow="0" w:lastRow="0" w:firstColumn="1" w:lastColumn="0" w:oddVBand="0" w:evenVBand="0" w:oddHBand="0" w:evenHBand="0" w:firstRowFirstColumn="0" w:firstRowLastColumn="0" w:lastRowFirstColumn="0" w:lastRowLastColumn="0"/>
            <w:tcW w:w="0" w:type="auto"/>
            <w:hideMark/>
          </w:tcPr>
          <w:p w14:paraId="76FBA643" w14:textId="77777777" w:rsidR="00FC20A7" w:rsidRPr="00D700C8" w:rsidRDefault="00FC20A7">
            <w:pPr>
              <w:spacing w:before="0" w:line="240" w:lineRule="auto"/>
              <w:ind w:firstLine="0"/>
              <w:jc w:val="left"/>
              <w:rPr>
                <w:color w:val="000000" w:themeColor="text1"/>
                <w:szCs w:val="26"/>
              </w:rPr>
            </w:pPr>
            <w:r w:rsidRPr="00D700C8">
              <w:rPr>
                <w:color w:val="000000" w:themeColor="text1"/>
                <w:szCs w:val="26"/>
              </w:rPr>
              <w:t>Quản trị viên (Admin)</w:t>
            </w:r>
          </w:p>
        </w:tc>
        <w:tc>
          <w:tcPr>
            <w:tcW w:w="0" w:type="auto"/>
            <w:hideMark/>
          </w:tcPr>
          <w:p w14:paraId="2F264D4E" w14:textId="77777777" w:rsidR="00FC20A7" w:rsidRPr="00D700C8" w:rsidRDefault="00FC20A7">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D700C8">
              <w:rPr>
                <w:color w:val="000000" w:themeColor="text1"/>
                <w:szCs w:val="26"/>
              </w:rPr>
              <w:t>Có quyền quản lý toàn bộ dữ liệu, xử lý lỗi hệ thống và giám sát toàn bộ quy trình phân công.</w:t>
            </w:r>
          </w:p>
        </w:tc>
      </w:tr>
      <w:tr w:rsidR="00FC20A7" w:rsidRPr="00D700C8" w14:paraId="0C30A409" w14:textId="77777777">
        <w:trPr>
          <w:trHeight w:val="1127"/>
        </w:trPr>
        <w:tc>
          <w:tcPr>
            <w:cnfStyle w:val="001000000000" w:firstRow="0" w:lastRow="0" w:firstColumn="1" w:lastColumn="0" w:oddVBand="0" w:evenVBand="0" w:oddHBand="0" w:evenHBand="0" w:firstRowFirstColumn="0" w:firstRowLastColumn="0" w:lastRowFirstColumn="0" w:lastRowLastColumn="0"/>
            <w:tcW w:w="0" w:type="auto"/>
            <w:hideMark/>
          </w:tcPr>
          <w:p w14:paraId="53C48548" w14:textId="77777777" w:rsidR="00FC20A7" w:rsidRPr="00D700C8" w:rsidRDefault="00FC20A7">
            <w:pPr>
              <w:spacing w:before="0" w:line="240" w:lineRule="auto"/>
              <w:ind w:firstLine="0"/>
              <w:jc w:val="left"/>
              <w:rPr>
                <w:color w:val="000000" w:themeColor="text1"/>
                <w:szCs w:val="26"/>
              </w:rPr>
            </w:pPr>
            <w:r w:rsidRPr="00D700C8">
              <w:rPr>
                <w:color w:val="000000" w:themeColor="text1"/>
                <w:szCs w:val="26"/>
              </w:rPr>
              <w:t>Giảng viên</w:t>
            </w:r>
          </w:p>
        </w:tc>
        <w:tc>
          <w:tcPr>
            <w:tcW w:w="0" w:type="auto"/>
            <w:hideMark/>
          </w:tcPr>
          <w:p w14:paraId="3539F9CB" w14:textId="77777777" w:rsidR="00FC20A7" w:rsidRPr="00D700C8" w:rsidRDefault="00FC20A7">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D700C8">
              <w:rPr>
                <w:color w:val="000000" w:themeColor="text1"/>
                <w:szCs w:val="26"/>
              </w:rPr>
              <w:t>Tra cứu thông tin, xem danh sách các môn học và lớp học mà mình đã được phân công phụ trách giảng dạy.</w:t>
            </w:r>
          </w:p>
        </w:tc>
      </w:tr>
    </w:tbl>
    <w:p w14:paraId="64D80E96" w14:textId="77777777" w:rsidR="00FC20A7" w:rsidRPr="00FC20A7" w:rsidRDefault="00FC20A7" w:rsidP="00FC20A7">
      <w:pPr>
        <w:ind w:firstLine="0"/>
        <w:rPr>
          <w:b/>
          <w:lang w:val="vi-VN"/>
        </w:rPr>
      </w:pPr>
    </w:p>
    <w:p w14:paraId="1318A2F4" w14:textId="70180D20" w:rsidR="00FF2E0B" w:rsidRPr="0094652D" w:rsidRDefault="00FF2E0B" w:rsidP="008462E6">
      <w:pPr>
        <w:pStyle w:val="Heading5"/>
        <w:rPr>
          <w:lang w:val="vi-VN"/>
        </w:rPr>
      </w:pPr>
      <w:r w:rsidRPr="0094652D">
        <w:rPr>
          <w:lang w:val="vi-VN"/>
        </w:rPr>
        <w:t>Phân rã chức năng chi tiết</w:t>
      </w:r>
    </w:p>
    <w:p w14:paraId="778F66B2" w14:textId="77777777" w:rsidR="000B2FE1" w:rsidRPr="00394F46" w:rsidRDefault="000B2FE1" w:rsidP="000B2FE1">
      <w:pPr>
        <w:ind w:firstLine="372"/>
        <w:rPr>
          <w:lang w:val="vi-VN"/>
        </w:rPr>
      </w:pPr>
      <w:r w:rsidRPr="00394F46">
        <w:rPr>
          <w:b/>
          <w:i/>
          <w:lang w:val="vi-VN"/>
        </w:rPr>
        <w:t>1</w:t>
      </w:r>
      <w:r>
        <w:rPr>
          <w:b/>
          <w:bCs/>
          <w:i/>
          <w:iCs/>
          <w:lang w:val="vi-VN"/>
        </w:rPr>
        <w:t xml:space="preserve">. </w:t>
      </w:r>
      <w:r w:rsidRPr="00394F46">
        <w:rPr>
          <w:b/>
          <w:i/>
          <w:lang w:val="vi-VN"/>
        </w:rPr>
        <w:t>Chức năng quản lý danh mục môn học</w:t>
      </w:r>
    </w:p>
    <w:p w14:paraId="5363BCAA" w14:textId="77777777" w:rsidR="000B2FE1" w:rsidRPr="00394F46" w:rsidRDefault="000B2FE1" w:rsidP="00430B32">
      <w:pPr>
        <w:numPr>
          <w:ilvl w:val="0"/>
          <w:numId w:val="35"/>
        </w:numPr>
        <w:rPr>
          <w:lang w:val="vi-VN"/>
        </w:rPr>
      </w:pPr>
      <w:r w:rsidRPr="00394F46">
        <w:rPr>
          <w:b/>
          <w:lang w:val="vi-VN"/>
        </w:rPr>
        <w:t>Mục đích:</w:t>
      </w:r>
      <w:r w:rsidRPr="00394F46">
        <w:rPr>
          <w:lang w:val="vi-VN"/>
        </w:rPr>
        <w:t xml:space="preserve"> Quản lý thông tin cơ sở về các môn học, học phần đang được đào tạo tại trường.</w:t>
      </w:r>
    </w:p>
    <w:p w14:paraId="3449A54B" w14:textId="77777777" w:rsidR="000B2FE1" w:rsidRPr="00394F46" w:rsidRDefault="000B2FE1" w:rsidP="00430B32">
      <w:pPr>
        <w:numPr>
          <w:ilvl w:val="0"/>
          <w:numId w:val="35"/>
        </w:numPr>
        <w:rPr>
          <w:lang w:val="vi-VN"/>
        </w:rPr>
      </w:pPr>
      <w:r w:rsidRPr="00394F46">
        <w:rPr>
          <w:b/>
          <w:lang w:val="vi-VN"/>
        </w:rPr>
        <w:t>Dữ liệu đầu vào:</w:t>
      </w:r>
      <w:r w:rsidRPr="00394F46">
        <w:rPr>
          <w:lang w:val="vi-VN"/>
        </w:rPr>
        <w:t xml:space="preserve"> Mã môn học, Tên môn học, Số tín chỉ.</w:t>
      </w:r>
    </w:p>
    <w:p w14:paraId="1E234FE2" w14:textId="268B1B6E" w:rsidR="58103BB7" w:rsidRDefault="000B2FE1" w:rsidP="06007C99">
      <w:pPr>
        <w:numPr>
          <w:ilvl w:val="0"/>
          <w:numId w:val="35"/>
        </w:numPr>
        <w:rPr>
          <w:lang w:val="vi-VN"/>
        </w:rPr>
      </w:pPr>
      <w:r w:rsidRPr="00394F46">
        <w:rPr>
          <w:b/>
          <w:lang w:val="vi-VN"/>
        </w:rPr>
        <w:t>Dữ liệu đầu ra:</w:t>
      </w:r>
      <w:r w:rsidRPr="00394F46">
        <w:rPr>
          <w:lang w:val="vi-VN"/>
        </w:rPr>
        <w:t xml:space="preserve"> Danh sách môn học; Thông tin chi tiết môn học; Thông báo kết quả thêm, sửa, xóa hoặc tìm kiếm.</w:t>
      </w:r>
    </w:p>
    <w:p w14:paraId="0B8540B2" w14:textId="77777777" w:rsidR="000B2FE1" w:rsidRPr="00124D79" w:rsidRDefault="000B2FE1" w:rsidP="00430B32">
      <w:pPr>
        <w:numPr>
          <w:ilvl w:val="0"/>
          <w:numId w:val="35"/>
        </w:numPr>
        <w:rPr>
          <w:bCs/>
        </w:rPr>
      </w:pPr>
      <w:r w:rsidRPr="00124D79">
        <w:rPr>
          <w:b/>
          <w:bCs/>
        </w:rPr>
        <w:t>Quy trình xử lý:</w:t>
      </w:r>
    </w:p>
    <w:p w14:paraId="120FB100" w14:textId="77777777" w:rsidR="000B2FE1" w:rsidRPr="00124D79" w:rsidRDefault="000B2FE1" w:rsidP="00430B32">
      <w:pPr>
        <w:numPr>
          <w:ilvl w:val="1"/>
          <w:numId w:val="35"/>
        </w:numPr>
        <w:rPr>
          <w:bCs/>
        </w:rPr>
      </w:pPr>
      <w:r w:rsidRPr="00124D79">
        <w:rPr>
          <w:bCs/>
        </w:rPr>
        <w:t>Cán bộ quản lý chọn chức năng quản lý môn học.</w:t>
      </w:r>
    </w:p>
    <w:p w14:paraId="7F0619A6" w14:textId="77777777" w:rsidR="000B2FE1" w:rsidRPr="00124D79" w:rsidRDefault="000B2FE1" w:rsidP="00430B32">
      <w:pPr>
        <w:numPr>
          <w:ilvl w:val="1"/>
          <w:numId w:val="35"/>
        </w:numPr>
        <w:rPr>
          <w:bCs/>
        </w:rPr>
      </w:pPr>
      <w:r w:rsidRPr="00124D79">
        <w:rPr>
          <w:bCs/>
        </w:rPr>
        <w:t>Hệ thống hiển thị danh sách môn học hiện có.</w:t>
      </w:r>
    </w:p>
    <w:p w14:paraId="2812EE8A" w14:textId="77777777" w:rsidR="000B2FE1" w:rsidRPr="00124D79" w:rsidRDefault="000B2FE1" w:rsidP="00430B32">
      <w:pPr>
        <w:numPr>
          <w:ilvl w:val="1"/>
          <w:numId w:val="35"/>
        </w:numPr>
        <w:rPr>
          <w:bCs/>
        </w:rPr>
      </w:pPr>
      <w:r w:rsidRPr="00124D79">
        <w:rPr>
          <w:bCs/>
        </w:rPr>
        <w:t>Cán bộ quản lý chọn thao tác: thêm, sửa, xóa hoặc tìm kiếm.</w:t>
      </w:r>
    </w:p>
    <w:p w14:paraId="7955FA13" w14:textId="77777777" w:rsidR="000B2FE1" w:rsidRPr="00124D79" w:rsidRDefault="000B2FE1" w:rsidP="00430B32">
      <w:pPr>
        <w:numPr>
          <w:ilvl w:val="1"/>
          <w:numId w:val="35"/>
        </w:numPr>
        <w:rPr>
          <w:bCs/>
        </w:rPr>
      </w:pPr>
      <w:r w:rsidRPr="00124D79">
        <w:rPr>
          <w:bCs/>
        </w:rPr>
        <w:t>Hệ thống kiểm tra dữ liệu nhập.</w:t>
      </w:r>
    </w:p>
    <w:p w14:paraId="726791DA" w14:textId="77777777" w:rsidR="000B2FE1" w:rsidRPr="00124D79" w:rsidRDefault="000B2FE1" w:rsidP="00430B32">
      <w:pPr>
        <w:numPr>
          <w:ilvl w:val="1"/>
          <w:numId w:val="35"/>
        </w:numPr>
        <w:rPr>
          <w:bCs/>
        </w:rPr>
      </w:pPr>
      <w:r w:rsidRPr="00124D79">
        <w:rPr>
          <w:bCs/>
        </w:rPr>
        <w:t>Nếu dữ liệu hợp lệ, hệ thống lưu thông tin môn học vào bảng MON_HOC.</w:t>
      </w:r>
    </w:p>
    <w:p w14:paraId="0A534837" w14:textId="77777777" w:rsidR="000B2FE1" w:rsidRPr="00124D79" w:rsidRDefault="000B2FE1" w:rsidP="00430B32">
      <w:pPr>
        <w:numPr>
          <w:ilvl w:val="1"/>
          <w:numId w:val="35"/>
        </w:numPr>
        <w:rPr>
          <w:bCs/>
        </w:rPr>
      </w:pPr>
      <w:r w:rsidRPr="00124D79">
        <w:rPr>
          <w:bCs/>
        </w:rPr>
        <w:t>Nếu dữ liệu không hợp lệ, hệ thống thông báo lỗi và yêu cầu nhập lại.</w:t>
      </w:r>
    </w:p>
    <w:p w14:paraId="38062EBD" w14:textId="77777777" w:rsidR="000B2FE1" w:rsidRPr="00124D79" w:rsidRDefault="000B2FE1" w:rsidP="00430B32">
      <w:pPr>
        <w:numPr>
          <w:ilvl w:val="1"/>
          <w:numId w:val="35"/>
        </w:numPr>
        <w:rPr>
          <w:bCs/>
        </w:rPr>
      </w:pPr>
      <w:r w:rsidRPr="00124D79">
        <w:rPr>
          <w:bCs/>
        </w:rPr>
        <w:t>Hệ thống cập nhật danh sách môn học và thông báo kết quả.</w:t>
      </w:r>
    </w:p>
    <w:p w14:paraId="603BCA72" w14:textId="77777777" w:rsidR="000B2FE1" w:rsidRPr="00124D79" w:rsidRDefault="000B2FE1" w:rsidP="00430B32">
      <w:pPr>
        <w:numPr>
          <w:ilvl w:val="0"/>
          <w:numId w:val="35"/>
        </w:numPr>
        <w:rPr>
          <w:bCs/>
        </w:rPr>
      </w:pPr>
      <w:r w:rsidRPr="00124D79">
        <w:rPr>
          <w:b/>
          <w:bCs/>
        </w:rPr>
        <w:t>Ràng buộc nghiệp vụ:</w:t>
      </w:r>
    </w:p>
    <w:p w14:paraId="70D263AF" w14:textId="77777777" w:rsidR="000B2FE1" w:rsidRPr="00124D79" w:rsidRDefault="000B2FE1" w:rsidP="00430B32">
      <w:pPr>
        <w:numPr>
          <w:ilvl w:val="1"/>
          <w:numId w:val="36"/>
        </w:numPr>
        <w:rPr>
          <w:bCs/>
        </w:rPr>
      </w:pPr>
      <w:r w:rsidRPr="00124D79">
        <w:rPr>
          <w:bCs/>
        </w:rPr>
        <w:t>Mã môn học không được trùng lặp.</w:t>
      </w:r>
    </w:p>
    <w:p w14:paraId="52471C78" w14:textId="77777777" w:rsidR="000B2FE1" w:rsidRPr="00124D79" w:rsidRDefault="000B2FE1" w:rsidP="00430B32">
      <w:pPr>
        <w:numPr>
          <w:ilvl w:val="1"/>
          <w:numId w:val="36"/>
        </w:numPr>
        <w:rPr>
          <w:bCs/>
        </w:rPr>
      </w:pPr>
      <w:r w:rsidRPr="00124D79">
        <w:rPr>
          <w:bCs/>
        </w:rPr>
        <w:t>Tên môn học không được để trống.</w:t>
      </w:r>
    </w:p>
    <w:p w14:paraId="0D1C1704" w14:textId="77777777" w:rsidR="000B2FE1" w:rsidRPr="00124D79" w:rsidRDefault="000B2FE1" w:rsidP="00430B32">
      <w:pPr>
        <w:numPr>
          <w:ilvl w:val="1"/>
          <w:numId w:val="36"/>
        </w:numPr>
        <w:rPr>
          <w:bCs/>
        </w:rPr>
      </w:pPr>
      <w:r w:rsidRPr="00124D79">
        <w:rPr>
          <w:bCs/>
        </w:rPr>
        <w:t>Số tín chỉ phải là số nguyên dương (&gt;0).</w:t>
      </w:r>
    </w:p>
    <w:p w14:paraId="41FE9A30" w14:textId="2EE97C4F" w:rsidR="1284A544" w:rsidRDefault="000B2FE1" w:rsidP="5A909FCE">
      <w:pPr>
        <w:numPr>
          <w:ilvl w:val="1"/>
          <w:numId w:val="36"/>
        </w:numPr>
      </w:pPr>
      <w:r w:rsidRPr="00124D79">
        <w:rPr>
          <w:bCs/>
        </w:rPr>
        <w:t>Không được xóa môn học nếu môn học đó đã được phân công giảng dạy hoặc đã được xếp thời khóa biểu.</w:t>
      </w:r>
    </w:p>
    <w:p w14:paraId="19E8C08A" w14:textId="77777777" w:rsidR="000B2FE1" w:rsidRPr="00124D79" w:rsidRDefault="000B2FE1" w:rsidP="000B2FE1">
      <w:pPr>
        <w:ind w:firstLine="372"/>
        <w:rPr>
          <w:bCs/>
        </w:rPr>
      </w:pPr>
      <w:r>
        <w:rPr>
          <w:b/>
          <w:bCs/>
          <w:i/>
          <w:iCs/>
        </w:rPr>
        <w:t>2</w:t>
      </w:r>
      <w:r>
        <w:rPr>
          <w:b/>
          <w:bCs/>
          <w:i/>
          <w:iCs/>
          <w:lang w:val="vi-VN"/>
        </w:rPr>
        <w:t xml:space="preserve">. </w:t>
      </w:r>
      <w:r w:rsidRPr="00124D79">
        <w:rPr>
          <w:b/>
          <w:bCs/>
          <w:i/>
          <w:iCs/>
        </w:rPr>
        <w:t>Chức năng quản lý danh mục lớp học</w:t>
      </w:r>
    </w:p>
    <w:p w14:paraId="112F352B" w14:textId="77777777" w:rsidR="000B2FE1" w:rsidRPr="00124D79" w:rsidRDefault="000B2FE1" w:rsidP="00430B32">
      <w:pPr>
        <w:numPr>
          <w:ilvl w:val="0"/>
          <w:numId w:val="37"/>
        </w:numPr>
        <w:rPr>
          <w:bCs/>
        </w:rPr>
      </w:pPr>
      <w:r w:rsidRPr="00124D79">
        <w:rPr>
          <w:b/>
          <w:bCs/>
        </w:rPr>
        <w:t>Mục đích:</w:t>
      </w:r>
      <w:r w:rsidRPr="00124D79">
        <w:rPr>
          <w:bCs/>
        </w:rPr>
        <w:t xml:space="preserve"> Quản lý danh sách các lớp học cụ thể được mở để phục vụ công tác giảng dạy.</w:t>
      </w:r>
    </w:p>
    <w:p w14:paraId="5B176D97" w14:textId="77777777" w:rsidR="000B2FE1" w:rsidRPr="00124D79" w:rsidRDefault="000B2FE1" w:rsidP="00430B32">
      <w:pPr>
        <w:numPr>
          <w:ilvl w:val="0"/>
          <w:numId w:val="37"/>
        </w:numPr>
        <w:rPr>
          <w:bCs/>
        </w:rPr>
      </w:pPr>
      <w:r w:rsidRPr="00124D79">
        <w:rPr>
          <w:b/>
          <w:bCs/>
        </w:rPr>
        <w:t>Dữ liệu đầu vào:</w:t>
      </w:r>
      <w:r w:rsidRPr="00124D79">
        <w:rPr>
          <w:bCs/>
        </w:rPr>
        <w:t xml:space="preserve"> Mã lớp, Tên lớp, Sĩ số.</w:t>
      </w:r>
    </w:p>
    <w:p w14:paraId="2CD411D3" w14:textId="77777777" w:rsidR="000B2FE1" w:rsidRPr="00124D79" w:rsidRDefault="000B2FE1" w:rsidP="00430B32">
      <w:pPr>
        <w:numPr>
          <w:ilvl w:val="0"/>
          <w:numId w:val="37"/>
        </w:numPr>
        <w:rPr>
          <w:bCs/>
        </w:rPr>
      </w:pPr>
      <w:r w:rsidRPr="00124D79">
        <w:rPr>
          <w:b/>
          <w:bCs/>
        </w:rPr>
        <w:t>Dữ liệu đầu ra:</w:t>
      </w:r>
      <w:r w:rsidRPr="00124D79">
        <w:rPr>
          <w:bCs/>
        </w:rPr>
        <w:t xml:space="preserve"> Danh sách lớp học; Thông tin chi tiết lớp học; Thông báo kết quả thao tác.</w:t>
      </w:r>
    </w:p>
    <w:p w14:paraId="5EBC8891" w14:textId="77777777" w:rsidR="000B2FE1" w:rsidRPr="00124D79" w:rsidRDefault="000B2FE1" w:rsidP="00430B32">
      <w:pPr>
        <w:numPr>
          <w:ilvl w:val="0"/>
          <w:numId w:val="37"/>
        </w:numPr>
        <w:rPr>
          <w:bCs/>
        </w:rPr>
      </w:pPr>
      <w:r w:rsidRPr="00124D79">
        <w:rPr>
          <w:b/>
          <w:bCs/>
        </w:rPr>
        <w:t>Quy trình xử lý:</w:t>
      </w:r>
    </w:p>
    <w:p w14:paraId="01D0165F" w14:textId="77777777" w:rsidR="000B2FE1" w:rsidRPr="00124D79" w:rsidRDefault="000B2FE1" w:rsidP="00430B32">
      <w:pPr>
        <w:numPr>
          <w:ilvl w:val="1"/>
          <w:numId w:val="37"/>
        </w:numPr>
        <w:rPr>
          <w:bCs/>
        </w:rPr>
      </w:pPr>
      <w:r w:rsidRPr="00124D79">
        <w:rPr>
          <w:bCs/>
        </w:rPr>
        <w:t>Cán bộ quản lý chọn chức năng quản lý lớp học.</w:t>
      </w:r>
    </w:p>
    <w:p w14:paraId="26F6D902" w14:textId="77777777" w:rsidR="000B2FE1" w:rsidRPr="00124D79" w:rsidRDefault="000B2FE1" w:rsidP="00430B32">
      <w:pPr>
        <w:numPr>
          <w:ilvl w:val="1"/>
          <w:numId w:val="37"/>
        </w:numPr>
        <w:rPr>
          <w:bCs/>
        </w:rPr>
      </w:pPr>
      <w:r w:rsidRPr="00124D79">
        <w:rPr>
          <w:bCs/>
        </w:rPr>
        <w:t>Hệ thống hiển thị danh sách lớp học.</w:t>
      </w:r>
    </w:p>
    <w:p w14:paraId="66EFF8CB" w14:textId="77777777" w:rsidR="000B2FE1" w:rsidRPr="00124D79" w:rsidRDefault="000B2FE1" w:rsidP="00430B32">
      <w:pPr>
        <w:numPr>
          <w:ilvl w:val="1"/>
          <w:numId w:val="37"/>
        </w:numPr>
        <w:rPr>
          <w:bCs/>
        </w:rPr>
      </w:pPr>
      <w:r w:rsidRPr="00124D79">
        <w:rPr>
          <w:bCs/>
        </w:rPr>
        <w:t>Cán bộ quản lý chọn thao tác thêm, sửa, xóa hoặc tìm kiếm.</w:t>
      </w:r>
    </w:p>
    <w:p w14:paraId="1F287723" w14:textId="77777777" w:rsidR="000B2FE1" w:rsidRPr="00124D79" w:rsidRDefault="000B2FE1" w:rsidP="00430B32">
      <w:pPr>
        <w:numPr>
          <w:ilvl w:val="1"/>
          <w:numId w:val="37"/>
        </w:numPr>
        <w:rPr>
          <w:bCs/>
        </w:rPr>
      </w:pPr>
      <w:r w:rsidRPr="00124D79">
        <w:rPr>
          <w:bCs/>
        </w:rPr>
        <w:t>Hệ thống kiểm tra mã lớp, tên lớp, sĩ số.</w:t>
      </w:r>
    </w:p>
    <w:p w14:paraId="6E6F4910" w14:textId="77777777" w:rsidR="000B2FE1" w:rsidRPr="00124D79" w:rsidRDefault="000B2FE1" w:rsidP="00430B32">
      <w:pPr>
        <w:numPr>
          <w:ilvl w:val="1"/>
          <w:numId w:val="37"/>
        </w:numPr>
        <w:rPr>
          <w:bCs/>
        </w:rPr>
      </w:pPr>
      <w:r w:rsidRPr="00124D79">
        <w:rPr>
          <w:bCs/>
        </w:rPr>
        <w:t>Nếu dữ liệu hợp lệ, hệ thống lưu thông tin vào bảng LOP_HOC.</w:t>
      </w:r>
    </w:p>
    <w:p w14:paraId="3E52D25D" w14:textId="77777777" w:rsidR="000B2FE1" w:rsidRPr="00124D79" w:rsidRDefault="000B2FE1" w:rsidP="00430B32">
      <w:pPr>
        <w:numPr>
          <w:ilvl w:val="1"/>
          <w:numId w:val="37"/>
        </w:numPr>
        <w:rPr>
          <w:bCs/>
        </w:rPr>
      </w:pPr>
      <w:r w:rsidRPr="00124D79">
        <w:rPr>
          <w:bCs/>
        </w:rPr>
        <w:t>Nếu dữ liệu không hợp lệ, hệ thống hiển thị thông báo lỗi.</w:t>
      </w:r>
    </w:p>
    <w:p w14:paraId="0A5D14D4" w14:textId="77777777" w:rsidR="000B2FE1" w:rsidRPr="00124D79" w:rsidRDefault="000B2FE1" w:rsidP="00430B32">
      <w:pPr>
        <w:numPr>
          <w:ilvl w:val="1"/>
          <w:numId w:val="37"/>
        </w:numPr>
        <w:rPr>
          <w:bCs/>
        </w:rPr>
      </w:pPr>
      <w:r w:rsidRPr="00124D79">
        <w:rPr>
          <w:bCs/>
        </w:rPr>
        <w:t>Hệ thống cập nhật danh sách và thông báo.</w:t>
      </w:r>
    </w:p>
    <w:p w14:paraId="2FF4B0BB" w14:textId="77777777" w:rsidR="000B2FE1" w:rsidRPr="00124D79" w:rsidRDefault="000B2FE1" w:rsidP="00430B32">
      <w:pPr>
        <w:numPr>
          <w:ilvl w:val="0"/>
          <w:numId w:val="37"/>
        </w:numPr>
        <w:rPr>
          <w:bCs/>
        </w:rPr>
      </w:pPr>
      <w:r w:rsidRPr="00124D79">
        <w:rPr>
          <w:b/>
          <w:bCs/>
        </w:rPr>
        <w:t>Ràng buộc nghiệp vụ:</w:t>
      </w:r>
    </w:p>
    <w:p w14:paraId="592CB3C0" w14:textId="77777777" w:rsidR="000B2FE1" w:rsidRPr="00124D79" w:rsidRDefault="000B2FE1" w:rsidP="00430B32">
      <w:pPr>
        <w:numPr>
          <w:ilvl w:val="1"/>
          <w:numId w:val="38"/>
        </w:numPr>
        <w:rPr>
          <w:bCs/>
        </w:rPr>
      </w:pPr>
      <w:r w:rsidRPr="00124D79">
        <w:rPr>
          <w:bCs/>
        </w:rPr>
        <w:t>Mã lớp học không được trùng lặp.</w:t>
      </w:r>
    </w:p>
    <w:p w14:paraId="22F8A0F9" w14:textId="77777777" w:rsidR="000B2FE1" w:rsidRPr="00124D79" w:rsidRDefault="000B2FE1" w:rsidP="00430B32">
      <w:pPr>
        <w:numPr>
          <w:ilvl w:val="1"/>
          <w:numId w:val="38"/>
        </w:numPr>
        <w:rPr>
          <w:bCs/>
        </w:rPr>
      </w:pPr>
      <w:r w:rsidRPr="00124D79">
        <w:rPr>
          <w:bCs/>
        </w:rPr>
        <w:t>Tên lớp không được để trống.</w:t>
      </w:r>
    </w:p>
    <w:p w14:paraId="37442A3A" w14:textId="77777777" w:rsidR="000B2FE1" w:rsidRPr="00124D79" w:rsidRDefault="000B2FE1" w:rsidP="00430B32">
      <w:pPr>
        <w:numPr>
          <w:ilvl w:val="1"/>
          <w:numId w:val="38"/>
        </w:numPr>
        <w:rPr>
          <w:bCs/>
        </w:rPr>
      </w:pPr>
      <w:r w:rsidRPr="00124D79">
        <w:rPr>
          <w:bCs/>
        </w:rPr>
        <w:t>Sĩ số sinh viên phải lớn hơn 0 để làm căn cứ xếp phòng học có sức chứa phù hợp sau này.</w:t>
      </w:r>
    </w:p>
    <w:p w14:paraId="4D14CEA2" w14:textId="77777777" w:rsidR="000B2FE1" w:rsidRPr="00124D79" w:rsidRDefault="000B2FE1" w:rsidP="00430B32">
      <w:pPr>
        <w:numPr>
          <w:ilvl w:val="1"/>
          <w:numId w:val="38"/>
        </w:numPr>
        <w:rPr>
          <w:bCs/>
        </w:rPr>
      </w:pPr>
      <w:r w:rsidRPr="00124D79">
        <w:rPr>
          <w:bCs/>
        </w:rPr>
        <w:t>Không được xóa lớp học nếu lớp đã được phân công cho giảng viên hoặc đã có dữ liệu xếp phòng.</w:t>
      </w:r>
    </w:p>
    <w:p w14:paraId="3247F558" w14:textId="77777777" w:rsidR="000B2FE1" w:rsidRPr="00124D79" w:rsidRDefault="000B2FE1" w:rsidP="000B2FE1">
      <w:pPr>
        <w:ind w:firstLine="372"/>
        <w:rPr>
          <w:bCs/>
        </w:rPr>
      </w:pPr>
      <w:r>
        <w:rPr>
          <w:b/>
          <w:bCs/>
          <w:i/>
          <w:iCs/>
        </w:rPr>
        <w:t>3</w:t>
      </w:r>
      <w:r>
        <w:rPr>
          <w:b/>
          <w:bCs/>
          <w:i/>
          <w:iCs/>
          <w:lang w:val="vi-VN"/>
        </w:rPr>
        <w:t xml:space="preserve">. </w:t>
      </w:r>
      <w:r w:rsidRPr="00124D79">
        <w:rPr>
          <w:b/>
          <w:bCs/>
          <w:i/>
          <w:iCs/>
        </w:rPr>
        <w:t>Chức năng phân công giảng dạy</w:t>
      </w:r>
    </w:p>
    <w:p w14:paraId="0D9BF84E" w14:textId="77777777" w:rsidR="000B2FE1" w:rsidRPr="00124D79" w:rsidRDefault="000B2FE1" w:rsidP="00430B32">
      <w:pPr>
        <w:numPr>
          <w:ilvl w:val="0"/>
          <w:numId w:val="39"/>
        </w:numPr>
        <w:rPr>
          <w:bCs/>
        </w:rPr>
      </w:pPr>
      <w:r w:rsidRPr="00124D79">
        <w:rPr>
          <w:b/>
          <w:bCs/>
        </w:rPr>
        <w:t>Mục đích:</w:t>
      </w:r>
      <w:r w:rsidRPr="00124D79">
        <w:rPr>
          <w:bCs/>
        </w:rPr>
        <w:t xml:space="preserve"> Gắn kết trách nhiệm giảng dạy của một Giảng viên cụ thể với một Lớp học và Môn học nhất định trong một Học kỳ/Năm học.</w:t>
      </w:r>
    </w:p>
    <w:p w14:paraId="339178D1" w14:textId="77777777" w:rsidR="000B2FE1" w:rsidRPr="00124D79" w:rsidRDefault="000B2FE1" w:rsidP="00430B32">
      <w:pPr>
        <w:numPr>
          <w:ilvl w:val="0"/>
          <w:numId w:val="39"/>
        </w:numPr>
        <w:rPr>
          <w:bCs/>
        </w:rPr>
      </w:pPr>
      <w:r w:rsidRPr="00124D79">
        <w:rPr>
          <w:b/>
          <w:bCs/>
        </w:rPr>
        <w:t>Dữ liệu đầu vào:</w:t>
      </w:r>
      <w:r w:rsidRPr="00124D79">
        <w:rPr>
          <w:bCs/>
        </w:rPr>
        <w:t xml:space="preserve"> Mã phân công, Học kỳ, Năm học, ID Giảng viên (userID), Mã vai trò, Mã môn học, Mã lớp.</w:t>
      </w:r>
    </w:p>
    <w:p w14:paraId="6ED4B168" w14:textId="77777777" w:rsidR="000B2FE1" w:rsidRPr="00124D79" w:rsidRDefault="000B2FE1" w:rsidP="00430B32">
      <w:pPr>
        <w:numPr>
          <w:ilvl w:val="0"/>
          <w:numId w:val="39"/>
        </w:numPr>
        <w:rPr>
          <w:bCs/>
        </w:rPr>
      </w:pPr>
      <w:r w:rsidRPr="00124D79">
        <w:rPr>
          <w:b/>
          <w:bCs/>
        </w:rPr>
        <w:t>Dữ liệu đầu ra:</w:t>
      </w:r>
      <w:r w:rsidRPr="00124D79">
        <w:rPr>
          <w:bCs/>
        </w:rPr>
        <w:t xml:space="preserve"> Bảng danh sách phân công giảng dạy; Cảnh báo lỗi trùng lặp; Xác nhận phân công thành công.</w:t>
      </w:r>
    </w:p>
    <w:p w14:paraId="70A6C78F" w14:textId="77777777" w:rsidR="000B2FE1" w:rsidRPr="00124D79" w:rsidRDefault="000B2FE1" w:rsidP="00430B32">
      <w:pPr>
        <w:numPr>
          <w:ilvl w:val="0"/>
          <w:numId w:val="39"/>
        </w:numPr>
        <w:rPr>
          <w:bCs/>
        </w:rPr>
      </w:pPr>
      <w:r w:rsidRPr="00124D79">
        <w:rPr>
          <w:b/>
          <w:bCs/>
        </w:rPr>
        <w:t>Quy trình xử lý:</w:t>
      </w:r>
    </w:p>
    <w:p w14:paraId="49429EA0" w14:textId="77777777" w:rsidR="000B2FE1" w:rsidRPr="00124D79" w:rsidRDefault="000B2FE1" w:rsidP="00430B32">
      <w:pPr>
        <w:numPr>
          <w:ilvl w:val="1"/>
          <w:numId w:val="39"/>
        </w:numPr>
        <w:rPr>
          <w:bCs/>
        </w:rPr>
      </w:pPr>
      <w:r w:rsidRPr="00124D79">
        <w:rPr>
          <w:bCs/>
        </w:rPr>
        <w:t>Cán bộ quản lý chọn chức năng Phân công giảng dạy.</w:t>
      </w:r>
    </w:p>
    <w:p w14:paraId="1BCC4CB3" w14:textId="77777777" w:rsidR="000B2FE1" w:rsidRPr="00124D79" w:rsidRDefault="000B2FE1" w:rsidP="00430B32">
      <w:pPr>
        <w:numPr>
          <w:ilvl w:val="1"/>
          <w:numId w:val="39"/>
        </w:numPr>
        <w:rPr>
          <w:bCs/>
        </w:rPr>
      </w:pPr>
      <w:r w:rsidRPr="00124D79">
        <w:rPr>
          <w:bCs/>
        </w:rPr>
        <w:t>Hệ thống yêu cầu chọn thông tin cơ sở: Học kỳ và Năm học.</w:t>
      </w:r>
    </w:p>
    <w:p w14:paraId="07A72A13" w14:textId="77777777" w:rsidR="000B2FE1" w:rsidRPr="00124D79" w:rsidRDefault="000B2FE1" w:rsidP="00430B32">
      <w:pPr>
        <w:numPr>
          <w:ilvl w:val="1"/>
          <w:numId w:val="39"/>
        </w:numPr>
        <w:rPr>
          <w:bCs/>
        </w:rPr>
      </w:pPr>
      <w:r w:rsidRPr="00124D79">
        <w:rPr>
          <w:bCs/>
        </w:rPr>
        <w:t>Cán bộ tiến hành chọn Giảng viên, ghép nối với Môn học và Lớp học tương ứng.</w:t>
      </w:r>
    </w:p>
    <w:p w14:paraId="3305D379" w14:textId="77777777" w:rsidR="000B2FE1" w:rsidRPr="00124D79" w:rsidRDefault="000B2FE1" w:rsidP="00430B32">
      <w:pPr>
        <w:numPr>
          <w:ilvl w:val="1"/>
          <w:numId w:val="39"/>
        </w:numPr>
        <w:rPr>
          <w:bCs/>
        </w:rPr>
      </w:pPr>
      <w:r w:rsidRPr="00124D79">
        <w:rPr>
          <w:bCs/>
        </w:rPr>
        <w:t>Hệ thống thực hiện thuật toán kiểm tra trùng lặp (Ví dụ: Kiểm tra xem lớp học này đã có giảng viên nào dạy môn này trong cùng học kỳ chưa?).</w:t>
      </w:r>
    </w:p>
    <w:p w14:paraId="018EA81F" w14:textId="77777777" w:rsidR="000B2FE1" w:rsidRPr="00124D79" w:rsidRDefault="000B2FE1" w:rsidP="00430B32">
      <w:pPr>
        <w:numPr>
          <w:ilvl w:val="1"/>
          <w:numId w:val="39"/>
        </w:numPr>
        <w:rPr>
          <w:bCs/>
        </w:rPr>
      </w:pPr>
      <w:r w:rsidRPr="00124D79">
        <w:rPr>
          <w:bCs/>
        </w:rPr>
        <w:t>Nếu phát hiện trùng lặp, hệ thống bật cảnh báo và từ chối lưu.</w:t>
      </w:r>
    </w:p>
    <w:p w14:paraId="564E20FB" w14:textId="77777777" w:rsidR="00516D20" w:rsidRPr="00516D20" w:rsidRDefault="000B2FE1" w:rsidP="00430B32">
      <w:pPr>
        <w:numPr>
          <w:ilvl w:val="1"/>
          <w:numId w:val="39"/>
        </w:numPr>
        <w:jc w:val="left"/>
        <w:rPr>
          <w:bCs/>
        </w:rPr>
      </w:pPr>
      <w:r>
        <w:rPr>
          <w:bCs/>
        </w:rPr>
        <w:t>Nếu hợp lệ, hệ thống ghi nhận bản ghi vào bảng PHAN_CONG_GIANG_DAY.</w:t>
      </w:r>
    </w:p>
    <w:p w14:paraId="58D45499" w14:textId="74F78249" w:rsidR="000B2FE1" w:rsidRPr="00124D79" w:rsidRDefault="000B2FE1" w:rsidP="00430B32">
      <w:pPr>
        <w:numPr>
          <w:ilvl w:val="1"/>
          <w:numId w:val="39"/>
        </w:numPr>
        <w:rPr>
          <w:bCs/>
        </w:rPr>
      </w:pPr>
      <w:r w:rsidRPr="00124D79">
        <w:rPr>
          <w:bCs/>
        </w:rPr>
        <w:t>Cập nhật giao diện danh sách phân công và thông báo hoàn tất.</w:t>
      </w:r>
    </w:p>
    <w:p w14:paraId="64BE5948" w14:textId="77777777" w:rsidR="000B2FE1" w:rsidRPr="00124D79" w:rsidRDefault="000B2FE1" w:rsidP="00430B32">
      <w:pPr>
        <w:numPr>
          <w:ilvl w:val="0"/>
          <w:numId w:val="39"/>
        </w:numPr>
        <w:rPr>
          <w:bCs/>
        </w:rPr>
      </w:pPr>
      <w:r w:rsidRPr="00124D79">
        <w:rPr>
          <w:b/>
          <w:bCs/>
        </w:rPr>
        <w:t>Ràng buộc nghiệp vụ:</w:t>
      </w:r>
    </w:p>
    <w:p w14:paraId="75741371" w14:textId="77777777" w:rsidR="000B2FE1" w:rsidRPr="00124D79" w:rsidRDefault="000B2FE1" w:rsidP="00430B32">
      <w:pPr>
        <w:numPr>
          <w:ilvl w:val="1"/>
          <w:numId w:val="40"/>
        </w:numPr>
        <w:rPr>
          <w:bCs/>
        </w:rPr>
      </w:pPr>
      <w:r w:rsidRPr="00124D79">
        <w:rPr>
          <w:bCs/>
        </w:rPr>
        <w:t>Mã phân công là duy nhất (duy trì tính toàn vẹn thực thể).</w:t>
      </w:r>
    </w:p>
    <w:p w14:paraId="011AD2A9" w14:textId="77777777" w:rsidR="000B2FE1" w:rsidRPr="00124D79" w:rsidRDefault="000B2FE1" w:rsidP="00430B32">
      <w:pPr>
        <w:numPr>
          <w:ilvl w:val="1"/>
          <w:numId w:val="40"/>
        </w:numPr>
        <w:rPr>
          <w:bCs/>
        </w:rPr>
      </w:pPr>
      <w:r w:rsidRPr="00124D79">
        <w:rPr>
          <w:bCs/>
        </w:rPr>
        <w:t>Cùng một Lớp học học một Môn học trong một Học kỳ chỉ được phân công cho một Giảng viên phụ trách (chống trùng lặp phân công).</w:t>
      </w:r>
    </w:p>
    <w:p w14:paraId="7D105390" w14:textId="77777777" w:rsidR="000B2FE1" w:rsidRPr="00124D79" w:rsidRDefault="000B2FE1" w:rsidP="00430B32">
      <w:pPr>
        <w:numPr>
          <w:ilvl w:val="1"/>
          <w:numId w:val="40"/>
        </w:numPr>
        <w:rPr>
          <w:bCs/>
        </w:rPr>
      </w:pPr>
      <w:r w:rsidRPr="00124D79">
        <w:rPr>
          <w:bCs/>
        </w:rPr>
        <w:t>Các dữ liệu tham chiếu (Giảng viên, Môn học, Lớp học, Học kỳ) bắt buộc phải tồn tại từ trước trong hệ thống (toàn vẹn khóa ngoại).</w:t>
      </w:r>
    </w:p>
    <w:p w14:paraId="1E3E4D3A" w14:textId="65629399" w:rsidR="58E22663" w:rsidRDefault="29FD3A84" w:rsidP="029381D0">
      <w:pPr>
        <w:pStyle w:val="Heading5"/>
      </w:pPr>
      <w:r>
        <w:t>Ma trận thực thể</w:t>
      </w:r>
    </w:p>
    <w:p w14:paraId="3E263FEB" w14:textId="48C91DFB" w:rsidR="00733568" w:rsidRPr="00733568" w:rsidRDefault="1C86078C" w:rsidP="00A9754F">
      <w:pPr>
        <w:pStyle w:val="Heading4"/>
      </w:pPr>
      <w:r>
        <w:t>Phân tích chức năng quản lý đào tạo và thời khoá biểu</w:t>
      </w:r>
      <w:r w:rsidR="007B0BBC">
        <w:t xml:space="preserve"> </w:t>
      </w:r>
      <w:r w:rsidR="00C93197">
        <w:t>(2321050132 – Đào Quang Lộc)</w:t>
      </w:r>
    </w:p>
    <w:p w14:paraId="3A82D0D2" w14:textId="7B68C730" w:rsidR="00D257F4" w:rsidRDefault="00D257F4" w:rsidP="00430B32">
      <w:pPr>
        <w:pStyle w:val="Heading5"/>
        <w:numPr>
          <w:ilvl w:val="0"/>
          <w:numId w:val="45"/>
        </w:numPr>
      </w:pPr>
      <w:r>
        <w:t>Mục đích chức năng</w:t>
      </w:r>
    </w:p>
    <w:p w14:paraId="2FFB81C8" w14:textId="77777777" w:rsidR="009B5419" w:rsidRPr="005D2E1A" w:rsidRDefault="009B5419" w:rsidP="005D2E1A">
      <w:pPr>
        <w:ind w:firstLine="360"/>
        <w:rPr>
          <w:szCs w:val="26"/>
        </w:rPr>
      </w:pPr>
      <w:r w:rsidRPr="005D2E1A">
        <w:rPr>
          <w:szCs w:val="26"/>
        </w:rPr>
        <w:t xml:space="preserve">Chức năng </w:t>
      </w:r>
      <w:r w:rsidRPr="005D2E1A">
        <w:rPr>
          <w:b/>
          <w:bCs/>
          <w:szCs w:val="26"/>
        </w:rPr>
        <w:t>quản lý đào tạo và thời khóa biểu</w:t>
      </w:r>
      <w:r w:rsidRPr="005D2E1A">
        <w:rPr>
          <w:szCs w:val="26"/>
        </w:rPr>
        <w:t xml:space="preserve"> hỗ trợ cán bộ quản lý trong việc tổ chức lịch học, quản lý học kỳ, quản lý các ca học trong ngày và lập thời khóa biểu sử dụng phòng học. Chức năng này giúp hệ thống xác định phòng học còn trống theo ngày học, ca học, loại phòng và sức chứa; đồng thời kiểm tra các xung đột lịch trước khi lưu thời khóa biểu.</w:t>
      </w:r>
    </w:p>
    <w:p w14:paraId="5EAE9951" w14:textId="77777777" w:rsidR="009B5419" w:rsidRPr="005D2E1A" w:rsidRDefault="009B5419" w:rsidP="005D2E1A">
      <w:pPr>
        <w:ind w:firstLine="0"/>
        <w:rPr>
          <w:szCs w:val="26"/>
        </w:rPr>
      </w:pPr>
      <w:r w:rsidRPr="005D2E1A">
        <w:rPr>
          <w:szCs w:val="26"/>
        </w:rPr>
        <w:t>Mục tiêu chính của chức năng gồm:</w:t>
      </w:r>
    </w:p>
    <w:p w14:paraId="6B3C9316" w14:textId="77777777" w:rsidR="009B5419" w:rsidRPr="005D2E1A" w:rsidRDefault="009B5419" w:rsidP="00430B32">
      <w:pPr>
        <w:numPr>
          <w:ilvl w:val="0"/>
          <w:numId w:val="22"/>
        </w:numPr>
        <w:rPr>
          <w:szCs w:val="26"/>
        </w:rPr>
      </w:pPr>
      <w:r w:rsidRPr="005D2E1A">
        <w:rPr>
          <w:szCs w:val="26"/>
        </w:rPr>
        <w:t>Quản lý danh mục học kỳ dùng trong lập lịch đào tạo.</w:t>
      </w:r>
    </w:p>
    <w:p w14:paraId="0DE3AAF5" w14:textId="77777777" w:rsidR="009B5419" w:rsidRPr="005D2E1A" w:rsidRDefault="009B5419" w:rsidP="00430B32">
      <w:pPr>
        <w:numPr>
          <w:ilvl w:val="0"/>
          <w:numId w:val="22"/>
        </w:numPr>
        <w:rPr>
          <w:szCs w:val="26"/>
        </w:rPr>
      </w:pPr>
      <w:r w:rsidRPr="005D2E1A">
        <w:rPr>
          <w:szCs w:val="26"/>
        </w:rPr>
        <w:t>Quản lý danh mục ca học, khung giờ học trong ngày.</w:t>
      </w:r>
    </w:p>
    <w:p w14:paraId="72222522" w14:textId="77777777" w:rsidR="009B5419" w:rsidRPr="005D2E1A" w:rsidRDefault="009B5419" w:rsidP="00430B32">
      <w:pPr>
        <w:numPr>
          <w:ilvl w:val="0"/>
          <w:numId w:val="22"/>
        </w:numPr>
        <w:rPr>
          <w:szCs w:val="26"/>
        </w:rPr>
      </w:pPr>
      <w:r w:rsidRPr="005D2E1A">
        <w:rPr>
          <w:szCs w:val="26"/>
        </w:rPr>
        <w:t>Lập, cập nhật và theo dõi thời khóa biểu.</w:t>
      </w:r>
    </w:p>
    <w:p w14:paraId="22F78908" w14:textId="77777777" w:rsidR="009B5419" w:rsidRPr="005D2E1A" w:rsidRDefault="009B5419" w:rsidP="00430B32">
      <w:pPr>
        <w:numPr>
          <w:ilvl w:val="0"/>
          <w:numId w:val="22"/>
        </w:numPr>
        <w:rPr>
          <w:szCs w:val="26"/>
        </w:rPr>
      </w:pPr>
      <w:r w:rsidRPr="005D2E1A">
        <w:rPr>
          <w:szCs w:val="26"/>
        </w:rPr>
        <w:t>Tra cứu phòng học còn trống theo điều kiện cụ thể.</w:t>
      </w:r>
    </w:p>
    <w:p w14:paraId="0D50BF2B" w14:textId="77777777" w:rsidR="009B5419" w:rsidRPr="005D2E1A" w:rsidRDefault="009B5419" w:rsidP="00430B32">
      <w:pPr>
        <w:numPr>
          <w:ilvl w:val="0"/>
          <w:numId w:val="22"/>
        </w:numPr>
        <w:rPr>
          <w:szCs w:val="26"/>
        </w:rPr>
      </w:pPr>
      <w:r w:rsidRPr="005D2E1A">
        <w:rPr>
          <w:szCs w:val="26"/>
        </w:rPr>
        <w:t>Kiểm tra trùng lịch phòng học, lớp học, giảng viên và phiếu đăng ký phòng.</w:t>
      </w:r>
    </w:p>
    <w:p w14:paraId="6DC27E21" w14:textId="77777777" w:rsidR="009B5419" w:rsidRPr="005D2E1A" w:rsidRDefault="009B5419" w:rsidP="00430B32">
      <w:pPr>
        <w:numPr>
          <w:ilvl w:val="0"/>
          <w:numId w:val="22"/>
        </w:numPr>
        <w:rPr>
          <w:szCs w:val="26"/>
        </w:rPr>
      </w:pPr>
      <w:r w:rsidRPr="005D2E1A">
        <w:rPr>
          <w:szCs w:val="26"/>
        </w:rPr>
        <w:t>Đảm bảo dữ liệu lịch học nhất quán, tránh xung đột khi sử dụng phòng.</w:t>
      </w:r>
    </w:p>
    <w:p w14:paraId="3ACE0FAF" w14:textId="5347DC8C" w:rsidR="00D257F4" w:rsidRPr="005D2E1A" w:rsidRDefault="00D257F4" w:rsidP="008462E6">
      <w:pPr>
        <w:pStyle w:val="Heading5"/>
      </w:pPr>
      <w:r w:rsidRPr="005D2E1A">
        <w:t xml:space="preserve">Phạm vi chức năng </w:t>
      </w:r>
    </w:p>
    <w:p w14:paraId="34ECB2C6" w14:textId="6A181274" w:rsidR="0066783B" w:rsidRDefault="00973C00" w:rsidP="005D2E1A">
      <w:r w:rsidRPr="00973C00">
        <w:t>Chức năng này bao gồm các nghiệp vụ chính</w:t>
      </w:r>
      <w:r w:rsidR="00BB2488">
        <w:t xml:space="preserve"> thuộc phạm vi</w:t>
      </w:r>
      <w:r w:rsidRPr="00973C00">
        <w:t>:</w:t>
      </w:r>
    </w:p>
    <w:p w14:paraId="37C2B294" w14:textId="2D35ED0F" w:rsidR="00997677" w:rsidRDefault="00997677" w:rsidP="005D2E1A">
      <w:r>
        <w:t>- Quản lý học kỳ.</w:t>
      </w:r>
    </w:p>
    <w:p w14:paraId="4349B50D" w14:textId="77777777" w:rsidR="00997677" w:rsidRDefault="00997677" w:rsidP="005D2E1A">
      <w:r>
        <w:t>- Quản lý ca học.</w:t>
      </w:r>
    </w:p>
    <w:p w14:paraId="7DB39307" w14:textId="77777777" w:rsidR="00997677" w:rsidRDefault="00997677" w:rsidP="005D2E1A">
      <w:r>
        <w:t>- Quản lý thời khóa biểu.</w:t>
      </w:r>
    </w:p>
    <w:p w14:paraId="6D1C758B" w14:textId="77777777" w:rsidR="00997677" w:rsidRDefault="00997677" w:rsidP="005D2E1A">
      <w:r>
        <w:t>- Tra cứu lịch trống phòng học.</w:t>
      </w:r>
    </w:p>
    <w:p w14:paraId="77D63507" w14:textId="77777777" w:rsidR="00997677" w:rsidRDefault="00997677" w:rsidP="005D2E1A">
      <w:r>
        <w:t>- Kiểm tra trùng lịch khi lập thời khóa biểu.</w:t>
      </w:r>
    </w:p>
    <w:p w14:paraId="1C4D35F9" w14:textId="6FBD3E28" w:rsidR="00973C00" w:rsidRDefault="00997677" w:rsidP="005D2E1A">
      <w:r>
        <w:t>- Kiểm tra trùng lịch với phiếu đăng ký phòng đã duyệt hoặc đang chờ duyệt.</w:t>
      </w:r>
    </w:p>
    <w:p w14:paraId="4EBF9C62" w14:textId="1B86E630" w:rsidR="00997677" w:rsidRDefault="00DD3B11" w:rsidP="005D2E1A">
      <w:r w:rsidRPr="00DD3B11">
        <w:t>Chức năng này có liên kết với các nhóm dữ liệu khác trong hệ thống như phòng học, môn học, lớp học, người dùng/giảng viên và phiếu đăng ký phòng.</w:t>
      </w:r>
    </w:p>
    <w:p w14:paraId="5C938BA6" w14:textId="78275C0E" w:rsidR="0066783B" w:rsidRPr="0066783B" w:rsidRDefault="0066783B" w:rsidP="008462E6">
      <w:pPr>
        <w:pStyle w:val="Heading5"/>
      </w:pPr>
      <w:r>
        <w:t>Tác nhân sử dụng</w:t>
      </w:r>
    </w:p>
    <w:tbl>
      <w:tblPr>
        <w:tblStyle w:val="GridTable1Light"/>
        <w:tblW w:w="0" w:type="auto"/>
        <w:tblLook w:val="04A0" w:firstRow="1" w:lastRow="0" w:firstColumn="1" w:lastColumn="0" w:noHBand="0" w:noVBand="1"/>
      </w:tblPr>
      <w:tblGrid>
        <w:gridCol w:w="4743"/>
        <w:gridCol w:w="4744"/>
      </w:tblGrid>
      <w:tr w:rsidR="00B8303E" w14:paraId="79AB41CC" w14:textId="77777777" w:rsidTr="005D2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vAlign w:val="center"/>
          </w:tcPr>
          <w:p w14:paraId="6857E4A5" w14:textId="2608DE56" w:rsidR="00B8303E" w:rsidRDefault="00B8303E" w:rsidP="005D2E1A">
            <w:pPr>
              <w:ind w:firstLine="0"/>
              <w:jc w:val="left"/>
            </w:pPr>
            <w:r>
              <w:t>Tác nhân</w:t>
            </w:r>
          </w:p>
        </w:tc>
        <w:tc>
          <w:tcPr>
            <w:tcW w:w="4744" w:type="dxa"/>
            <w:vAlign w:val="center"/>
          </w:tcPr>
          <w:p w14:paraId="0EEB7319" w14:textId="337D1DF5" w:rsidR="00B8303E" w:rsidRDefault="00B8303E" w:rsidP="005D2E1A">
            <w:pPr>
              <w:ind w:firstLine="0"/>
              <w:jc w:val="left"/>
              <w:cnfStyle w:val="100000000000" w:firstRow="1" w:lastRow="0" w:firstColumn="0" w:lastColumn="0" w:oddVBand="0" w:evenVBand="0" w:oddHBand="0" w:evenHBand="0" w:firstRowFirstColumn="0" w:firstRowLastColumn="0" w:lastRowFirstColumn="0" w:lastRowLastColumn="0"/>
            </w:pPr>
            <w:r>
              <w:t>Vai trò</w:t>
            </w:r>
          </w:p>
        </w:tc>
      </w:tr>
      <w:tr w:rsidR="00B8303E" w14:paraId="0B2489B3" w14:textId="77777777" w:rsidTr="005D2E1A">
        <w:tc>
          <w:tcPr>
            <w:cnfStyle w:val="001000000000" w:firstRow="0" w:lastRow="0" w:firstColumn="1" w:lastColumn="0" w:oddVBand="0" w:evenVBand="0" w:oddHBand="0" w:evenHBand="0" w:firstRowFirstColumn="0" w:firstRowLastColumn="0" w:lastRowFirstColumn="0" w:lastRowLastColumn="0"/>
            <w:tcW w:w="4743" w:type="dxa"/>
            <w:vAlign w:val="center"/>
          </w:tcPr>
          <w:p w14:paraId="3A082665" w14:textId="23BFD1E4" w:rsidR="00B8303E" w:rsidRDefault="00B8303E" w:rsidP="005D2E1A">
            <w:pPr>
              <w:ind w:firstLine="0"/>
              <w:jc w:val="left"/>
            </w:pPr>
            <w:r>
              <w:t>Cán bộ quản lí đào tạo</w:t>
            </w:r>
          </w:p>
        </w:tc>
        <w:tc>
          <w:tcPr>
            <w:tcW w:w="4744" w:type="dxa"/>
            <w:vAlign w:val="center"/>
          </w:tcPr>
          <w:p w14:paraId="65B5D11F" w14:textId="79EC0BAF" w:rsidR="00B8303E" w:rsidRDefault="00D950C5" w:rsidP="005D2E1A">
            <w:pPr>
              <w:ind w:firstLine="0"/>
              <w:cnfStyle w:val="000000000000" w:firstRow="0" w:lastRow="0" w:firstColumn="0" w:lastColumn="0" w:oddVBand="0" w:evenVBand="0" w:oddHBand="0" w:evenHBand="0" w:firstRowFirstColumn="0" w:firstRowLastColumn="0" w:lastRowFirstColumn="0" w:lastRowLastColumn="0"/>
            </w:pPr>
            <w:r w:rsidRPr="00D950C5">
              <w:t>Quản lý học kỳ, ca học, lập và cập nhật thời khóa biểu</w:t>
            </w:r>
          </w:p>
        </w:tc>
      </w:tr>
      <w:tr w:rsidR="00B8303E" w14:paraId="6A856833" w14:textId="77777777" w:rsidTr="005D2E1A">
        <w:tc>
          <w:tcPr>
            <w:cnfStyle w:val="001000000000" w:firstRow="0" w:lastRow="0" w:firstColumn="1" w:lastColumn="0" w:oddVBand="0" w:evenVBand="0" w:oddHBand="0" w:evenHBand="0" w:firstRowFirstColumn="0" w:firstRowLastColumn="0" w:lastRowFirstColumn="0" w:lastRowLastColumn="0"/>
            <w:tcW w:w="4743" w:type="dxa"/>
            <w:vAlign w:val="center"/>
          </w:tcPr>
          <w:p w14:paraId="13C36009" w14:textId="4F318712" w:rsidR="00B8303E" w:rsidRDefault="00D950C5" w:rsidP="005D2E1A">
            <w:pPr>
              <w:ind w:firstLine="0"/>
              <w:jc w:val="left"/>
            </w:pPr>
            <w:r w:rsidRPr="00D950C5">
              <w:t>Quản trị viên</w:t>
            </w:r>
          </w:p>
        </w:tc>
        <w:tc>
          <w:tcPr>
            <w:tcW w:w="4744" w:type="dxa"/>
            <w:vAlign w:val="center"/>
          </w:tcPr>
          <w:p w14:paraId="49480219" w14:textId="593F3297" w:rsidR="00B8303E" w:rsidRDefault="00A11A51" w:rsidP="005D2E1A">
            <w:pPr>
              <w:ind w:firstLine="0"/>
              <w:cnfStyle w:val="000000000000" w:firstRow="0" w:lastRow="0" w:firstColumn="0" w:lastColumn="0" w:oddVBand="0" w:evenVBand="0" w:oddHBand="0" w:evenHBand="0" w:firstRowFirstColumn="0" w:firstRowLastColumn="0" w:lastRowFirstColumn="0" w:lastRowLastColumn="0"/>
            </w:pPr>
            <w:r w:rsidRPr="00A11A51">
              <w:t>Có quyền quản lý toàn bộ dữ liệu, phân quyền và xử lý các cấu hình hệ thống liên quan.</w:t>
            </w:r>
          </w:p>
        </w:tc>
      </w:tr>
      <w:tr w:rsidR="00B8303E" w14:paraId="24BD33CC" w14:textId="77777777" w:rsidTr="005D2E1A">
        <w:tc>
          <w:tcPr>
            <w:cnfStyle w:val="001000000000" w:firstRow="0" w:lastRow="0" w:firstColumn="1" w:lastColumn="0" w:oddVBand="0" w:evenVBand="0" w:oddHBand="0" w:evenHBand="0" w:firstRowFirstColumn="0" w:firstRowLastColumn="0" w:lastRowFirstColumn="0" w:lastRowLastColumn="0"/>
            <w:tcW w:w="4743" w:type="dxa"/>
            <w:vAlign w:val="center"/>
          </w:tcPr>
          <w:p w14:paraId="1AFB54AE" w14:textId="74ADF9F4" w:rsidR="00B8303E" w:rsidRDefault="00D74351" w:rsidP="005D2E1A">
            <w:pPr>
              <w:ind w:firstLine="0"/>
              <w:jc w:val="left"/>
            </w:pPr>
            <w:r w:rsidRPr="00D74351">
              <w:t>Giảng viên</w:t>
            </w:r>
          </w:p>
        </w:tc>
        <w:tc>
          <w:tcPr>
            <w:tcW w:w="4744" w:type="dxa"/>
            <w:vAlign w:val="center"/>
          </w:tcPr>
          <w:p w14:paraId="36EC5D1F" w14:textId="4470D790" w:rsidR="00B8303E" w:rsidRDefault="0061588C" w:rsidP="005D2E1A">
            <w:pPr>
              <w:ind w:firstLine="0"/>
              <w:cnfStyle w:val="000000000000" w:firstRow="0" w:lastRow="0" w:firstColumn="0" w:lastColumn="0" w:oddVBand="0" w:evenVBand="0" w:oddHBand="0" w:evenHBand="0" w:firstRowFirstColumn="0" w:firstRowLastColumn="0" w:lastRowFirstColumn="0" w:lastRowLastColumn="0"/>
            </w:pPr>
            <w:r w:rsidRPr="0061588C">
              <w:t>Tra cứu lịch dạy, phòng học và thời khóa biểu cá nhân.</w:t>
            </w:r>
          </w:p>
        </w:tc>
      </w:tr>
      <w:tr w:rsidR="006F52BC" w14:paraId="31B9B8C4" w14:textId="77777777" w:rsidTr="005D2E1A">
        <w:tc>
          <w:tcPr>
            <w:cnfStyle w:val="001000000000" w:firstRow="0" w:lastRow="0" w:firstColumn="1" w:lastColumn="0" w:oddVBand="0" w:evenVBand="0" w:oddHBand="0" w:evenHBand="0" w:firstRowFirstColumn="0" w:firstRowLastColumn="0" w:lastRowFirstColumn="0" w:lastRowLastColumn="0"/>
            <w:tcW w:w="4743" w:type="dxa"/>
            <w:vAlign w:val="center"/>
          </w:tcPr>
          <w:p w14:paraId="6CA976C3" w14:textId="1D78B6C0" w:rsidR="006F52BC" w:rsidRPr="00D74351" w:rsidRDefault="006E2CB8" w:rsidP="005D2E1A">
            <w:pPr>
              <w:ind w:firstLine="0"/>
              <w:jc w:val="left"/>
            </w:pPr>
            <w:r w:rsidRPr="006E2CB8">
              <w:t>Sinh viên</w:t>
            </w:r>
          </w:p>
        </w:tc>
        <w:tc>
          <w:tcPr>
            <w:tcW w:w="474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2E1A" w:rsidRPr="005D2E1A" w14:paraId="0B378F57" w14:textId="77777777">
              <w:trPr>
                <w:tblCellSpacing w:w="15" w:type="dxa"/>
              </w:trPr>
              <w:tc>
                <w:tcPr>
                  <w:tcW w:w="0" w:type="auto"/>
                  <w:vAlign w:val="center"/>
                  <w:hideMark/>
                </w:tcPr>
                <w:p w14:paraId="14BF5549" w14:textId="77777777" w:rsidR="005D2E1A" w:rsidRPr="005D2E1A" w:rsidRDefault="005D2E1A" w:rsidP="005D2E1A">
                  <w:pPr>
                    <w:ind w:firstLine="0"/>
                  </w:pPr>
                </w:p>
              </w:tc>
            </w:tr>
          </w:tbl>
          <w:p w14:paraId="6D82AA76" w14:textId="77777777" w:rsidR="005D2E1A" w:rsidRPr="005D2E1A" w:rsidRDefault="005D2E1A" w:rsidP="005D2E1A">
            <w:pPr>
              <w:ind w:firstLine="0"/>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8"/>
            </w:tblGrid>
            <w:tr w:rsidR="005D2E1A" w:rsidRPr="005D2E1A" w14:paraId="477A48A3" w14:textId="77777777">
              <w:trPr>
                <w:tblCellSpacing w:w="15" w:type="dxa"/>
              </w:trPr>
              <w:tc>
                <w:tcPr>
                  <w:tcW w:w="0" w:type="auto"/>
                  <w:vAlign w:val="center"/>
                  <w:hideMark/>
                </w:tcPr>
                <w:p w14:paraId="48D25100" w14:textId="77777777" w:rsidR="005D2E1A" w:rsidRPr="005D2E1A" w:rsidRDefault="005D2E1A" w:rsidP="005D2E1A">
                  <w:pPr>
                    <w:ind w:firstLine="0"/>
                  </w:pPr>
                  <w:r w:rsidRPr="005D2E1A">
                    <w:t>Tra cứu lịch học theo lớp, môn học, học kỳ.</w:t>
                  </w:r>
                </w:p>
              </w:tc>
            </w:tr>
          </w:tbl>
          <w:p w14:paraId="3C3E0104" w14:textId="77777777" w:rsidR="006F52BC" w:rsidRPr="00D74351" w:rsidRDefault="006F52BC" w:rsidP="005D2E1A">
            <w:pPr>
              <w:ind w:firstLine="0"/>
              <w:cnfStyle w:val="000000000000" w:firstRow="0" w:lastRow="0" w:firstColumn="0" w:lastColumn="0" w:oddVBand="0" w:evenVBand="0" w:oddHBand="0" w:evenHBand="0" w:firstRowFirstColumn="0" w:firstRowLastColumn="0" w:lastRowFirstColumn="0" w:lastRowLastColumn="0"/>
            </w:pPr>
          </w:p>
        </w:tc>
      </w:tr>
      <w:tr w:rsidR="00B8303E" w14:paraId="15D90D29" w14:textId="77777777" w:rsidTr="005D2E1A">
        <w:tc>
          <w:tcPr>
            <w:cnfStyle w:val="001000000000" w:firstRow="0" w:lastRow="0" w:firstColumn="1" w:lastColumn="0" w:oddVBand="0" w:evenVBand="0" w:oddHBand="0" w:evenHBand="0" w:firstRowFirstColumn="0" w:firstRowLastColumn="0" w:lastRowFirstColumn="0" w:lastRowLastColumn="0"/>
            <w:tcW w:w="4743" w:type="dxa"/>
            <w:vAlign w:val="center"/>
          </w:tcPr>
          <w:p w14:paraId="0978E22B" w14:textId="3A6A3649" w:rsidR="00B8303E" w:rsidRDefault="00BC33A6" w:rsidP="005D2E1A">
            <w:pPr>
              <w:ind w:firstLine="0"/>
              <w:jc w:val="left"/>
            </w:pPr>
            <w:r w:rsidRPr="00BC33A6">
              <w:t>Hệ thống</w:t>
            </w:r>
          </w:p>
        </w:tc>
        <w:tc>
          <w:tcPr>
            <w:tcW w:w="474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7CBE" w:rsidRPr="00BC7CBE" w14:paraId="3C15F062" w14:textId="77777777">
              <w:trPr>
                <w:tblCellSpacing w:w="15" w:type="dxa"/>
              </w:trPr>
              <w:tc>
                <w:tcPr>
                  <w:tcW w:w="0" w:type="auto"/>
                  <w:vAlign w:val="center"/>
                  <w:hideMark/>
                </w:tcPr>
                <w:p w14:paraId="642A0BDC" w14:textId="77777777" w:rsidR="00BC7CBE" w:rsidRPr="00BC7CBE" w:rsidRDefault="00BC7CBE" w:rsidP="005D2E1A">
                  <w:pPr>
                    <w:spacing w:beforeAutospacing="1" w:after="100" w:afterAutospacing="1"/>
                    <w:ind w:firstLine="0"/>
                  </w:pPr>
                </w:p>
              </w:tc>
            </w:tr>
          </w:tbl>
          <w:p w14:paraId="30B3A3F0" w14:textId="77777777" w:rsidR="00BC7CBE" w:rsidRPr="00BC7CBE" w:rsidRDefault="00BC7CBE" w:rsidP="005D2E1A">
            <w:pPr>
              <w:spacing w:beforeAutospacing="1" w:after="100" w:afterAutospacing="1"/>
              <w:ind w:firstLine="0"/>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8"/>
            </w:tblGrid>
            <w:tr w:rsidR="00BC7CBE" w:rsidRPr="00BC7CBE" w14:paraId="3237DCFA" w14:textId="77777777">
              <w:trPr>
                <w:tblCellSpacing w:w="15" w:type="dxa"/>
              </w:trPr>
              <w:tc>
                <w:tcPr>
                  <w:tcW w:w="0" w:type="auto"/>
                  <w:vAlign w:val="center"/>
                  <w:hideMark/>
                </w:tcPr>
                <w:p w14:paraId="76A4FAD6" w14:textId="77777777" w:rsidR="00BC7CBE" w:rsidRPr="00BC7CBE" w:rsidRDefault="00BC7CBE" w:rsidP="005D2E1A">
                  <w:pPr>
                    <w:spacing w:beforeAutospacing="1" w:after="100" w:afterAutospacing="1"/>
                    <w:ind w:firstLine="0"/>
                  </w:pPr>
                  <w:r w:rsidRPr="00BC7CBE">
                    <w:t>Tự động kiểm tra dữ liệu, kiểm tra phòng trống và phát hiện trùng lịch</w:t>
                  </w:r>
                </w:p>
              </w:tc>
            </w:tr>
          </w:tbl>
          <w:p w14:paraId="7D8942EA" w14:textId="77777777" w:rsidR="00B8303E" w:rsidRDefault="00B8303E" w:rsidP="005D2E1A">
            <w:pPr>
              <w:ind w:firstLine="0"/>
              <w:cnfStyle w:val="000000000000" w:firstRow="0" w:lastRow="0" w:firstColumn="0" w:lastColumn="0" w:oddVBand="0" w:evenVBand="0" w:oddHBand="0" w:evenHBand="0" w:firstRowFirstColumn="0" w:firstRowLastColumn="0" w:lastRowFirstColumn="0" w:lastRowLastColumn="0"/>
            </w:pPr>
          </w:p>
        </w:tc>
      </w:tr>
    </w:tbl>
    <w:p w14:paraId="121A552F" w14:textId="77777777" w:rsidR="00D257F4" w:rsidRPr="00D257F4" w:rsidRDefault="00D257F4" w:rsidP="00D257F4"/>
    <w:p w14:paraId="6AEC6899" w14:textId="19E0AECA" w:rsidR="00131FAB" w:rsidRDefault="00AC1D87" w:rsidP="008462E6">
      <w:pPr>
        <w:pStyle w:val="Heading5"/>
      </w:pPr>
      <w:r>
        <w:t>Phân rã chức năng chi tiết</w:t>
      </w:r>
    </w:p>
    <w:p w14:paraId="61C2B9B3" w14:textId="299CCB81" w:rsidR="008923AB" w:rsidRDefault="007363CE" w:rsidP="00430B32">
      <w:pPr>
        <w:pStyle w:val="ListParagraph"/>
        <w:numPr>
          <w:ilvl w:val="0"/>
          <w:numId w:val="23"/>
        </w:numPr>
        <w:ind w:firstLine="0"/>
        <w:rPr>
          <w:b/>
          <w:bCs/>
          <w:i/>
          <w:iCs/>
        </w:rPr>
      </w:pPr>
      <w:r w:rsidRPr="008923AB">
        <w:rPr>
          <w:b/>
          <w:bCs/>
          <w:i/>
          <w:iCs/>
        </w:rPr>
        <w:t>Chức năng quản lý học kỳ</w:t>
      </w:r>
    </w:p>
    <w:p w14:paraId="5FDDE49F" w14:textId="6C92D010" w:rsidR="00C403EA" w:rsidRPr="008923AB" w:rsidRDefault="00C403EA" w:rsidP="00430B32">
      <w:pPr>
        <w:pStyle w:val="ListParagraph"/>
        <w:numPr>
          <w:ilvl w:val="0"/>
          <w:numId w:val="29"/>
        </w:numPr>
        <w:rPr>
          <w:b/>
          <w:bCs/>
        </w:rPr>
      </w:pPr>
      <w:r w:rsidRPr="008923AB">
        <w:rPr>
          <w:b/>
          <w:bCs/>
        </w:rPr>
        <w:t>Mục đích</w:t>
      </w:r>
    </w:p>
    <w:p w14:paraId="5E988F9C" w14:textId="77777777" w:rsidR="00C403EA" w:rsidRPr="00C403EA" w:rsidRDefault="00C403EA" w:rsidP="008923AB">
      <w:r w:rsidRPr="00C403EA">
        <w:t>Quản lý thông tin học kỳ phục vụ cho lập thời khóa biểu và kiểm tra tính hợp lệ của ngày học.</w:t>
      </w:r>
    </w:p>
    <w:p w14:paraId="1DCA4A70" w14:textId="4C25466A" w:rsidR="00C403EA" w:rsidRDefault="00C403EA" w:rsidP="00430B32">
      <w:pPr>
        <w:pStyle w:val="ListParagraph"/>
        <w:numPr>
          <w:ilvl w:val="0"/>
          <w:numId w:val="25"/>
        </w:numPr>
        <w:rPr>
          <w:b/>
          <w:bCs/>
        </w:rPr>
      </w:pPr>
      <w:r w:rsidRPr="00C403EA">
        <w:rPr>
          <w:b/>
          <w:bCs/>
        </w:rPr>
        <w:t>Dữ liệu đầu vào</w:t>
      </w:r>
    </w:p>
    <w:p w14:paraId="7FBEE584" w14:textId="77777777" w:rsidR="00C403EA" w:rsidRDefault="00C403EA" w:rsidP="00430B32">
      <w:pPr>
        <w:pStyle w:val="ListParagraph"/>
        <w:numPr>
          <w:ilvl w:val="1"/>
          <w:numId w:val="25"/>
        </w:numPr>
      </w:pPr>
      <w:r w:rsidRPr="00C403EA">
        <w:t>Mã học kỳ.</w:t>
      </w:r>
    </w:p>
    <w:p w14:paraId="1A45FA0F" w14:textId="77777777" w:rsidR="00C403EA" w:rsidRDefault="00C403EA" w:rsidP="00430B32">
      <w:pPr>
        <w:pStyle w:val="ListParagraph"/>
        <w:numPr>
          <w:ilvl w:val="1"/>
          <w:numId w:val="25"/>
        </w:numPr>
      </w:pPr>
      <w:r w:rsidRPr="00C403EA">
        <w:t>Tên học kỳ.</w:t>
      </w:r>
    </w:p>
    <w:p w14:paraId="6AE368DE" w14:textId="77777777" w:rsidR="00C403EA" w:rsidRDefault="00C403EA" w:rsidP="00430B32">
      <w:pPr>
        <w:pStyle w:val="ListParagraph"/>
        <w:numPr>
          <w:ilvl w:val="1"/>
          <w:numId w:val="25"/>
        </w:numPr>
      </w:pPr>
      <w:r w:rsidRPr="00C403EA">
        <w:t>Ngày bắt đầu.</w:t>
      </w:r>
    </w:p>
    <w:p w14:paraId="031AC7F4" w14:textId="76E5D9DA" w:rsidR="00C403EA" w:rsidRPr="00C403EA" w:rsidRDefault="00C403EA" w:rsidP="00430B32">
      <w:pPr>
        <w:pStyle w:val="ListParagraph"/>
        <w:numPr>
          <w:ilvl w:val="1"/>
          <w:numId w:val="25"/>
        </w:numPr>
      </w:pPr>
      <w:r w:rsidRPr="00C403EA">
        <w:t>Ngày kết thúc.</w:t>
      </w:r>
    </w:p>
    <w:p w14:paraId="6C98EA7F" w14:textId="77777777" w:rsidR="00C403EA" w:rsidRDefault="00C403EA" w:rsidP="00430B32">
      <w:pPr>
        <w:numPr>
          <w:ilvl w:val="0"/>
          <w:numId w:val="26"/>
        </w:numPr>
        <w:rPr>
          <w:b/>
          <w:bCs/>
        </w:rPr>
      </w:pPr>
      <w:r w:rsidRPr="00C403EA">
        <w:rPr>
          <w:b/>
          <w:bCs/>
        </w:rPr>
        <w:t>Dữ liệu đầu ra</w:t>
      </w:r>
    </w:p>
    <w:p w14:paraId="56778C13" w14:textId="77777777" w:rsidR="00C403EA" w:rsidRDefault="00C403EA" w:rsidP="00430B32">
      <w:pPr>
        <w:numPr>
          <w:ilvl w:val="1"/>
          <w:numId w:val="26"/>
        </w:numPr>
        <w:rPr>
          <w:b/>
          <w:bCs/>
        </w:rPr>
      </w:pPr>
      <w:r w:rsidRPr="00C403EA">
        <w:t>Danh sách học kỳ.</w:t>
      </w:r>
    </w:p>
    <w:p w14:paraId="4C6A16F0" w14:textId="77777777" w:rsidR="00C403EA" w:rsidRDefault="00C403EA" w:rsidP="00430B32">
      <w:pPr>
        <w:numPr>
          <w:ilvl w:val="1"/>
          <w:numId w:val="26"/>
        </w:numPr>
        <w:rPr>
          <w:b/>
          <w:bCs/>
        </w:rPr>
      </w:pPr>
      <w:r w:rsidRPr="00C403EA">
        <w:t>Thông tin chi tiết học kỳ.</w:t>
      </w:r>
    </w:p>
    <w:p w14:paraId="7EA6C561" w14:textId="54409391" w:rsidR="00C403EA" w:rsidRPr="00C403EA" w:rsidRDefault="00C403EA" w:rsidP="00430B32">
      <w:pPr>
        <w:numPr>
          <w:ilvl w:val="1"/>
          <w:numId w:val="26"/>
        </w:numPr>
        <w:rPr>
          <w:b/>
          <w:bCs/>
        </w:rPr>
      </w:pPr>
      <w:r w:rsidRPr="00C403EA">
        <w:t>Thông báo kết quả thêm, sửa, xóa hoặc tìm kiếm học kỳ.</w:t>
      </w:r>
    </w:p>
    <w:p w14:paraId="5EEF108C" w14:textId="55A4EF64" w:rsidR="00C403EA" w:rsidRPr="00C403EA" w:rsidRDefault="00C403EA" w:rsidP="00430B32">
      <w:pPr>
        <w:numPr>
          <w:ilvl w:val="0"/>
          <w:numId w:val="27"/>
        </w:numPr>
        <w:rPr>
          <w:b/>
          <w:bCs/>
        </w:rPr>
      </w:pPr>
      <w:r w:rsidRPr="00C403EA">
        <w:rPr>
          <w:b/>
          <w:bCs/>
        </w:rPr>
        <w:t>Quy trình xử lý</w:t>
      </w:r>
    </w:p>
    <w:p w14:paraId="145AC3DF" w14:textId="77777777" w:rsidR="00C403EA" w:rsidRPr="00C403EA" w:rsidRDefault="00C403EA" w:rsidP="00430B32">
      <w:pPr>
        <w:numPr>
          <w:ilvl w:val="0"/>
          <w:numId w:val="24"/>
        </w:numPr>
      </w:pPr>
      <w:r w:rsidRPr="00C403EA">
        <w:t>Cán bộ quản lý chọn chức năng quản lý học kỳ.</w:t>
      </w:r>
    </w:p>
    <w:p w14:paraId="791902E5" w14:textId="77777777" w:rsidR="00C403EA" w:rsidRPr="00C403EA" w:rsidRDefault="00C403EA" w:rsidP="00430B32">
      <w:pPr>
        <w:numPr>
          <w:ilvl w:val="0"/>
          <w:numId w:val="24"/>
        </w:numPr>
      </w:pPr>
      <w:r w:rsidRPr="00C403EA">
        <w:t>Hệ thống hiển thị danh sách học kỳ hiện có.</w:t>
      </w:r>
    </w:p>
    <w:p w14:paraId="4F9116EF" w14:textId="77777777" w:rsidR="00C403EA" w:rsidRPr="00C403EA" w:rsidRDefault="00C403EA" w:rsidP="00430B32">
      <w:pPr>
        <w:numPr>
          <w:ilvl w:val="0"/>
          <w:numId w:val="24"/>
        </w:numPr>
      </w:pPr>
      <w:r w:rsidRPr="00C403EA">
        <w:t>Cán bộ quản lý chọn thao tác: thêm, sửa, xóa hoặc tìm kiếm.</w:t>
      </w:r>
    </w:p>
    <w:p w14:paraId="0C299F87" w14:textId="77777777" w:rsidR="00C403EA" w:rsidRPr="00C403EA" w:rsidRDefault="00C403EA" w:rsidP="00430B32">
      <w:pPr>
        <w:numPr>
          <w:ilvl w:val="0"/>
          <w:numId w:val="24"/>
        </w:numPr>
      </w:pPr>
      <w:r w:rsidRPr="00C403EA">
        <w:t>Hệ thống kiểm tra dữ liệu nhập.</w:t>
      </w:r>
    </w:p>
    <w:p w14:paraId="33D9A335" w14:textId="77777777" w:rsidR="00C403EA" w:rsidRPr="00C403EA" w:rsidRDefault="00C403EA" w:rsidP="00430B32">
      <w:pPr>
        <w:numPr>
          <w:ilvl w:val="0"/>
          <w:numId w:val="24"/>
        </w:numPr>
      </w:pPr>
      <w:r w:rsidRPr="00C403EA">
        <w:t>Nếu dữ liệu hợp lệ, hệ thống lưu thông tin học kỳ.</w:t>
      </w:r>
    </w:p>
    <w:p w14:paraId="3F5705B1" w14:textId="77777777" w:rsidR="00C403EA" w:rsidRPr="00C403EA" w:rsidRDefault="00C403EA" w:rsidP="00430B32">
      <w:pPr>
        <w:numPr>
          <w:ilvl w:val="0"/>
          <w:numId w:val="24"/>
        </w:numPr>
      </w:pPr>
      <w:r w:rsidRPr="00C403EA">
        <w:t>Nếu dữ liệu không hợp lệ, hệ thống thông báo lỗi và yêu cầu nhập lại.</w:t>
      </w:r>
    </w:p>
    <w:p w14:paraId="08821E30" w14:textId="77777777" w:rsidR="00C403EA" w:rsidRPr="00C403EA" w:rsidRDefault="00C403EA" w:rsidP="00430B32">
      <w:pPr>
        <w:numPr>
          <w:ilvl w:val="0"/>
          <w:numId w:val="24"/>
        </w:numPr>
      </w:pPr>
      <w:r w:rsidRPr="00C403EA">
        <w:t>Hệ thống cập nhật danh sách học kỳ và thông báo kết quả.</w:t>
      </w:r>
    </w:p>
    <w:p w14:paraId="24E721DB" w14:textId="77777777" w:rsidR="00C403EA" w:rsidRDefault="00C403EA" w:rsidP="00430B32">
      <w:pPr>
        <w:numPr>
          <w:ilvl w:val="0"/>
          <w:numId w:val="28"/>
        </w:numPr>
        <w:rPr>
          <w:b/>
          <w:bCs/>
        </w:rPr>
      </w:pPr>
      <w:r w:rsidRPr="00C403EA">
        <w:rPr>
          <w:b/>
          <w:bCs/>
        </w:rPr>
        <w:t>Ràng buộc nghiệp vụ</w:t>
      </w:r>
    </w:p>
    <w:p w14:paraId="0B70F096" w14:textId="77777777" w:rsidR="00C403EA" w:rsidRDefault="00C403EA" w:rsidP="00430B32">
      <w:pPr>
        <w:numPr>
          <w:ilvl w:val="1"/>
          <w:numId w:val="28"/>
        </w:numPr>
        <w:rPr>
          <w:b/>
          <w:bCs/>
        </w:rPr>
      </w:pPr>
      <w:r w:rsidRPr="00C403EA">
        <w:t>Mã học kỳ không được trùng.</w:t>
      </w:r>
    </w:p>
    <w:p w14:paraId="3B233C7A" w14:textId="77777777" w:rsidR="00C403EA" w:rsidRDefault="00C403EA" w:rsidP="00430B32">
      <w:pPr>
        <w:numPr>
          <w:ilvl w:val="1"/>
          <w:numId w:val="28"/>
        </w:numPr>
        <w:rPr>
          <w:b/>
          <w:bCs/>
        </w:rPr>
      </w:pPr>
      <w:r w:rsidRPr="00C403EA">
        <w:t>Tên học kỳ không được để trống.</w:t>
      </w:r>
    </w:p>
    <w:p w14:paraId="7B15C010" w14:textId="77777777" w:rsidR="00C403EA" w:rsidRDefault="00C403EA" w:rsidP="00430B32">
      <w:pPr>
        <w:numPr>
          <w:ilvl w:val="1"/>
          <w:numId w:val="28"/>
        </w:numPr>
        <w:rPr>
          <w:b/>
          <w:bCs/>
        </w:rPr>
      </w:pPr>
      <w:r w:rsidRPr="00C403EA">
        <w:t>Ngày bắt đầu phải nhỏ hơn ngày kết thúc.</w:t>
      </w:r>
    </w:p>
    <w:p w14:paraId="3A3E4B68" w14:textId="77777777" w:rsidR="00C403EA" w:rsidRDefault="00C403EA" w:rsidP="00430B32">
      <w:pPr>
        <w:numPr>
          <w:ilvl w:val="1"/>
          <w:numId w:val="28"/>
        </w:numPr>
        <w:rPr>
          <w:b/>
          <w:bCs/>
        </w:rPr>
      </w:pPr>
      <w:r w:rsidRPr="00C403EA">
        <w:t>Không được xóa học kỳ nếu đã phát sinh thời khóa biểu hoặc phân công giảng dạy.</w:t>
      </w:r>
    </w:p>
    <w:p w14:paraId="0D51B8FB" w14:textId="7FDF72A6" w:rsidR="00C403EA" w:rsidRPr="00D65BF6" w:rsidRDefault="00C403EA" w:rsidP="00430B32">
      <w:pPr>
        <w:numPr>
          <w:ilvl w:val="1"/>
          <w:numId w:val="28"/>
        </w:numPr>
        <w:rPr>
          <w:b/>
          <w:bCs/>
        </w:rPr>
      </w:pPr>
      <w:r w:rsidRPr="00C403EA">
        <w:t>Ngày học trong thời khóa biểu phải nằm trong khoảng thời gian của học kỳ.</w:t>
      </w:r>
    </w:p>
    <w:p w14:paraId="3F5751DE" w14:textId="77777777" w:rsidR="00D65BF6" w:rsidRPr="00C403EA" w:rsidRDefault="00D65BF6" w:rsidP="00D65BF6">
      <w:pPr>
        <w:ind w:left="1440" w:firstLine="0"/>
        <w:rPr>
          <w:b/>
          <w:bCs/>
        </w:rPr>
      </w:pPr>
    </w:p>
    <w:p w14:paraId="40F555D4" w14:textId="18CF01F6" w:rsidR="007363CE" w:rsidRDefault="00DC6B35" w:rsidP="00430B32">
      <w:pPr>
        <w:pStyle w:val="ListParagraph"/>
        <w:numPr>
          <w:ilvl w:val="0"/>
          <w:numId w:val="23"/>
        </w:numPr>
        <w:rPr>
          <w:b/>
          <w:bCs/>
          <w:i/>
          <w:iCs/>
        </w:rPr>
      </w:pPr>
      <w:r w:rsidRPr="00D65BF6">
        <w:rPr>
          <w:b/>
          <w:bCs/>
          <w:i/>
          <w:iCs/>
        </w:rPr>
        <w:t>Chức năng quản lí ca học</w:t>
      </w:r>
    </w:p>
    <w:p w14:paraId="727125F2" w14:textId="77777777" w:rsidR="00D65BF6" w:rsidRPr="00D65BF6" w:rsidRDefault="00D65BF6" w:rsidP="00D65BF6">
      <w:pPr>
        <w:pStyle w:val="ListParagraph"/>
        <w:ind w:left="927" w:firstLine="0"/>
        <w:rPr>
          <w:b/>
          <w:bCs/>
          <w:i/>
          <w:iCs/>
        </w:rPr>
      </w:pPr>
    </w:p>
    <w:p w14:paraId="634F00CB" w14:textId="2DDD9377" w:rsidR="00C035E7" w:rsidRPr="00C035E7" w:rsidRDefault="00C035E7" w:rsidP="00430B32">
      <w:pPr>
        <w:pStyle w:val="ListParagraph"/>
        <w:numPr>
          <w:ilvl w:val="0"/>
          <w:numId w:val="32"/>
        </w:numPr>
        <w:rPr>
          <w:b/>
          <w:bCs/>
        </w:rPr>
      </w:pPr>
      <w:r w:rsidRPr="00C035E7">
        <w:rPr>
          <w:b/>
          <w:bCs/>
        </w:rPr>
        <w:t>Mục đích</w:t>
      </w:r>
    </w:p>
    <w:p w14:paraId="68DE6102" w14:textId="77777777" w:rsidR="00C035E7" w:rsidRPr="00C035E7" w:rsidRDefault="00C035E7" w:rsidP="00C035E7">
      <w:r w:rsidRPr="00C035E7">
        <w:t>Quản lý các ca học trong ngày để hệ thống sử dụng khi lập thời khóa biểu, đăng ký phòng và kiểm tra trùng lịch.</w:t>
      </w:r>
    </w:p>
    <w:p w14:paraId="363C6DD5" w14:textId="50B5DBB8" w:rsidR="00C035E7" w:rsidRPr="00C035E7" w:rsidRDefault="00C035E7" w:rsidP="00430B32">
      <w:pPr>
        <w:numPr>
          <w:ilvl w:val="0"/>
          <w:numId w:val="30"/>
        </w:numPr>
        <w:rPr>
          <w:b/>
          <w:bCs/>
        </w:rPr>
      </w:pPr>
      <w:r w:rsidRPr="00C035E7">
        <w:rPr>
          <w:b/>
          <w:bCs/>
        </w:rPr>
        <w:t>Dữ liệu đầu vào</w:t>
      </w:r>
    </w:p>
    <w:p w14:paraId="474E51A1" w14:textId="77777777" w:rsidR="00C035E7" w:rsidRPr="00C035E7" w:rsidRDefault="00C035E7" w:rsidP="00430B32">
      <w:pPr>
        <w:numPr>
          <w:ilvl w:val="1"/>
          <w:numId w:val="30"/>
        </w:numPr>
      </w:pPr>
      <w:r w:rsidRPr="00C035E7">
        <w:t>Mã ca học.</w:t>
      </w:r>
    </w:p>
    <w:p w14:paraId="229E71BF" w14:textId="77777777" w:rsidR="00C035E7" w:rsidRPr="00C035E7" w:rsidRDefault="00C035E7" w:rsidP="00430B32">
      <w:pPr>
        <w:numPr>
          <w:ilvl w:val="1"/>
          <w:numId w:val="30"/>
        </w:numPr>
      </w:pPr>
      <w:r w:rsidRPr="00C035E7">
        <w:t>Tên ca học.</w:t>
      </w:r>
    </w:p>
    <w:p w14:paraId="337E6136" w14:textId="77777777" w:rsidR="00C035E7" w:rsidRPr="00C035E7" w:rsidRDefault="00C035E7" w:rsidP="00430B32">
      <w:pPr>
        <w:numPr>
          <w:ilvl w:val="1"/>
          <w:numId w:val="30"/>
        </w:numPr>
      </w:pPr>
      <w:r w:rsidRPr="00C035E7">
        <w:t>Giờ bắt đầu.</w:t>
      </w:r>
    </w:p>
    <w:p w14:paraId="126430A2" w14:textId="77777777" w:rsidR="00C035E7" w:rsidRPr="00C035E7" w:rsidRDefault="00C035E7" w:rsidP="00430B32">
      <w:pPr>
        <w:numPr>
          <w:ilvl w:val="1"/>
          <w:numId w:val="30"/>
        </w:numPr>
      </w:pPr>
      <w:r w:rsidRPr="00C035E7">
        <w:t>Giờ kết thúc.</w:t>
      </w:r>
    </w:p>
    <w:p w14:paraId="28AA6C6D" w14:textId="00D4890D" w:rsidR="00C035E7" w:rsidRDefault="00C035E7" w:rsidP="00430B32">
      <w:pPr>
        <w:numPr>
          <w:ilvl w:val="0"/>
          <w:numId w:val="30"/>
        </w:numPr>
        <w:rPr>
          <w:b/>
          <w:bCs/>
        </w:rPr>
      </w:pPr>
      <w:r w:rsidRPr="00C035E7">
        <w:rPr>
          <w:b/>
          <w:bCs/>
        </w:rPr>
        <w:t xml:space="preserve"> Dữ liệu đầu ra</w:t>
      </w:r>
    </w:p>
    <w:p w14:paraId="26F37133" w14:textId="77777777" w:rsidR="00C035E7" w:rsidRDefault="00C035E7" w:rsidP="00430B32">
      <w:pPr>
        <w:numPr>
          <w:ilvl w:val="1"/>
          <w:numId w:val="30"/>
        </w:numPr>
      </w:pPr>
      <w:r w:rsidRPr="00C035E7">
        <w:t>Danh sách ca học.</w:t>
      </w:r>
    </w:p>
    <w:p w14:paraId="01FD7916" w14:textId="77777777" w:rsidR="00C035E7" w:rsidRDefault="00C035E7" w:rsidP="00430B32">
      <w:pPr>
        <w:numPr>
          <w:ilvl w:val="1"/>
          <w:numId w:val="30"/>
        </w:numPr>
      </w:pPr>
      <w:r w:rsidRPr="00C035E7">
        <w:t>Thông tin chi tiết ca học</w:t>
      </w:r>
      <w:r>
        <w:t>.</w:t>
      </w:r>
    </w:p>
    <w:p w14:paraId="3427B4EB" w14:textId="52AAEAC5" w:rsidR="00C035E7" w:rsidRPr="00C035E7" w:rsidRDefault="00C035E7" w:rsidP="00430B32">
      <w:pPr>
        <w:numPr>
          <w:ilvl w:val="1"/>
          <w:numId w:val="30"/>
        </w:numPr>
      </w:pPr>
      <w:r w:rsidRPr="00C035E7">
        <w:t>Thông báo kết quả thêm, sửa, xóa hoặc tìm kiếm ca học.</w:t>
      </w:r>
    </w:p>
    <w:p w14:paraId="7254779B" w14:textId="5EC9F267" w:rsidR="00C035E7" w:rsidRPr="00C035E7" w:rsidRDefault="00C035E7" w:rsidP="00430B32">
      <w:pPr>
        <w:numPr>
          <w:ilvl w:val="0"/>
          <w:numId w:val="30"/>
        </w:numPr>
        <w:rPr>
          <w:b/>
          <w:bCs/>
        </w:rPr>
      </w:pPr>
      <w:r w:rsidRPr="00C035E7">
        <w:rPr>
          <w:b/>
          <w:bCs/>
        </w:rPr>
        <w:t>Quy trình xử lý</w:t>
      </w:r>
    </w:p>
    <w:p w14:paraId="2D7D6627" w14:textId="77777777" w:rsidR="00C035E7" w:rsidRPr="00C035E7" w:rsidRDefault="00C035E7" w:rsidP="00430B32">
      <w:pPr>
        <w:numPr>
          <w:ilvl w:val="0"/>
          <w:numId w:val="31"/>
        </w:numPr>
      </w:pPr>
      <w:r w:rsidRPr="00C035E7">
        <w:t>Cán bộ quản lý chọn chức năng quản lý ca học.</w:t>
      </w:r>
    </w:p>
    <w:p w14:paraId="3EC4AEEC" w14:textId="77777777" w:rsidR="00C035E7" w:rsidRPr="00C035E7" w:rsidRDefault="00C035E7" w:rsidP="00430B32">
      <w:pPr>
        <w:numPr>
          <w:ilvl w:val="0"/>
          <w:numId w:val="31"/>
        </w:numPr>
      </w:pPr>
      <w:r w:rsidRPr="00C035E7">
        <w:t>Hệ thống hiển thị danh sách ca học.</w:t>
      </w:r>
    </w:p>
    <w:p w14:paraId="1A777BE3" w14:textId="77777777" w:rsidR="00C035E7" w:rsidRPr="00C035E7" w:rsidRDefault="00C035E7" w:rsidP="00430B32">
      <w:pPr>
        <w:numPr>
          <w:ilvl w:val="0"/>
          <w:numId w:val="31"/>
        </w:numPr>
      </w:pPr>
      <w:r w:rsidRPr="00C035E7">
        <w:t>Cán bộ quản lý chọn thao tác thêm, sửa, xóa hoặc tìm kiếm.</w:t>
      </w:r>
    </w:p>
    <w:p w14:paraId="74D8795F" w14:textId="77777777" w:rsidR="00C035E7" w:rsidRPr="00C035E7" w:rsidRDefault="00C035E7" w:rsidP="00430B32">
      <w:pPr>
        <w:numPr>
          <w:ilvl w:val="0"/>
          <w:numId w:val="31"/>
        </w:numPr>
      </w:pPr>
      <w:r w:rsidRPr="00C035E7">
        <w:t>Hệ thống kiểm tra mã ca, tên ca, giờ bắt đầu và giờ kết thúc.</w:t>
      </w:r>
    </w:p>
    <w:p w14:paraId="2FB51D69" w14:textId="77777777" w:rsidR="00C035E7" w:rsidRPr="00C035E7" w:rsidRDefault="00C035E7" w:rsidP="00430B32">
      <w:pPr>
        <w:numPr>
          <w:ilvl w:val="0"/>
          <w:numId w:val="31"/>
        </w:numPr>
      </w:pPr>
      <w:r w:rsidRPr="00C035E7">
        <w:t>Nếu dữ liệu hợp lệ, hệ thống lưu thông tin ca học.</w:t>
      </w:r>
    </w:p>
    <w:p w14:paraId="52360E33" w14:textId="77777777" w:rsidR="00C035E7" w:rsidRPr="00C035E7" w:rsidRDefault="00C035E7" w:rsidP="00430B32">
      <w:pPr>
        <w:numPr>
          <w:ilvl w:val="0"/>
          <w:numId w:val="31"/>
        </w:numPr>
      </w:pPr>
      <w:r w:rsidRPr="00C035E7">
        <w:t>Nếu dữ liệu không hợp lệ, hệ thống hiển thị thông báo lỗi.</w:t>
      </w:r>
    </w:p>
    <w:p w14:paraId="7ECB982F" w14:textId="77777777" w:rsidR="00C035E7" w:rsidRPr="00C035E7" w:rsidRDefault="00C035E7" w:rsidP="00430B32">
      <w:pPr>
        <w:numPr>
          <w:ilvl w:val="0"/>
          <w:numId w:val="31"/>
        </w:numPr>
      </w:pPr>
      <w:r w:rsidRPr="00C035E7">
        <w:t>Hệ thống cập nhật danh sách ca học.</w:t>
      </w:r>
    </w:p>
    <w:p w14:paraId="639A4539" w14:textId="4D5EFA11" w:rsidR="00C035E7" w:rsidRDefault="00C035E7" w:rsidP="00430B32">
      <w:pPr>
        <w:numPr>
          <w:ilvl w:val="0"/>
          <w:numId w:val="30"/>
        </w:numPr>
        <w:rPr>
          <w:b/>
          <w:bCs/>
        </w:rPr>
      </w:pPr>
      <w:r w:rsidRPr="00C035E7">
        <w:rPr>
          <w:b/>
          <w:bCs/>
        </w:rPr>
        <w:t>Ràng buộc nghiệp vụ</w:t>
      </w:r>
    </w:p>
    <w:p w14:paraId="06B8BD59" w14:textId="77777777" w:rsidR="00C035E7" w:rsidRDefault="00C035E7" w:rsidP="00430B32">
      <w:pPr>
        <w:pStyle w:val="ListParagraph"/>
        <w:numPr>
          <w:ilvl w:val="1"/>
          <w:numId w:val="30"/>
        </w:numPr>
        <w:spacing w:line="336" w:lineRule="auto"/>
        <w:ind w:left="1434" w:hanging="357"/>
      </w:pPr>
      <w:r w:rsidRPr="00C035E7">
        <w:t>Mã ca học không được trùng.</w:t>
      </w:r>
    </w:p>
    <w:p w14:paraId="14C1D5D2" w14:textId="77777777" w:rsidR="00C035E7" w:rsidRDefault="00C035E7" w:rsidP="00430B32">
      <w:pPr>
        <w:pStyle w:val="ListParagraph"/>
        <w:numPr>
          <w:ilvl w:val="1"/>
          <w:numId w:val="30"/>
        </w:numPr>
        <w:spacing w:line="336" w:lineRule="auto"/>
        <w:ind w:left="1434" w:hanging="357"/>
      </w:pPr>
      <w:r w:rsidRPr="00C035E7">
        <w:t>Tên ca học không được để trống.</w:t>
      </w:r>
    </w:p>
    <w:p w14:paraId="22C1E715" w14:textId="77777777" w:rsidR="00C035E7" w:rsidRDefault="00C035E7" w:rsidP="00430B32">
      <w:pPr>
        <w:pStyle w:val="ListParagraph"/>
        <w:numPr>
          <w:ilvl w:val="1"/>
          <w:numId w:val="30"/>
        </w:numPr>
        <w:spacing w:line="336" w:lineRule="auto"/>
        <w:ind w:left="1434" w:hanging="357"/>
      </w:pPr>
      <w:r w:rsidRPr="00C035E7">
        <w:t>Giờ bắt đầu phải nhỏ hơn giờ kết thúc.</w:t>
      </w:r>
    </w:p>
    <w:p w14:paraId="4B26A1E3" w14:textId="77777777" w:rsidR="00C035E7" w:rsidRDefault="00C035E7" w:rsidP="00430B32">
      <w:pPr>
        <w:pStyle w:val="ListParagraph"/>
        <w:numPr>
          <w:ilvl w:val="1"/>
          <w:numId w:val="30"/>
        </w:numPr>
        <w:spacing w:line="336" w:lineRule="auto"/>
        <w:ind w:left="1434" w:hanging="357"/>
      </w:pPr>
      <w:r w:rsidRPr="00C035E7">
        <w:t>Các ca học không nên chồng lấn thời gian với nhau.</w:t>
      </w:r>
    </w:p>
    <w:p w14:paraId="7EDA04AB" w14:textId="7727C111" w:rsidR="00C035E7" w:rsidRPr="00C035E7" w:rsidRDefault="00C035E7" w:rsidP="00430B32">
      <w:pPr>
        <w:pStyle w:val="ListParagraph"/>
        <w:numPr>
          <w:ilvl w:val="1"/>
          <w:numId w:val="30"/>
        </w:numPr>
        <w:spacing w:line="336" w:lineRule="auto"/>
        <w:ind w:left="1434" w:hanging="357"/>
      </w:pPr>
      <w:r w:rsidRPr="00C035E7">
        <w:t>Không được xóa ca học nếu ca học đã được sử dụng trong thời khóa biểu hoặc phiếu đăng ký phòng.</w:t>
      </w:r>
    </w:p>
    <w:p w14:paraId="66BED306" w14:textId="008A30BF" w:rsidR="00DC6B35" w:rsidRDefault="003B50EE" w:rsidP="00430B32">
      <w:pPr>
        <w:pStyle w:val="ListParagraph"/>
        <w:numPr>
          <w:ilvl w:val="0"/>
          <w:numId w:val="23"/>
        </w:numPr>
        <w:rPr>
          <w:b/>
          <w:bCs/>
          <w:i/>
          <w:iCs/>
        </w:rPr>
      </w:pPr>
      <w:r w:rsidRPr="00D65BF6">
        <w:rPr>
          <w:b/>
          <w:bCs/>
          <w:i/>
          <w:iCs/>
        </w:rPr>
        <w:t>Chức năng quản lý thời khóa biểu</w:t>
      </w:r>
    </w:p>
    <w:p w14:paraId="31B6AF5A" w14:textId="1BF04145" w:rsidR="00C97576" w:rsidRPr="00EA5950" w:rsidRDefault="00C97576" w:rsidP="00430B32">
      <w:pPr>
        <w:pStyle w:val="ListParagraph"/>
        <w:numPr>
          <w:ilvl w:val="0"/>
          <w:numId w:val="30"/>
        </w:numPr>
        <w:rPr>
          <w:b/>
          <w:bCs/>
          <w:sz w:val="27"/>
          <w:szCs w:val="27"/>
        </w:rPr>
      </w:pPr>
      <w:r w:rsidRPr="00EA5950">
        <w:rPr>
          <w:b/>
          <w:bCs/>
          <w:sz w:val="27"/>
          <w:szCs w:val="27"/>
        </w:rPr>
        <w:t>Mục đích</w:t>
      </w:r>
    </w:p>
    <w:p w14:paraId="4871E497" w14:textId="77777777" w:rsidR="00C97576" w:rsidRPr="00C97576" w:rsidRDefault="00C97576" w:rsidP="00176251">
      <w:pPr>
        <w:ind w:firstLine="0"/>
        <w:jc w:val="left"/>
        <w:rPr>
          <w:sz w:val="24"/>
        </w:rPr>
      </w:pPr>
      <w:r w:rsidRPr="00C97576">
        <w:rPr>
          <w:sz w:val="24"/>
        </w:rPr>
        <w:t>Quản lý lịch học chính thức của các lớp học theo học kỳ, ngày học, ca học, môn học, giảng viên và phòng học. Chức năng này đảm bảo mỗi lịch học được sắp xếp hợp lý, không gây trùng phòng, trùng lớp hoặc trùng giảng viên.</w:t>
      </w:r>
    </w:p>
    <w:p w14:paraId="545B46FA" w14:textId="62F3ABD1" w:rsidR="00C97576" w:rsidRPr="006B6BC6" w:rsidRDefault="00C97576" w:rsidP="00430B32">
      <w:pPr>
        <w:pStyle w:val="ListParagraph"/>
        <w:numPr>
          <w:ilvl w:val="0"/>
          <w:numId w:val="41"/>
        </w:numPr>
        <w:jc w:val="left"/>
        <w:rPr>
          <w:sz w:val="24"/>
        </w:rPr>
      </w:pPr>
      <w:r w:rsidRPr="00C97576">
        <w:rPr>
          <w:b/>
          <w:bCs/>
          <w:sz w:val="27"/>
          <w:szCs w:val="27"/>
        </w:rPr>
        <w:t>Dữ liệu đầu vào</w:t>
      </w:r>
    </w:p>
    <w:p w14:paraId="4CBEC1A8" w14:textId="77777777" w:rsidR="00C97576" w:rsidRPr="00C97576" w:rsidRDefault="00C97576" w:rsidP="00430B32">
      <w:pPr>
        <w:numPr>
          <w:ilvl w:val="1"/>
          <w:numId w:val="41"/>
        </w:numPr>
        <w:spacing w:line="348" w:lineRule="auto"/>
        <w:ind w:left="1434" w:hanging="357"/>
        <w:jc w:val="left"/>
        <w:rPr>
          <w:sz w:val="24"/>
        </w:rPr>
      </w:pPr>
      <w:r w:rsidRPr="00C97576">
        <w:rPr>
          <w:sz w:val="24"/>
        </w:rPr>
        <w:t>Mã thời khóa biểu.</w:t>
      </w:r>
    </w:p>
    <w:p w14:paraId="4D1825E5" w14:textId="77777777" w:rsidR="00C97576" w:rsidRPr="00C97576" w:rsidRDefault="00C97576" w:rsidP="00430B32">
      <w:pPr>
        <w:numPr>
          <w:ilvl w:val="1"/>
          <w:numId w:val="41"/>
        </w:numPr>
        <w:spacing w:line="348" w:lineRule="auto"/>
        <w:ind w:left="1434" w:hanging="357"/>
        <w:jc w:val="left"/>
        <w:rPr>
          <w:sz w:val="24"/>
        </w:rPr>
      </w:pPr>
      <w:r w:rsidRPr="00C97576">
        <w:rPr>
          <w:sz w:val="24"/>
        </w:rPr>
        <w:t>Học kỳ.</w:t>
      </w:r>
    </w:p>
    <w:p w14:paraId="32729031" w14:textId="77777777" w:rsidR="00C97576" w:rsidRPr="00C97576" w:rsidRDefault="00C97576" w:rsidP="00430B32">
      <w:pPr>
        <w:numPr>
          <w:ilvl w:val="1"/>
          <w:numId w:val="41"/>
        </w:numPr>
        <w:spacing w:line="348" w:lineRule="auto"/>
        <w:ind w:left="1434" w:hanging="357"/>
        <w:jc w:val="left"/>
        <w:rPr>
          <w:sz w:val="24"/>
        </w:rPr>
      </w:pPr>
      <w:r w:rsidRPr="00C97576">
        <w:rPr>
          <w:sz w:val="24"/>
        </w:rPr>
        <w:t>Ngày học.</w:t>
      </w:r>
    </w:p>
    <w:p w14:paraId="70128502" w14:textId="77777777" w:rsidR="00C97576" w:rsidRPr="00C97576" w:rsidRDefault="00C97576" w:rsidP="00430B32">
      <w:pPr>
        <w:numPr>
          <w:ilvl w:val="1"/>
          <w:numId w:val="41"/>
        </w:numPr>
        <w:spacing w:line="348" w:lineRule="auto"/>
        <w:ind w:left="1434" w:hanging="357"/>
        <w:jc w:val="left"/>
        <w:rPr>
          <w:sz w:val="24"/>
        </w:rPr>
      </w:pPr>
      <w:r w:rsidRPr="00C97576">
        <w:rPr>
          <w:sz w:val="24"/>
        </w:rPr>
        <w:t>Ca học.</w:t>
      </w:r>
    </w:p>
    <w:p w14:paraId="11859C6F" w14:textId="77777777" w:rsidR="00C97576" w:rsidRPr="00C97576" w:rsidRDefault="00C97576" w:rsidP="00430B32">
      <w:pPr>
        <w:numPr>
          <w:ilvl w:val="1"/>
          <w:numId w:val="41"/>
        </w:numPr>
        <w:spacing w:line="348" w:lineRule="auto"/>
        <w:ind w:left="1434" w:hanging="357"/>
        <w:jc w:val="left"/>
        <w:rPr>
          <w:sz w:val="24"/>
        </w:rPr>
      </w:pPr>
      <w:r w:rsidRPr="00C97576">
        <w:rPr>
          <w:sz w:val="24"/>
        </w:rPr>
        <w:t>Môn học.</w:t>
      </w:r>
    </w:p>
    <w:p w14:paraId="4DCF07CB" w14:textId="77777777" w:rsidR="00C97576" w:rsidRPr="00C97576" w:rsidRDefault="00C97576" w:rsidP="00430B32">
      <w:pPr>
        <w:numPr>
          <w:ilvl w:val="1"/>
          <w:numId w:val="41"/>
        </w:numPr>
        <w:spacing w:line="348" w:lineRule="auto"/>
        <w:ind w:left="1434" w:hanging="357"/>
        <w:jc w:val="left"/>
        <w:rPr>
          <w:sz w:val="24"/>
        </w:rPr>
      </w:pPr>
      <w:r w:rsidRPr="00C97576">
        <w:rPr>
          <w:sz w:val="24"/>
        </w:rPr>
        <w:t>Lớp học.</w:t>
      </w:r>
    </w:p>
    <w:p w14:paraId="1A6ADCCD" w14:textId="77777777" w:rsidR="00C97576" w:rsidRPr="00C97576" w:rsidRDefault="00C97576" w:rsidP="00430B32">
      <w:pPr>
        <w:numPr>
          <w:ilvl w:val="1"/>
          <w:numId w:val="41"/>
        </w:numPr>
        <w:spacing w:line="348" w:lineRule="auto"/>
        <w:ind w:left="1434" w:hanging="357"/>
        <w:jc w:val="left"/>
        <w:rPr>
          <w:sz w:val="24"/>
        </w:rPr>
      </w:pPr>
      <w:r w:rsidRPr="00C97576">
        <w:rPr>
          <w:sz w:val="24"/>
        </w:rPr>
        <w:t>Giảng viên.</w:t>
      </w:r>
    </w:p>
    <w:p w14:paraId="10A56716" w14:textId="77777777" w:rsidR="00C97576" w:rsidRPr="00C97576" w:rsidRDefault="00C97576" w:rsidP="00430B32">
      <w:pPr>
        <w:numPr>
          <w:ilvl w:val="1"/>
          <w:numId w:val="41"/>
        </w:numPr>
        <w:spacing w:line="348" w:lineRule="auto"/>
        <w:ind w:left="1434" w:hanging="357"/>
        <w:jc w:val="left"/>
        <w:rPr>
          <w:sz w:val="24"/>
        </w:rPr>
      </w:pPr>
      <w:r w:rsidRPr="00C97576">
        <w:rPr>
          <w:sz w:val="24"/>
        </w:rPr>
        <w:t>Phòng học.</w:t>
      </w:r>
    </w:p>
    <w:p w14:paraId="1F67EC49" w14:textId="75526D33" w:rsidR="00C97576" w:rsidRPr="00C97576" w:rsidRDefault="00C97576" w:rsidP="00430B32">
      <w:pPr>
        <w:numPr>
          <w:ilvl w:val="1"/>
          <w:numId w:val="41"/>
        </w:numPr>
        <w:spacing w:line="348" w:lineRule="auto"/>
        <w:ind w:left="1434" w:hanging="357"/>
        <w:jc w:val="left"/>
        <w:rPr>
          <w:sz w:val="24"/>
        </w:rPr>
      </w:pPr>
      <w:r w:rsidRPr="00C97576">
        <w:rPr>
          <w:sz w:val="24"/>
        </w:rPr>
        <w:t>Trạng thái lịch.</w:t>
      </w:r>
    </w:p>
    <w:p w14:paraId="17E64359" w14:textId="77777777" w:rsidR="005732E6" w:rsidRDefault="005732E6" w:rsidP="005732E6">
      <w:pPr>
        <w:spacing w:line="348" w:lineRule="auto"/>
        <w:jc w:val="left"/>
        <w:rPr>
          <w:b/>
          <w:bCs/>
          <w:sz w:val="27"/>
          <w:szCs w:val="27"/>
        </w:rPr>
      </w:pPr>
    </w:p>
    <w:p w14:paraId="6DD871DE" w14:textId="77777777" w:rsidR="00C97576" w:rsidRPr="005732E6" w:rsidRDefault="00C97576" w:rsidP="00430B32">
      <w:pPr>
        <w:pStyle w:val="ListParagraph"/>
        <w:numPr>
          <w:ilvl w:val="0"/>
          <w:numId w:val="43"/>
        </w:numPr>
        <w:spacing w:line="348" w:lineRule="auto"/>
        <w:jc w:val="left"/>
        <w:rPr>
          <w:sz w:val="24"/>
        </w:rPr>
      </w:pPr>
      <w:r w:rsidRPr="00C97576">
        <w:rPr>
          <w:b/>
          <w:bCs/>
          <w:sz w:val="27"/>
          <w:szCs w:val="27"/>
        </w:rPr>
        <w:t>Dữ liệu đầu ra</w:t>
      </w:r>
    </w:p>
    <w:p w14:paraId="5D3A558C" w14:textId="77777777" w:rsidR="00C97576" w:rsidRPr="005732E6" w:rsidRDefault="00C97576" w:rsidP="00430B32">
      <w:pPr>
        <w:pStyle w:val="ListParagraph"/>
        <w:numPr>
          <w:ilvl w:val="1"/>
          <w:numId w:val="43"/>
        </w:numPr>
        <w:spacing w:line="348" w:lineRule="auto"/>
        <w:jc w:val="left"/>
        <w:rPr>
          <w:szCs w:val="26"/>
        </w:rPr>
      </w:pPr>
      <w:r w:rsidRPr="005732E6">
        <w:rPr>
          <w:szCs w:val="26"/>
        </w:rPr>
        <w:t>Danh sách thời khóa biểu.</w:t>
      </w:r>
    </w:p>
    <w:p w14:paraId="0953F945" w14:textId="77777777" w:rsidR="00C97576" w:rsidRPr="005732E6" w:rsidRDefault="00C97576" w:rsidP="00430B32">
      <w:pPr>
        <w:pStyle w:val="ListParagraph"/>
        <w:numPr>
          <w:ilvl w:val="1"/>
          <w:numId w:val="43"/>
        </w:numPr>
        <w:spacing w:line="348" w:lineRule="auto"/>
        <w:jc w:val="left"/>
        <w:rPr>
          <w:szCs w:val="26"/>
        </w:rPr>
      </w:pPr>
      <w:r w:rsidRPr="005732E6">
        <w:rPr>
          <w:szCs w:val="26"/>
        </w:rPr>
        <w:t>Lịch học theo lớp.</w:t>
      </w:r>
    </w:p>
    <w:p w14:paraId="72C3D21D" w14:textId="77777777" w:rsidR="00C97576" w:rsidRPr="005732E6" w:rsidRDefault="00C97576" w:rsidP="00430B32">
      <w:pPr>
        <w:pStyle w:val="ListParagraph"/>
        <w:numPr>
          <w:ilvl w:val="1"/>
          <w:numId w:val="43"/>
        </w:numPr>
        <w:spacing w:line="348" w:lineRule="auto"/>
        <w:jc w:val="left"/>
        <w:rPr>
          <w:szCs w:val="26"/>
        </w:rPr>
      </w:pPr>
      <w:r w:rsidRPr="005732E6">
        <w:rPr>
          <w:szCs w:val="26"/>
        </w:rPr>
        <w:t>Lịch dạy theo giảng viên.</w:t>
      </w:r>
    </w:p>
    <w:p w14:paraId="32244188" w14:textId="77777777" w:rsidR="00C97576" w:rsidRPr="005732E6" w:rsidRDefault="00C97576" w:rsidP="00430B32">
      <w:pPr>
        <w:pStyle w:val="ListParagraph"/>
        <w:numPr>
          <w:ilvl w:val="1"/>
          <w:numId w:val="43"/>
        </w:numPr>
        <w:spacing w:line="348" w:lineRule="auto"/>
        <w:jc w:val="left"/>
        <w:rPr>
          <w:szCs w:val="26"/>
        </w:rPr>
      </w:pPr>
      <w:r w:rsidRPr="005732E6">
        <w:rPr>
          <w:szCs w:val="26"/>
        </w:rPr>
        <w:t>Lịch sử dụng phòng học.</w:t>
      </w:r>
    </w:p>
    <w:p w14:paraId="5C82D3CE" w14:textId="4701FBC3" w:rsidR="00C97576" w:rsidRPr="005732E6" w:rsidRDefault="00C97576" w:rsidP="00430B32">
      <w:pPr>
        <w:pStyle w:val="ListParagraph"/>
        <w:numPr>
          <w:ilvl w:val="1"/>
          <w:numId w:val="43"/>
        </w:numPr>
        <w:spacing w:line="348" w:lineRule="auto"/>
        <w:jc w:val="left"/>
        <w:rPr>
          <w:szCs w:val="26"/>
        </w:rPr>
      </w:pPr>
      <w:r w:rsidRPr="005732E6">
        <w:rPr>
          <w:szCs w:val="26"/>
        </w:rPr>
        <w:t>Thông báo lập lịch thành công hoặc lỗi trùng lịch.</w:t>
      </w:r>
    </w:p>
    <w:p w14:paraId="51A53FBA" w14:textId="77777777" w:rsidR="006930EF" w:rsidRPr="005732E6" w:rsidRDefault="006930EF" w:rsidP="006B6BC6">
      <w:pPr>
        <w:pStyle w:val="ListParagraph"/>
        <w:spacing w:line="348" w:lineRule="auto"/>
        <w:ind w:left="1210" w:firstLine="0"/>
        <w:jc w:val="left"/>
        <w:rPr>
          <w:szCs w:val="26"/>
        </w:rPr>
      </w:pPr>
    </w:p>
    <w:p w14:paraId="22046F69" w14:textId="3BE5D13D" w:rsidR="00C97576" w:rsidRPr="006B6BC6" w:rsidRDefault="00C97576" w:rsidP="00430B32">
      <w:pPr>
        <w:pStyle w:val="ListParagraph"/>
        <w:numPr>
          <w:ilvl w:val="0"/>
          <w:numId w:val="43"/>
        </w:numPr>
        <w:spacing w:line="348" w:lineRule="auto"/>
        <w:jc w:val="left"/>
        <w:rPr>
          <w:szCs w:val="26"/>
        </w:rPr>
      </w:pPr>
      <w:r w:rsidRPr="00C97576">
        <w:rPr>
          <w:b/>
          <w:bCs/>
          <w:sz w:val="27"/>
          <w:szCs w:val="27"/>
        </w:rPr>
        <w:t>Quy trình xử lý</w:t>
      </w:r>
    </w:p>
    <w:p w14:paraId="1F32E65D" w14:textId="77777777" w:rsidR="00C97576" w:rsidRPr="00C97576" w:rsidRDefault="00C97576" w:rsidP="00430B32">
      <w:pPr>
        <w:numPr>
          <w:ilvl w:val="0"/>
          <w:numId w:val="42"/>
        </w:numPr>
        <w:ind w:left="714" w:hanging="357"/>
        <w:jc w:val="left"/>
        <w:rPr>
          <w:sz w:val="24"/>
        </w:rPr>
      </w:pPr>
      <w:r w:rsidRPr="00C97576">
        <w:rPr>
          <w:sz w:val="24"/>
        </w:rPr>
        <w:t>Cán bộ quản lý chọn chức năng quản lý thời khóa biểu.</w:t>
      </w:r>
    </w:p>
    <w:p w14:paraId="7EBC41BE" w14:textId="77777777" w:rsidR="00C97576" w:rsidRPr="00C97576" w:rsidRDefault="00C97576" w:rsidP="00430B32">
      <w:pPr>
        <w:numPr>
          <w:ilvl w:val="0"/>
          <w:numId w:val="42"/>
        </w:numPr>
        <w:ind w:left="714" w:hanging="357"/>
        <w:jc w:val="left"/>
        <w:rPr>
          <w:sz w:val="24"/>
        </w:rPr>
      </w:pPr>
      <w:r w:rsidRPr="00C97576">
        <w:rPr>
          <w:sz w:val="24"/>
        </w:rPr>
        <w:t>Hệ thống hiển thị danh sách thời khóa biểu hiện có.</w:t>
      </w:r>
    </w:p>
    <w:p w14:paraId="17330C90" w14:textId="77777777" w:rsidR="00C97576" w:rsidRPr="00C97576" w:rsidRDefault="00C97576" w:rsidP="00430B32">
      <w:pPr>
        <w:numPr>
          <w:ilvl w:val="0"/>
          <w:numId w:val="42"/>
        </w:numPr>
        <w:ind w:left="714" w:hanging="357"/>
        <w:jc w:val="left"/>
        <w:rPr>
          <w:sz w:val="24"/>
        </w:rPr>
      </w:pPr>
      <w:r w:rsidRPr="00C97576">
        <w:rPr>
          <w:sz w:val="24"/>
        </w:rPr>
        <w:t>Cán bộ quản lý chọn thao tác thêm, sửa, xóa hoặc tìm kiếm lịch học.</w:t>
      </w:r>
    </w:p>
    <w:p w14:paraId="1C75B194" w14:textId="77777777" w:rsidR="00C97576" w:rsidRPr="00C97576" w:rsidRDefault="00C97576" w:rsidP="00430B32">
      <w:pPr>
        <w:numPr>
          <w:ilvl w:val="0"/>
          <w:numId w:val="42"/>
        </w:numPr>
        <w:ind w:left="714" w:hanging="357"/>
        <w:jc w:val="left"/>
        <w:rPr>
          <w:sz w:val="24"/>
        </w:rPr>
      </w:pPr>
      <w:r w:rsidRPr="00C97576">
        <w:rPr>
          <w:sz w:val="24"/>
        </w:rPr>
        <w:t>Khi thêm hoặc sửa lịch, cán bộ quản lý nhập học kỳ, ngày học, ca học, môn học, lớp học, giảng viên và phòng học.</w:t>
      </w:r>
    </w:p>
    <w:p w14:paraId="6A2A3642" w14:textId="77777777" w:rsidR="00C97576" w:rsidRPr="00C97576" w:rsidRDefault="00C97576" w:rsidP="00430B32">
      <w:pPr>
        <w:numPr>
          <w:ilvl w:val="0"/>
          <w:numId w:val="42"/>
        </w:numPr>
        <w:ind w:left="714" w:hanging="357"/>
        <w:jc w:val="left"/>
        <w:rPr>
          <w:sz w:val="24"/>
        </w:rPr>
      </w:pPr>
      <w:r w:rsidRPr="00C97576">
        <w:rPr>
          <w:sz w:val="24"/>
        </w:rPr>
        <w:t>Hệ thống kiểm tra dữ liệu bắt buộc.</w:t>
      </w:r>
    </w:p>
    <w:p w14:paraId="7070645B" w14:textId="77777777" w:rsidR="00C97576" w:rsidRPr="00C97576" w:rsidRDefault="00C97576" w:rsidP="00430B32">
      <w:pPr>
        <w:numPr>
          <w:ilvl w:val="0"/>
          <w:numId w:val="42"/>
        </w:numPr>
        <w:ind w:left="714" w:hanging="357"/>
        <w:jc w:val="left"/>
        <w:rPr>
          <w:sz w:val="24"/>
        </w:rPr>
      </w:pPr>
      <w:r w:rsidRPr="00C97576">
        <w:rPr>
          <w:sz w:val="24"/>
        </w:rPr>
        <w:t>Hệ thống kiểm tra ngày học có thuộc học kỳ hay không.</w:t>
      </w:r>
    </w:p>
    <w:p w14:paraId="22C6E3DB" w14:textId="77777777" w:rsidR="00C97576" w:rsidRPr="00C97576" w:rsidRDefault="00C97576" w:rsidP="00430B32">
      <w:pPr>
        <w:numPr>
          <w:ilvl w:val="0"/>
          <w:numId w:val="42"/>
        </w:numPr>
        <w:ind w:left="714" w:hanging="357"/>
        <w:jc w:val="left"/>
        <w:rPr>
          <w:sz w:val="24"/>
        </w:rPr>
      </w:pPr>
      <w:r w:rsidRPr="00C97576">
        <w:rPr>
          <w:sz w:val="24"/>
        </w:rPr>
        <w:t>Hệ thống kiểm tra phòng học có đang hoạt động hay không.</w:t>
      </w:r>
    </w:p>
    <w:p w14:paraId="43201882" w14:textId="77777777" w:rsidR="00C97576" w:rsidRPr="00C97576" w:rsidRDefault="00C97576" w:rsidP="00430B32">
      <w:pPr>
        <w:numPr>
          <w:ilvl w:val="0"/>
          <w:numId w:val="42"/>
        </w:numPr>
        <w:ind w:left="714" w:hanging="357"/>
        <w:jc w:val="left"/>
        <w:rPr>
          <w:sz w:val="24"/>
        </w:rPr>
      </w:pPr>
      <w:r w:rsidRPr="00C97576">
        <w:rPr>
          <w:sz w:val="24"/>
        </w:rPr>
        <w:t>Hệ thống kiểm tra phòng học có bị trùng lịch trong cùng ngày và cùng ca hay không.</w:t>
      </w:r>
    </w:p>
    <w:p w14:paraId="415905CC" w14:textId="77777777" w:rsidR="00C97576" w:rsidRPr="00C97576" w:rsidRDefault="00C97576" w:rsidP="00430B32">
      <w:pPr>
        <w:numPr>
          <w:ilvl w:val="0"/>
          <w:numId w:val="42"/>
        </w:numPr>
        <w:ind w:left="714" w:hanging="357"/>
        <w:jc w:val="left"/>
        <w:rPr>
          <w:sz w:val="24"/>
        </w:rPr>
      </w:pPr>
      <w:r w:rsidRPr="00C97576">
        <w:rPr>
          <w:sz w:val="24"/>
        </w:rPr>
        <w:t>Hệ thống kiểm tra lớp học có bị trùng lịch trong cùng ngày và cùng ca hay không.</w:t>
      </w:r>
    </w:p>
    <w:p w14:paraId="0F404365" w14:textId="77777777" w:rsidR="00C97576" w:rsidRPr="00C97576" w:rsidRDefault="00C97576" w:rsidP="00430B32">
      <w:pPr>
        <w:numPr>
          <w:ilvl w:val="0"/>
          <w:numId w:val="42"/>
        </w:numPr>
        <w:ind w:left="714" w:hanging="357"/>
        <w:jc w:val="left"/>
        <w:rPr>
          <w:sz w:val="24"/>
        </w:rPr>
      </w:pPr>
      <w:r w:rsidRPr="00C97576">
        <w:rPr>
          <w:sz w:val="24"/>
        </w:rPr>
        <w:t>Hệ thống kiểm tra giảng viên có bị trùng lịch trong cùng ngày và cùng ca hay không.</w:t>
      </w:r>
    </w:p>
    <w:p w14:paraId="2F663CD4" w14:textId="77777777" w:rsidR="00C97576" w:rsidRPr="00C97576" w:rsidRDefault="00C97576" w:rsidP="00430B32">
      <w:pPr>
        <w:numPr>
          <w:ilvl w:val="0"/>
          <w:numId w:val="42"/>
        </w:numPr>
        <w:ind w:left="714" w:hanging="357"/>
        <w:jc w:val="left"/>
        <w:rPr>
          <w:sz w:val="24"/>
        </w:rPr>
      </w:pPr>
      <w:r w:rsidRPr="00C97576">
        <w:rPr>
          <w:sz w:val="24"/>
        </w:rPr>
        <w:t>Hệ thống kiểm tra phòng học có phiếu đăng ký hợp lệ trong cùng ngày và cùng ca hay không.</w:t>
      </w:r>
    </w:p>
    <w:p w14:paraId="00386145" w14:textId="77777777" w:rsidR="00C97576" w:rsidRPr="00C97576" w:rsidRDefault="00C97576" w:rsidP="00430B32">
      <w:pPr>
        <w:numPr>
          <w:ilvl w:val="0"/>
          <w:numId w:val="42"/>
        </w:numPr>
        <w:ind w:left="714" w:hanging="357"/>
        <w:jc w:val="left"/>
        <w:rPr>
          <w:sz w:val="24"/>
        </w:rPr>
      </w:pPr>
      <w:r w:rsidRPr="00C97576">
        <w:rPr>
          <w:sz w:val="24"/>
        </w:rPr>
        <w:t>Nếu không có xung đột, hệ thống lưu thời khóa biểu.</w:t>
      </w:r>
    </w:p>
    <w:p w14:paraId="1A33B4BA" w14:textId="77777777" w:rsidR="00C97576" w:rsidRPr="00C97576" w:rsidRDefault="00C97576" w:rsidP="00430B32">
      <w:pPr>
        <w:numPr>
          <w:ilvl w:val="0"/>
          <w:numId w:val="42"/>
        </w:numPr>
        <w:ind w:left="714" w:hanging="357"/>
        <w:jc w:val="left"/>
        <w:rPr>
          <w:sz w:val="24"/>
        </w:rPr>
      </w:pPr>
      <w:r w:rsidRPr="00C97576">
        <w:rPr>
          <w:sz w:val="24"/>
        </w:rPr>
        <w:t>Nếu có xung đột, hệ thống thông báo lỗi và yêu cầu chọn lại thông tin.</w:t>
      </w:r>
    </w:p>
    <w:p w14:paraId="0B480B72" w14:textId="77777777" w:rsidR="005732E6" w:rsidRDefault="005732E6" w:rsidP="005732E6">
      <w:pPr>
        <w:ind w:left="714" w:firstLine="0"/>
        <w:jc w:val="left"/>
        <w:rPr>
          <w:sz w:val="24"/>
        </w:rPr>
      </w:pPr>
    </w:p>
    <w:p w14:paraId="44C33158" w14:textId="77777777" w:rsidR="00C97576" w:rsidRPr="006930EF" w:rsidRDefault="00C97576" w:rsidP="00430B32">
      <w:pPr>
        <w:pStyle w:val="ListParagraph"/>
        <w:numPr>
          <w:ilvl w:val="0"/>
          <w:numId w:val="44"/>
        </w:numPr>
        <w:jc w:val="left"/>
        <w:rPr>
          <w:szCs w:val="26"/>
        </w:rPr>
      </w:pPr>
      <w:r w:rsidRPr="006930EF">
        <w:rPr>
          <w:b/>
          <w:szCs w:val="26"/>
        </w:rPr>
        <w:t>Ràng buộc nghiệp vụ</w:t>
      </w:r>
    </w:p>
    <w:p w14:paraId="24E1DD56" w14:textId="77777777" w:rsidR="00C97576" w:rsidRPr="006930EF" w:rsidRDefault="00C97576" w:rsidP="00430B32">
      <w:pPr>
        <w:pStyle w:val="ListParagraph"/>
        <w:numPr>
          <w:ilvl w:val="1"/>
          <w:numId w:val="44"/>
        </w:numPr>
        <w:ind w:left="1434" w:hanging="357"/>
        <w:jc w:val="left"/>
        <w:rPr>
          <w:szCs w:val="26"/>
        </w:rPr>
      </w:pPr>
      <w:r w:rsidRPr="006930EF">
        <w:rPr>
          <w:szCs w:val="26"/>
        </w:rPr>
        <w:t>Một phòng học không được có hai lịch học trong cùng ngày và cùng ca.</w:t>
      </w:r>
    </w:p>
    <w:p w14:paraId="6F234A22" w14:textId="77777777" w:rsidR="00C97576" w:rsidRPr="006930EF" w:rsidRDefault="00C97576" w:rsidP="00430B32">
      <w:pPr>
        <w:pStyle w:val="ListParagraph"/>
        <w:numPr>
          <w:ilvl w:val="1"/>
          <w:numId w:val="44"/>
        </w:numPr>
        <w:ind w:left="1434" w:hanging="357"/>
        <w:jc w:val="left"/>
        <w:rPr>
          <w:szCs w:val="26"/>
        </w:rPr>
      </w:pPr>
      <w:r w:rsidRPr="006930EF">
        <w:rPr>
          <w:szCs w:val="26"/>
        </w:rPr>
        <w:t>Một lớp học không được học hai lịch khác nhau trong cùng ngày và cùng ca.</w:t>
      </w:r>
    </w:p>
    <w:p w14:paraId="40FF5BF7" w14:textId="77777777" w:rsidR="00C97576" w:rsidRPr="006930EF" w:rsidRDefault="00C97576" w:rsidP="00430B32">
      <w:pPr>
        <w:pStyle w:val="ListParagraph"/>
        <w:numPr>
          <w:ilvl w:val="1"/>
          <w:numId w:val="44"/>
        </w:numPr>
        <w:ind w:left="1434" w:hanging="357"/>
        <w:jc w:val="left"/>
        <w:rPr>
          <w:szCs w:val="26"/>
        </w:rPr>
      </w:pPr>
      <w:r w:rsidRPr="006930EF">
        <w:rPr>
          <w:szCs w:val="26"/>
        </w:rPr>
        <w:t>Một giảng viên không được dạy hai lịch khác nhau trong cùng ngày và cùng ca.</w:t>
      </w:r>
    </w:p>
    <w:p w14:paraId="15EDAB7B" w14:textId="77777777" w:rsidR="00C97576" w:rsidRPr="006930EF" w:rsidRDefault="00C97576" w:rsidP="00430B32">
      <w:pPr>
        <w:pStyle w:val="ListParagraph"/>
        <w:numPr>
          <w:ilvl w:val="1"/>
          <w:numId w:val="44"/>
        </w:numPr>
        <w:ind w:left="1434" w:hanging="357"/>
        <w:jc w:val="left"/>
        <w:rPr>
          <w:szCs w:val="26"/>
        </w:rPr>
      </w:pPr>
      <w:r w:rsidRPr="006930EF">
        <w:rPr>
          <w:szCs w:val="26"/>
        </w:rPr>
        <w:t>Thời khóa biểu phải thuộc một học kỳ cụ thể.</w:t>
      </w:r>
    </w:p>
    <w:p w14:paraId="6EF9DE3C" w14:textId="77777777" w:rsidR="00C97576" w:rsidRPr="006930EF" w:rsidRDefault="00C97576" w:rsidP="00430B32">
      <w:pPr>
        <w:pStyle w:val="ListParagraph"/>
        <w:numPr>
          <w:ilvl w:val="1"/>
          <w:numId w:val="44"/>
        </w:numPr>
        <w:ind w:left="1434" w:hanging="357"/>
        <w:jc w:val="left"/>
        <w:rPr>
          <w:szCs w:val="26"/>
        </w:rPr>
      </w:pPr>
      <w:r w:rsidRPr="006930EF">
        <w:rPr>
          <w:szCs w:val="26"/>
        </w:rPr>
        <w:t>Thời khóa biểu phải gắn với một ca học cụ thể.</w:t>
      </w:r>
    </w:p>
    <w:p w14:paraId="75DBFE25" w14:textId="77777777" w:rsidR="00C97576" w:rsidRPr="006930EF" w:rsidRDefault="00C97576" w:rsidP="00430B32">
      <w:pPr>
        <w:pStyle w:val="ListParagraph"/>
        <w:numPr>
          <w:ilvl w:val="1"/>
          <w:numId w:val="44"/>
        </w:numPr>
        <w:ind w:left="1434" w:hanging="357"/>
        <w:jc w:val="left"/>
        <w:rPr>
          <w:szCs w:val="26"/>
        </w:rPr>
      </w:pPr>
      <w:r w:rsidRPr="006930EF">
        <w:rPr>
          <w:szCs w:val="26"/>
        </w:rPr>
        <w:t>Thời khóa biểu phải gắn với một phòng học cụ thể.</w:t>
      </w:r>
    </w:p>
    <w:p w14:paraId="464A339A" w14:textId="77777777" w:rsidR="00C97576" w:rsidRPr="006930EF" w:rsidRDefault="00C97576" w:rsidP="00430B32">
      <w:pPr>
        <w:pStyle w:val="ListParagraph"/>
        <w:numPr>
          <w:ilvl w:val="1"/>
          <w:numId w:val="44"/>
        </w:numPr>
        <w:ind w:left="1434" w:hanging="357"/>
        <w:jc w:val="left"/>
        <w:rPr>
          <w:szCs w:val="26"/>
        </w:rPr>
      </w:pPr>
      <w:r w:rsidRPr="006930EF">
        <w:rPr>
          <w:szCs w:val="26"/>
        </w:rPr>
        <w:t>Không được lập lịch vào ngày nằm ngoài thời gian của học kỳ.</w:t>
      </w:r>
    </w:p>
    <w:p w14:paraId="11A7D59C" w14:textId="0C0210C6" w:rsidR="00C97576" w:rsidRPr="006930EF" w:rsidRDefault="00C97576" w:rsidP="00430B32">
      <w:pPr>
        <w:pStyle w:val="ListParagraph"/>
        <w:numPr>
          <w:ilvl w:val="1"/>
          <w:numId w:val="44"/>
        </w:numPr>
        <w:ind w:left="1434" w:hanging="357"/>
        <w:jc w:val="left"/>
        <w:rPr>
          <w:szCs w:val="26"/>
        </w:rPr>
      </w:pPr>
      <w:r w:rsidRPr="006930EF">
        <w:rPr>
          <w:szCs w:val="26"/>
        </w:rPr>
        <w:t>Không được lập lịch vào phòng học đang bảo trì, ngừng hoạt động hoặc không đủ sức chứa.</w:t>
      </w:r>
    </w:p>
    <w:p w14:paraId="472DF490" w14:textId="77777777" w:rsidR="00D65BF6" w:rsidRDefault="00D65BF6" w:rsidP="00D65BF6">
      <w:pPr>
        <w:pStyle w:val="ListParagraph"/>
        <w:ind w:left="927" w:firstLine="0"/>
        <w:rPr>
          <w:b/>
          <w:bCs/>
          <w:i/>
          <w:iCs/>
        </w:rPr>
      </w:pPr>
    </w:p>
    <w:p w14:paraId="6AD3A615" w14:textId="77777777" w:rsidR="00D65BF6" w:rsidRPr="00D65BF6" w:rsidRDefault="00D65BF6" w:rsidP="006930EF">
      <w:pPr>
        <w:ind w:firstLine="0"/>
        <w:rPr>
          <w:b/>
          <w:bCs/>
          <w:i/>
          <w:iCs/>
        </w:rPr>
      </w:pPr>
    </w:p>
    <w:p w14:paraId="7E93D8E0" w14:textId="74B50A25" w:rsidR="003B50EE" w:rsidRDefault="00A161F2" w:rsidP="00430B32">
      <w:pPr>
        <w:pStyle w:val="ListParagraph"/>
        <w:numPr>
          <w:ilvl w:val="0"/>
          <w:numId w:val="23"/>
        </w:numPr>
        <w:rPr>
          <w:b/>
          <w:bCs/>
          <w:i/>
          <w:iCs/>
        </w:rPr>
      </w:pPr>
      <w:r w:rsidRPr="00D65BF6">
        <w:rPr>
          <w:b/>
          <w:bCs/>
          <w:i/>
          <w:iCs/>
        </w:rPr>
        <w:t>Chức năng tra cứu lịch trống phòng học</w:t>
      </w:r>
    </w:p>
    <w:p w14:paraId="66515940" w14:textId="77777777" w:rsidR="000A2249" w:rsidRPr="000A2249" w:rsidRDefault="000A2249" w:rsidP="00430B32">
      <w:pPr>
        <w:pStyle w:val="ListParagraph"/>
        <w:numPr>
          <w:ilvl w:val="0"/>
          <w:numId w:val="50"/>
        </w:numPr>
        <w:rPr>
          <w:b/>
          <w:bCs/>
          <w:i/>
          <w:iCs/>
          <w:szCs w:val="26"/>
        </w:rPr>
      </w:pPr>
      <w:r w:rsidRPr="000A2249">
        <w:rPr>
          <w:b/>
          <w:bCs/>
          <w:szCs w:val="26"/>
        </w:rPr>
        <w:t>Mục đích</w:t>
      </w:r>
    </w:p>
    <w:p w14:paraId="6BC656EA" w14:textId="05AD7FB2" w:rsidR="000A2249" w:rsidRPr="000A2249" w:rsidRDefault="000A2249" w:rsidP="000A2249">
      <w:pPr>
        <w:ind w:left="360" w:firstLine="0"/>
        <w:rPr>
          <w:szCs w:val="26"/>
        </w:rPr>
      </w:pPr>
      <w:r w:rsidRPr="000A2249">
        <w:rPr>
          <w:szCs w:val="26"/>
        </w:rPr>
        <w:t>Tra cứu các phòng học còn trống theo điều kiện người dùng nhập, phục vụ việc lập thời khóa biểu hoặc đăng ký sử dụng phòng học.</w:t>
      </w:r>
    </w:p>
    <w:p w14:paraId="165DE16C" w14:textId="6D1BFCBF" w:rsidR="000A2249" w:rsidRPr="000A2249" w:rsidRDefault="000A2249" w:rsidP="00430B32">
      <w:pPr>
        <w:pStyle w:val="ListParagraph"/>
        <w:numPr>
          <w:ilvl w:val="0"/>
          <w:numId w:val="46"/>
        </w:numPr>
        <w:rPr>
          <w:b/>
          <w:bCs/>
          <w:szCs w:val="26"/>
        </w:rPr>
      </w:pPr>
      <w:r w:rsidRPr="000A2249">
        <w:rPr>
          <w:b/>
          <w:bCs/>
          <w:szCs w:val="26"/>
        </w:rPr>
        <w:t>Dữ liệu đầu vào</w:t>
      </w:r>
    </w:p>
    <w:p w14:paraId="7D45437C" w14:textId="77777777" w:rsidR="000A2249" w:rsidRPr="000A2249" w:rsidRDefault="000A2249" w:rsidP="00430B32">
      <w:pPr>
        <w:numPr>
          <w:ilvl w:val="1"/>
          <w:numId w:val="46"/>
        </w:numPr>
        <w:spacing w:before="100" w:beforeAutospacing="1" w:after="100" w:afterAutospacing="1" w:line="360" w:lineRule="auto"/>
        <w:ind w:left="1434" w:hanging="357"/>
        <w:jc w:val="left"/>
        <w:rPr>
          <w:szCs w:val="26"/>
        </w:rPr>
      </w:pPr>
      <w:r w:rsidRPr="000A2249">
        <w:rPr>
          <w:szCs w:val="26"/>
        </w:rPr>
        <w:t>Học kỳ.</w:t>
      </w:r>
    </w:p>
    <w:p w14:paraId="653AF5B0" w14:textId="77777777" w:rsidR="000A2249" w:rsidRPr="000A2249" w:rsidRDefault="000A2249" w:rsidP="00430B32">
      <w:pPr>
        <w:numPr>
          <w:ilvl w:val="1"/>
          <w:numId w:val="46"/>
        </w:numPr>
        <w:spacing w:before="100" w:beforeAutospacing="1" w:after="100" w:afterAutospacing="1" w:line="360" w:lineRule="auto"/>
        <w:ind w:left="1434" w:hanging="357"/>
        <w:jc w:val="left"/>
        <w:rPr>
          <w:szCs w:val="26"/>
        </w:rPr>
      </w:pPr>
      <w:r w:rsidRPr="000A2249">
        <w:rPr>
          <w:szCs w:val="26"/>
        </w:rPr>
        <w:t>Ngày học hoặc ngày sử dụng.</w:t>
      </w:r>
    </w:p>
    <w:p w14:paraId="21F054B4" w14:textId="77777777" w:rsidR="000A2249" w:rsidRPr="000A2249" w:rsidRDefault="000A2249" w:rsidP="00430B32">
      <w:pPr>
        <w:numPr>
          <w:ilvl w:val="1"/>
          <w:numId w:val="46"/>
        </w:numPr>
        <w:spacing w:before="100" w:beforeAutospacing="1" w:after="100" w:afterAutospacing="1" w:line="360" w:lineRule="auto"/>
        <w:ind w:left="1434" w:hanging="357"/>
        <w:jc w:val="left"/>
        <w:rPr>
          <w:szCs w:val="26"/>
        </w:rPr>
      </w:pPr>
      <w:r w:rsidRPr="000A2249">
        <w:rPr>
          <w:szCs w:val="26"/>
        </w:rPr>
        <w:t>Ca học.</w:t>
      </w:r>
    </w:p>
    <w:p w14:paraId="1BEE4938" w14:textId="77777777" w:rsidR="000A2249" w:rsidRPr="000A2249" w:rsidRDefault="000A2249" w:rsidP="00430B32">
      <w:pPr>
        <w:numPr>
          <w:ilvl w:val="1"/>
          <w:numId w:val="46"/>
        </w:numPr>
        <w:spacing w:before="100" w:beforeAutospacing="1" w:after="100" w:afterAutospacing="1" w:line="360" w:lineRule="auto"/>
        <w:ind w:left="1434" w:hanging="357"/>
        <w:jc w:val="left"/>
        <w:rPr>
          <w:szCs w:val="26"/>
        </w:rPr>
      </w:pPr>
      <w:r w:rsidRPr="000A2249">
        <w:rPr>
          <w:szCs w:val="26"/>
        </w:rPr>
        <w:t>Loại phòng.</w:t>
      </w:r>
    </w:p>
    <w:p w14:paraId="1F7BBC4B" w14:textId="77777777" w:rsidR="000A2249" w:rsidRPr="000A2249" w:rsidRDefault="000A2249" w:rsidP="00430B32">
      <w:pPr>
        <w:numPr>
          <w:ilvl w:val="1"/>
          <w:numId w:val="46"/>
        </w:numPr>
        <w:spacing w:before="100" w:beforeAutospacing="1" w:after="100" w:afterAutospacing="1" w:line="360" w:lineRule="auto"/>
        <w:ind w:left="1434" w:hanging="357"/>
        <w:jc w:val="left"/>
        <w:rPr>
          <w:szCs w:val="26"/>
        </w:rPr>
      </w:pPr>
      <w:r w:rsidRPr="000A2249">
        <w:rPr>
          <w:szCs w:val="26"/>
        </w:rPr>
        <w:t>Sức chứa yêu cầu.</w:t>
      </w:r>
    </w:p>
    <w:p w14:paraId="015AA7CA" w14:textId="77777777" w:rsidR="000A2249" w:rsidRPr="000A2249" w:rsidRDefault="000A2249" w:rsidP="00430B32">
      <w:pPr>
        <w:numPr>
          <w:ilvl w:val="1"/>
          <w:numId w:val="46"/>
        </w:numPr>
        <w:spacing w:before="100" w:beforeAutospacing="1" w:after="100" w:afterAutospacing="1" w:line="360" w:lineRule="auto"/>
        <w:ind w:left="1434" w:hanging="357"/>
        <w:jc w:val="left"/>
        <w:rPr>
          <w:szCs w:val="26"/>
        </w:rPr>
      </w:pPr>
      <w:r w:rsidRPr="000A2249">
        <w:rPr>
          <w:szCs w:val="26"/>
        </w:rPr>
        <w:t>Trạng thái phòng</w:t>
      </w:r>
    </w:p>
    <w:p w14:paraId="7F6CCCC0" w14:textId="4CF33702" w:rsidR="000A2249" w:rsidRPr="000A2249" w:rsidRDefault="000A2249" w:rsidP="00430B32">
      <w:pPr>
        <w:pStyle w:val="ListParagraph"/>
        <w:numPr>
          <w:ilvl w:val="0"/>
          <w:numId w:val="47"/>
        </w:numPr>
        <w:spacing w:before="100" w:beforeAutospacing="1" w:after="100" w:afterAutospacing="1" w:line="360" w:lineRule="auto"/>
        <w:jc w:val="left"/>
        <w:rPr>
          <w:szCs w:val="26"/>
        </w:rPr>
      </w:pPr>
      <w:r w:rsidRPr="000A2249">
        <w:rPr>
          <w:b/>
          <w:bCs/>
          <w:szCs w:val="26"/>
        </w:rPr>
        <w:t>Dữ liệu đầu ra</w:t>
      </w:r>
    </w:p>
    <w:p w14:paraId="0864F0DE" w14:textId="77777777" w:rsidR="000A2249" w:rsidRPr="000A2249" w:rsidRDefault="000A2249" w:rsidP="00430B32">
      <w:pPr>
        <w:numPr>
          <w:ilvl w:val="1"/>
          <w:numId w:val="47"/>
        </w:numPr>
        <w:spacing w:line="360" w:lineRule="auto"/>
        <w:ind w:left="1434" w:hanging="357"/>
        <w:jc w:val="left"/>
        <w:rPr>
          <w:szCs w:val="26"/>
        </w:rPr>
      </w:pPr>
      <w:r w:rsidRPr="000A2249">
        <w:rPr>
          <w:szCs w:val="26"/>
        </w:rPr>
        <w:t>Danh sách phòng học còn trống.</w:t>
      </w:r>
    </w:p>
    <w:p w14:paraId="23792B20" w14:textId="77777777" w:rsidR="000A2249" w:rsidRPr="000A2249" w:rsidRDefault="000A2249" w:rsidP="00430B32">
      <w:pPr>
        <w:numPr>
          <w:ilvl w:val="1"/>
          <w:numId w:val="47"/>
        </w:numPr>
        <w:spacing w:line="360" w:lineRule="auto"/>
        <w:ind w:left="1434" w:hanging="357"/>
        <w:jc w:val="left"/>
        <w:rPr>
          <w:szCs w:val="26"/>
        </w:rPr>
      </w:pPr>
      <w:r w:rsidRPr="000A2249">
        <w:rPr>
          <w:szCs w:val="26"/>
        </w:rPr>
        <w:t>Thông tin phòng: mã phòng, tên phòng, sức chứa, loại phòng, trạng thái.</w:t>
      </w:r>
    </w:p>
    <w:p w14:paraId="46FC1862" w14:textId="77777777" w:rsidR="000A2249" w:rsidRPr="000A2249" w:rsidRDefault="000A2249" w:rsidP="00430B32">
      <w:pPr>
        <w:numPr>
          <w:ilvl w:val="1"/>
          <w:numId w:val="47"/>
        </w:numPr>
        <w:spacing w:line="360" w:lineRule="auto"/>
        <w:ind w:left="1434" w:hanging="357"/>
        <w:jc w:val="left"/>
        <w:rPr>
          <w:szCs w:val="26"/>
        </w:rPr>
      </w:pPr>
      <w:r w:rsidRPr="000A2249">
        <w:rPr>
          <w:szCs w:val="26"/>
        </w:rPr>
        <w:t>Thông báo không có phòng trống phù hợp.</w:t>
      </w:r>
    </w:p>
    <w:p w14:paraId="6D75399F" w14:textId="6A6FBF0F" w:rsidR="000A2249" w:rsidRPr="000A2249" w:rsidRDefault="000A2249" w:rsidP="00430B32">
      <w:pPr>
        <w:pStyle w:val="ListParagraph"/>
        <w:numPr>
          <w:ilvl w:val="0"/>
          <w:numId w:val="47"/>
        </w:numPr>
        <w:spacing w:line="360" w:lineRule="auto"/>
        <w:jc w:val="left"/>
        <w:rPr>
          <w:szCs w:val="26"/>
        </w:rPr>
      </w:pPr>
      <w:r w:rsidRPr="000A2249">
        <w:rPr>
          <w:b/>
          <w:bCs/>
          <w:szCs w:val="26"/>
        </w:rPr>
        <w:t>Quy trình xử lý</w:t>
      </w:r>
    </w:p>
    <w:p w14:paraId="45308C69" w14:textId="77777777" w:rsidR="000A2249" w:rsidRPr="000A2249" w:rsidRDefault="000A2249" w:rsidP="00430B32">
      <w:pPr>
        <w:numPr>
          <w:ilvl w:val="0"/>
          <w:numId w:val="48"/>
        </w:numPr>
        <w:spacing w:after="100" w:afterAutospacing="1"/>
        <w:ind w:left="714" w:hanging="357"/>
        <w:jc w:val="left"/>
        <w:rPr>
          <w:szCs w:val="26"/>
        </w:rPr>
      </w:pPr>
      <w:r w:rsidRPr="000A2249">
        <w:rPr>
          <w:szCs w:val="26"/>
        </w:rPr>
        <w:t>Người dùng chọn chức năng tra cứu lịch trống phòng.</w:t>
      </w:r>
    </w:p>
    <w:p w14:paraId="72877787" w14:textId="77777777" w:rsidR="000A2249" w:rsidRPr="000A2249" w:rsidRDefault="000A2249" w:rsidP="00430B32">
      <w:pPr>
        <w:numPr>
          <w:ilvl w:val="0"/>
          <w:numId w:val="48"/>
        </w:numPr>
        <w:spacing w:after="100" w:afterAutospacing="1"/>
        <w:ind w:left="714" w:hanging="357"/>
        <w:jc w:val="left"/>
        <w:rPr>
          <w:szCs w:val="26"/>
        </w:rPr>
      </w:pPr>
      <w:r w:rsidRPr="000A2249">
        <w:rPr>
          <w:szCs w:val="26"/>
        </w:rPr>
        <w:t>Người dùng nhập điều kiện tra cứu: học kỳ, ngày học, ca học, loại phòng và sức chứa.</w:t>
      </w:r>
    </w:p>
    <w:p w14:paraId="520158A6" w14:textId="77777777" w:rsidR="000A2249" w:rsidRPr="000A2249" w:rsidRDefault="000A2249" w:rsidP="00430B32">
      <w:pPr>
        <w:numPr>
          <w:ilvl w:val="0"/>
          <w:numId w:val="48"/>
        </w:numPr>
        <w:spacing w:after="100" w:afterAutospacing="1"/>
        <w:ind w:left="714" w:hanging="357"/>
        <w:jc w:val="left"/>
        <w:rPr>
          <w:szCs w:val="26"/>
        </w:rPr>
      </w:pPr>
      <w:r w:rsidRPr="000A2249">
        <w:rPr>
          <w:szCs w:val="26"/>
        </w:rPr>
        <w:t>Hệ thống kiểm tra dữ liệu nhập.</w:t>
      </w:r>
    </w:p>
    <w:p w14:paraId="18B2B3A5" w14:textId="77777777" w:rsidR="000A2249" w:rsidRPr="000A2249" w:rsidRDefault="000A2249" w:rsidP="00430B32">
      <w:pPr>
        <w:numPr>
          <w:ilvl w:val="0"/>
          <w:numId w:val="48"/>
        </w:numPr>
        <w:spacing w:after="100" w:afterAutospacing="1"/>
        <w:ind w:left="714" w:hanging="357"/>
        <w:jc w:val="left"/>
        <w:rPr>
          <w:szCs w:val="26"/>
        </w:rPr>
      </w:pPr>
      <w:r w:rsidRPr="000A2249">
        <w:rPr>
          <w:szCs w:val="26"/>
        </w:rPr>
        <w:t>Hệ thống kiểm tra ngày học có thuộc khoảng thời gian của học kỳ hay không.</w:t>
      </w:r>
    </w:p>
    <w:p w14:paraId="1AA28488" w14:textId="77777777" w:rsidR="000A2249" w:rsidRPr="000A2249" w:rsidRDefault="000A2249" w:rsidP="00430B32">
      <w:pPr>
        <w:numPr>
          <w:ilvl w:val="0"/>
          <w:numId w:val="48"/>
        </w:numPr>
        <w:spacing w:after="100" w:afterAutospacing="1"/>
        <w:ind w:left="714" w:hanging="357"/>
        <w:jc w:val="left"/>
        <w:rPr>
          <w:szCs w:val="26"/>
        </w:rPr>
      </w:pPr>
      <w:r w:rsidRPr="000A2249">
        <w:rPr>
          <w:szCs w:val="26"/>
        </w:rPr>
        <w:t>Hệ thống lấy danh sách phòng học đang hoạt động và phù hợp với loại phòng, sức chứa.</w:t>
      </w:r>
    </w:p>
    <w:p w14:paraId="67C302BC" w14:textId="77777777" w:rsidR="000A2249" w:rsidRPr="000A2249" w:rsidRDefault="000A2249" w:rsidP="00430B32">
      <w:pPr>
        <w:numPr>
          <w:ilvl w:val="0"/>
          <w:numId w:val="48"/>
        </w:numPr>
        <w:spacing w:after="100" w:afterAutospacing="1"/>
        <w:ind w:left="714" w:hanging="357"/>
        <w:jc w:val="left"/>
        <w:rPr>
          <w:szCs w:val="26"/>
        </w:rPr>
      </w:pPr>
      <w:r w:rsidRPr="000A2249">
        <w:rPr>
          <w:szCs w:val="26"/>
        </w:rPr>
        <w:t xml:space="preserve">Hệ thống đọc bảng </w:t>
      </w:r>
      <w:r w:rsidRPr="000A2249">
        <w:rPr>
          <w:rFonts w:ascii="Courier New" w:hAnsi="Courier New" w:cs="Courier New"/>
          <w:szCs w:val="26"/>
        </w:rPr>
        <w:t>THOI_KHOA_BIEU</w:t>
      </w:r>
      <w:r w:rsidRPr="000A2249">
        <w:rPr>
          <w:szCs w:val="26"/>
        </w:rPr>
        <w:t xml:space="preserve"> để loại bỏ các phòng đã có lịch trong cùng ngày và cùng ca.</w:t>
      </w:r>
    </w:p>
    <w:p w14:paraId="3F4CE261" w14:textId="77777777" w:rsidR="000A2249" w:rsidRPr="000A2249" w:rsidRDefault="000A2249" w:rsidP="00430B32">
      <w:pPr>
        <w:numPr>
          <w:ilvl w:val="0"/>
          <w:numId w:val="48"/>
        </w:numPr>
        <w:spacing w:after="100" w:afterAutospacing="1"/>
        <w:ind w:left="714" w:hanging="357"/>
        <w:jc w:val="left"/>
        <w:rPr>
          <w:szCs w:val="26"/>
        </w:rPr>
      </w:pPr>
      <w:r w:rsidRPr="000A2249">
        <w:rPr>
          <w:szCs w:val="26"/>
        </w:rPr>
        <w:t xml:space="preserve">Hệ thống đọc bảng </w:t>
      </w:r>
      <w:r w:rsidRPr="000A2249">
        <w:rPr>
          <w:rFonts w:ascii="Courier New" w:hAnsi="Courier New" w:cs="Courier New"/>
          <w:szCs w:val="26"/>
        </w:rPr>
        <w:t>PHIEU_DANG_KY</w:t>
      </w:r>
      <w:r w:rsidRPr="000A2249">
        <w:rPr>
          <w:szCs w:val="26"/>
        </w:rPr>
        <w:t xml:space="preserve"> để loại bỏ các phòng đã có phiếu đăng ký hợp lệ trong cùng ngày và cùng ca.</w:t>
      </w:r>
    </w:p>
    <w:p w14:paraId="0395754A" w14:textId="77777777" w:rsidR="000A2249" w:rsidRPr="000A2249" w:rsidRDefault="000A2249" w:rsidP="00430B32">
      <w:pPr>
        <w:numPr>
          <w:ilvl w:val="0"/>
          <w:numId w:val="48"/>
        </w:numPr>
        <w:spacing w:after="100" w:afterAutospacing="1"/>
        <w:ind w:left="714" w:hanging="357"/>
        <w:jc w:val="left"/>
        <w:rPr>
          <w:szCs w:val="26"/>
        </w:rPr>
      </w:pPr>
      <w:r w:rsidRPr="000A2249">
        <w:rPr>
          <w:szCs w:val="26"/>
        </w:rPr>
        <w:t>Hệ thống hiển thị danh sách phòng học còn trống.</w:t>
      </w:r>
    </w:p>
    <w:p w14:paraId="34C5897E" w14:textId="04292241" w:rsidR="000A2249" w:rsidRPr="000A2249" w:rsidRDefault="000A2249" w:rsidP="00430B32">
      <w:pPr>
        <w:numPr>
          <w:ilvl w:val="0"/>
          <w:numId w:val="48"/>
        </w:numPr>
        <w:spacing w:after="100" w:afterAutospacing="1"/>
        <w:ind w:left="714" w:hanging="357"/>
        <w:jc w:val="left"/>
        <w:rPr>
          <w:szCs w:val="26"/>
        </w:rPr>
      </w:pPr>
      <w:r w:rsidRPr="000A2249">
        <w:rPr>
          <w:szCs w:val="26"/>
        </w:rPr>
        <w:t>Nếu không có phòng phù hợp, hệ thống thông báo không có phòng trống.</w:t>
      </w:r>
    </w:p>
    <w:p w14:paraId="08843474" w14:textId="77777777" w:rsidR="000A2249" w:rsidRPr="000A2249" w:rsidRDefault="000A2249" w:rsidP="000A2249">
      <w:pPr>
        <w:spacing w:after="100" w:afterAutospacing="1"/>
        <w:ind w:left="714" w:firstLine="0"/>
        <w:jc w:val="left"/>
        <w:rPr>
          <w:szCs w:val="26"/>
        </w:rPr>
      </w:pPr>
    </w:p>
    <w:p w14:paraId="6CDC80F2" w14:textId="13AD6C84" w:rsidR="000A2249" w:rsidRPr="000A2249" w:rsidRDefault="000A2249" w:rsidP="00430B32">
      <w:pPr>
        <w:pStyle w:val="ListParagraph"/>
        <w:numPr>
          <w:ilvl w:val="0"/>
          <w:numId w:val="49"/>
        </w:numPr>
        <w:spacing w:after="100" w:afterAutospacing="1" w:line="360" w:lineRule="auto"/>
        <w:jc w:val="left"/>
        <w:rPr>
          <w:szCs w:val="26"/>
        </w:rPr>
      </w:pPr>
      <w:r w:rsidRPr="000A2249">
        <w:rPr>
          <w:b/>
          <w:bCs/>
          <w:szCs w:val="26"/>
        </w:rPr>
        <w:t>Ràng buộc nghiệp vụ</w:t>
      </w:r>
    </w:p>
    <w:p w14:paraId="624BB7E7" w14:textId="77777777" w:rsidR="000A2249" w:rsidRPr="000A2249" w:rsidRDefault="000A2249" w:rsidP="00430B32">
      <w:pPr>
        <w:numPr>
          <w:ilvl w:val="1"/>
          <w:numId w:val="49"/>
        </w:numPr>
        <w:ind w:left="1434" w:hanging="357"/>
        <w:jc w:val="left"/>
        <w:rPr>
          <w:szCs w:val="26"/>
        </w:rPr>
      </w:pPr>
      <w:r w:rsidRPr="000A2249">
        <w:rPr>
          <w:szCs w:val="26"/>
        </w:rPr>
        <w:t>Chỉ hiển thị phòng học có trạng thái hoạt động.</w:t>
      </w:r>
    </w:p>
    <w:p w14:paraId="0DDAF9A7" w14:textId="77777777" w:rsidR="000A2249" w:rsidRPr="000A2249" w:rsidRDefault="000A2249" w:rsidP="00430B32">
      <w:pPr>
        <w:numPr>
          <w:ilvl w:val="1"/>
          <w:numId w:val="49"/>
        </w:numPr>
        <w:ind w:left="1434" w:hanging="357"/>
        <w:jc w:val="left"/>
        <w:rPr>
          <w:szCs w:val="26"/>
        </w:rPr>
      </w:pPr>
      <w:r w:rsidRPr="000A2249">
        <w:rPr>
          <w:szCs w:val="26"/>
        </w:rPr>
        <w:t>Chỉ hiển thị phòng có sức chứa lớn hơn hoặc bằng nhu cầu sử dụng.</w:t>
      </w:r>
    </w:p>
    <w:p w14:paraId="24A84241" w14:textId="77777777" w:rsidR="000A2249" w:rsidRPr="000A2249" w:rsidRDefault="000A2249" w:rsidP="00430B32">
      <w:pPr>
        <w:numPr>
          <w:ilvl w:val="1"/>
          <w:numId w:val="49"/>
        </w:numPr>
        <w:ind w:left="1434" w:hanging="357"/>
        <w:jc w:val="left"/>
        <w:rPr>
          <w:szCs w:val="26"/>
        </w:rPr>
      </w:pPr>
      <w:r w:rsidRPr="000A2249">
        <w:rPr>
          <w:szCs w:val="26"/>
        </w:rPr>
        <w:t xml:space="preserve">Phòng đã có lịch trong </w:t>
      </w:r>
      <w:r w:rsidRPr="000A2249">
        <w:rPr>
          <w:rFonts w:ascii="Courier New" w:hAnsi="Courier New" w:cs="Courier New"/>
          <w:szCs w:val="26"/>
        </w:rPr>
        <w:t>THOI_KHOA_BIEU</w:t>
      </w:r>
      <w:r w:rsidRPr="000A2249">
        <w:rPr>
          <w:szCs w:val="26"/>
        </w:rPr>
        <w:t xml:space="preserve"> cùng ngày và cùng ca thì không được xem là phòng trống.</w:t>
      </w:r>
    </w:p>
    <w:p w14:paraId="66026F22" w14:textId="77777777" w:rsidR="000A2249" w:rsidRPr="000A2249" w:rsidRDefault="000A2249" w:rsidP="00430B32">
      <w:pPr>
        <w:numPr>
          <w:ilvl w:val="1"/>
          <w:numId w:val="49"/>
        </w:numPr>
        <w:ind w:left="1434" w:hanging="357"/>
        <w:jc w:val="left"/>
        <w:rPr>
          <w:szCs w:val="26"/>
        </w:rPr>
      </w:pPr>
      <w:r w:rsidRPr="000A2249">
        <w:rPr>
          <w:szCs w:val="26"/>
        </w:rPr>
        <w:t>Phòng đã có phiếu đăng ký ở trạng thái chờ duyệt hoặc đã duyệt thì không được xem là phòng trống.</w:t>
      </w:r>
    </w:p>
    <w:p w14:paraId="066E5C0C" w14:textId="77777777" w:rsidR="000A2249" w:rsidRPr="000A2249" w:rsidRDefault="000A2249" w:rsidP="00430B32">
      <w:pPr>
        <w:numPr>
          <w:ilvl w:val="1"/>
          <w:numId w:val="49"/>
        </w:numPr>
        <w:ind w:left="1434" w:hanging="357"/>
        <w:jc w:val="left"/>
        <w:rPr>
          <w:szCs w:val="26"/>
        </w:rPr>
      </w:pPr>
      <w:r w:rsidRPr="000A2249">
        <w:rPr>
          <w:szCs w:val="26"/>
        </w:rPr>
        <w:t>Phiếu đăng ký bị từ chối hoặc đã hủy không làm phòng bị bận.</w:t>
      </w:r>
    </w:p>
    <w:p w14:paraId="2C8FD2A8" w14:textId="77777777" w:rsidR="00D65BF6" w:rsidRPr="00D65BF6" w:rsidRDefault="00D65BF6" w:rsidP="00D65BF6">
      <w:pPr>
        <w:pStyle w:val="ListParagraph"/>
        <w:rPr>
          <w:b/>
          <w:bCs/>
          <w:i/>
          <w:iCs/>
        </w:rPr>
      </w:pPr>
    </w:p>
    <w:p w14:paraId="7023E833" w14:textId="77777777" w:rsidR="00D65BF6" w:rsidRPr="00D65BF6" w:rsidRDefault="00D65BF6" w:rsidP="00D65BF6">
      <w:pPr>
        <w:pStyle w:val="ListParagraph"/>
        <w:ind w:left="927" w:firstLine="0"/>
        <w:rPr>
          <w:b/>
          <w:bCs/>
          <w:i/>
          <w:iCs/>
        </w:rPr>
      </w:pPr>
    </w:p>
    <w:p w14:paraId="7FFC7ACB" w14:textId="020655BA" w:rsidR="00386C5A" w:rsidRDefault="00386C5A" w:rsidP="00430B32">
      <w:pPr>
        <w:pStyle w:val="ListParagraph"/>
        <w:numPr>
          <w:ilvl w:val="0"/>
          <w:numId w:val="23"/>
        </w:numPr>
        <w:rPr>
          <w:b/>
          <w:bCs/>
          <w:i/>
          <w:iCs/>
        </w:rPr>
      </w:pPr>
      <w:r w:rsidRPr="00D65BF6">
        <w:rPr>
          <w:b/>
          <w:bCs/>
          <w:i/>
          <w:iCs/>
        </w:rPr>
        <w:t>Chức năng kiểm tra trùng lịch đăng ký</w:t>
      </w:r>
    </w:p>
    <w:p w14:paraId="622CEC2F" w14:textId="77777777" w:rsidR="00AC0727" w:rsidRPr="00AC0727" w:rsidRDefault="00AC0727" w:rsidP="00430B32">
      <w:pPr>
        <w:pStyle w:val="ListParagraph"/>
        <w:numPr>
          <w:ilvl w:val="0"/>
          <w:numId w:val="49"/>
        </w:numPr>
        <w:rPr>
          <w:b/>
          <w:bCs/>
        </w:rPr>
      </w:pPr>
      <w:r w:rsidRPr="00AC0727">
        <w:rPr>
          <w:b/>
          <w:bCs/>
        </w:rPr>
        <w:t xml:space="preserve"> Mục đích</w:t>
      </w:r>
    </w:p>
    <w:p w14:paraId="5248EED8" w14:textId="4F443B0F" w:rsidR="00AC0727" w:rsidRPr="00AC0727" w:rsidRDefault="00AC0727" w:rsidP="00AC0727">
      <w:pPr>
        <w:pStyle w:val="ListParagraph"/>
        <w:ind w:left="0" w:firstLine="360"/>
      </w:pPr>
      <w:r w:rsidRPr="00AC0727">
        <w:t>Kiểm tra các xung đột lịch trước khi lập hoặc cập nhật thời khóa biểu, đảm bảo phòng học, lớp học và giảng viên không bị xếp trùng thời gian.</w:t>
      </w:r>
    </w:p>
    <w:p w14:paraId="160E9E42" w14:textId="77777777" w:rsidR="00C5653E" w:rsidRPr="00AC0727" w:rsidRDefault="00C5653E" w:rsidP="00AC0727">
      <w:pPr>
        <w:pStyle w:val="ListParagraph"/>
        <w:ind w:left="0" w:firstLine="360"/>
      </w:pPr>
    </w:p>
    <w:p w14:paraId="52FFB4C0" w14:textId="2ABFF934" w:rsidR="00AC0727" w:rsidRPr="00AC0727" w:rsidRDefault="00AC0727" w:rsidP="00430B32">
      <w:pPr>
        <w:pStyle w:val="ListParagraph"/>
        <w:numPr>
          <w:ilvl w:val="0"/>
          <w:numId w:val="49"/>
        </w:numPr>
        <w:rPr>
          <w:b/>
          <w:bCs/>
        </w:rPr>
      </w:pPr>
      <w:r w:rsidRPr="00AC0727">
        <w:rPr>
          <w:b/>
          <w:bCs/>
        </w:rPr>
        <w:t>Dữ liệu đầu vào</w:t>
      </w:r>
    </w:p>
    <w:p w14:paraId="36C61340" w14:textId="77777777" w:rsidR="00AC0727" w:rsidRPr="00AC0727" w:rsidRDefault="00AC0727" w:rsidP="00430B32">
      <w:pPr>
        <w:pStyle w:val="ListParagraph"/>
        <w:numPr>
          <w:ilvl w:val="1"/>
          <w:numId w:val="51"/>
        </w:numPr>
      </w:pPr>
      <w:r w:rsidRPr="00AC0727">
        <w:t>Ngày học.</w:t>
      </w:r>
    </w:p>
    <w:p w14:paraId="67DD4E7F" w14:textId="77777777" w:rsidR="00AC0727" w:rsidRPr="00AC0727" w:rsidRDefault="00AC0727" w:rsidP="00430B32">
      <w:pPr>
        <w:pStyle w:val="ListParagraph"/>
        <w:numPr>
          <w:ilvl w:val="1"/>
          <w:numId w:val="51"/>
        </w:numPr>
      </w:pPr>
      <w:r w:rsidRPr="00AC0727">
        <w:t>Mã ca học.</w:t>
      </w:r>
    </w:p>
    <w:p w14:paraId="30194C95" w14:textId="77777777" w:rsidR="00AC0727" w:rsidRPr="00AC0727" w:rsidRDefault="00AC0727" w:rsidP="00430B32">
      <w:pPr>
        <w:pStyle w:val="ListParagraph"/>
        <w:numPr>
          <w:ilvl w:val="1"/>
          <w:numId w:val="51"/>
        </w:numPr>
      </w:pPr>
      <w:r w:rsidRPr="00AC0727">
        <w:t>Mã phòng.</w:t>
      </w:r>
    </w:p>
    <w:p w14:paraId="559BBFED" w14:textId="77777777" w:rsidR="00AC0727" w:rsidRPr="00AC0727" w:rsidRDefault="00AC0727" w:rsidP="00430B32">
      <w:pPr>
        <w:pStyle w:val="ListParagraph"/>
        <w:numPr>
          <w:ilvl w:val="1"/>
          <w:numId w:val="51"/>
        </w:numPr>
      </w:pPr>
      <w:r w:rsidRPr="00AC0727">
        <w:t>Mã lớp.</w:t>
      </w:r>
    </w:p>
    <w:p w14:paraId="531ED218" w14:textId="77777777" w:rsidR="00AC0727" w:rsidRPr="00AC0727" w:rsidRDefault="00AC0727" w:rsidP="00430B32">
      <w:pPr>
        <w:pStyle w:val="ListParagraph"/>
        <w:numPr>
          <w:ilvl w:val="1"/>
          <w:numId w:val="51"/>
        </w:numPr>
      </w:pPr>
      <w:r w:rsidRPr="00AC0727">
        <w:t>Mã môn học.</w:t>
      </w:r>
    </w:p>
    <w:p w14:paraId="606ECB3E" w14:textId="77777777" w:rsidR="00AC0727" w:rsidRPr="00AC0727" w:rsidRDefault="00AC0727" w:rsidP="00430B32">
      <w:pPr>
        <w:pStyle w:val="ListParagraph"/>
        <w:numPr>
          <w:ilvl w:val="1"/>
          <w:numId w:val="51"/>
        </w:numPr>
      </w:pPr>
      <w:r w:rsidRPr="00AC0727">
        <w:t>Mã giảng viên.</w:t>
      </w:r>
    </w:p>
    <w:p w14:paraId="0B0CF9A1" w14:textId="1577F247" w:rsidR="00D65BF6" w:rsidRDefault="00AC0727" w:rsidP="00430B32">
      <w:pPr>
        <w:pStyle w:val="ListParagraph"/>
        <w:numPr>
          <w:ilvl w:val="1"/>
          <w:numId w:val="51"/>
        </w:numPr>
      </w:pPr>
      <w:r w:rsidRPr="00AC0727">
        <w:t>Mã học kỳ.</w:t>
      </w:r>
    </w:p>
    <w:p w14:paraId="6C7C8781" w14:textId="77777777" w:rsidR="00C5653E" w:rsidRDefault="00C5653E" w:rsidP="00C5653E">
      <w:pPr>
        <w:pStyle w:val="ListParagraph"/>
        <w:ind w:left="1440" w:firstLine="0"/>
      </w:pPr>
    </w:p>
    <w:p w14:paraId="2F877EBA" w14:textId="13B071AB" w:rsidR="00AC0727" w:rsidRDefault="00AC0727" w:rsidP="00430B32">
      <w:pPr>
        <w:pStyle w:val="ListParagraph"/>
        <w:numPr>
          <w:ilvl w:val="0"/>
          <w:numId w:val="51"/>
        </w:numPr>
        <w:rPr>
          <w:b/>
        </w:rPr>
      </w:pPr>
      <w:r w:rsidRPr="00C5653E">
        <w:rPr>
          <w:b/>
        </w:rPr>
        <w:t>Dữ liệu cần kiểm tra</w:t>
      </w:r>
    </w:p>
    <w:p w14:paraId="4B028980" w14:textId="77777777" w:rsidR="00C5653E" w:rsidRPr="00C5653E" w:rsidRDefault="00C5653E" w:rsidP="00C5653E">
      <w:pPr>
        <w:rPr>
          <w:b/>
          <w:bCs/>
        </w:rPr>
      </w:pPr>
    </w:p>
    <w:tbl>
      <w:tblPr>
        <w:tblStyle w:val="GridTable1Light"/>
        <w:tblW w:w="0" w:type="auto"/>
        <w:tblLook w:val="04A0" w:firstRow="1" w:lastRow="0" w:firstColumn="1" w:lastColumn="0" w:noHBand="0" w:noVBand="1"/>
      </w:tblPr>
      <w:tblGrid>
        <w:gridCol w:w="4743"/>
        <w:gridCol w:w="4744"/>
      </w:tblGrid>
      <w:tr w:rsidR="00722869" w14:paraId="0F660E36" w14:textId="77777777" w:rsidTr="00093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vAlign w:val="center"/>
          </w:tcPr>
          <w:p w14:paraId="24767EA1" w14:textId="1F2CD10B" w:rsidR="00722869" w:rsidRDefault="000F14E9" w:rsidP="00C5653E">
            <w:pPr>
              <w:pStyle w:val="ListParagraph"/>
              <w:ind w:left="0" w:firstLine="0"/>
              <w:jc w:val="center"/>
            </w:pPr>
            <w:r>
              <w:t>Bảng</w:t>
            </w:r>
          </w:p>
        </w:tc>
        <w:tc>
          <w:tcPr>
            <w:tcW w:w="4744" w:type="dxa"/>
            <w:vAlign w:val="center"/>
          </w:tcPr>
          <w:p w14:paraId="70E4AA4C" w14:textId="48C2732C" w:rsidR="00722869" w:rsidRDefault="000F14E9" w:rsidP="00C5653E">
            <w:pPr>
              <w:pStyle w:val="ListParagraph"/>
              <w:ind w:left="0" w:firstLine="0"/>
              <w:jc w:val="center"/>
              <w:cnfStyle w:val="100000000000" w:firstRow="1" w:lastRow="0" w:firstColumn="0" w:lastColumn="0" w:oddVBand="0" w:evenVBand="0" w:oddHBand="0" w:evenHBand="0" w:firstRowFirstColumn="0" w:firstRowLastColumn="0" w:lastRowFirstColumn="0" w:lastRowLastColumn="0"/>
            </w:pPr>
            <w:r>
              <w:t>Nội dung kiểm tra</w:t>
            </w:r>
          </w:p>
        </w:tc>
      </w:tr>
      <w:tr w:rsidR="00722869" w14:paraId="4C3FC8CA" w14:textId="77777777" w:rsidTr="00093AE6">
        <w:trPr>
          <w:trHeight w:val="493"/>
        </w:trPr>
        <w:tc>
          <w:tcPr>
            <w:cnfStyle w:val="001000000000" w:firstRow="0" w:lastRow="0" w:firstColumn="1" w:lastColumn="0" w:oddVBand="0" w:evenVBand="0" w:oddHBand="0" w:evenHBand="0" w:firstRowFirstColumn="0" w:firstRowLastColumn="0" w:lastRowFirstColumn="0" w:lastRowLastColumn="0"/>
            <w:tcW w:w="4743" w:type="dxa"/>
            <w:vAlign w:val="center"/>
          </w:tcPr>
          <w:p w14:paraId="593BF6F9" w14:textId="32650CA5" w:rsidR="00722869" w:rsidRDefault="00CD7638" w:rsidP="00C5653E">
            <w:pPr>
              <w:pStyle w:val="ListParagraph"/>
              <w:ind w:left="0" w:firstLine="0"/>
              <w:jc w:val="left"/>
            </w:pPr>
            <w:r w:rsidRPr="00CD7638">
              <w:t>THOI_KHOA_BIEU</w:t>
            </w:r>
          </w:p>
        </w:tc>
        <w:tc>
          <w:tcPr>
            <w:tcW w:w="4744" w:type="dxa"/>
            <w:vAlign w:val="center"/>
          </w:tcPr>
          <w:p w14:paraId="6C7E81A0" w14:textId="2B1B1AC3" w:rsidR="00722869" w:rsidRDefault="00093AE6" w:rsidP="00093AE6">
            <w:pPr>
              <w:ind w:firstLine="0"/>
              <w:jc w:val="left"/>
              <w:cnfStyle w:val="000000000000" w:firstRow="0" w:lastRow="0" w:firstColumn="0" w:lastColumn="0" w:oddVBand="0" w:evenVBand="0" w:oddHBand="0" w:evenHBand="0" w:firstRowFirstColumn="0" w:firstRowLastColumn="0" w:lastRowFirstColumn="0" w:lastRowLastColumn="0"/>
            </w:pPr>
            <w:r w:rsidRPr="00093AE6">
              <w:t>Kiểm tra lịch học chính thức đã tồn tại.</w:t>
            </w:r>
          </w:p>
        </w:tc>
      </w:tr>
      <w:tr w:rsidR="00722869" w14:paraId="0C53B2CC" w14:textId="77777777" w:rsidTr="00093AE6">
        <w:tc>
          <w:tcPr>
            <w:cnfStyle w:val="001000000000" w:firstRow="0" w:lastRow="0" w:firstColumn="1" w:lastColumn="0" w:oddVBand="0" w:evenVBand="0" w:oddHBand="0" w:evenHBand="0" w:firstRowFirstColumn="0" w:firstRowLastColumn="0" w:lastRowFirstColumn="0" w:lastRowLastColumn="0"/>
            <w:tcW w:w="4743" w:type="dxa"/>
            <w:vAlign w:val="center"/>
          </w:tcPr>
          <w:p w14:paraId="4606DC5A" w14:textId="552BB5AF" w:rsidR="00722869" w:rsidRDefault="002B5F2C" w:rsidP="00C5653E">
            <w:pPr>
              <w:pStyle w:val="ListParagraph"/>
              <w:ind w:left="0" w:firstLine="0"/>
              <w:jc w:val="left"/>
            </w:pPr>
            <w:r w:rsidRPr="002B5F2C">
              <w:t>PHIEU_DANG_KY</w:t>
            </w:r>
          </w:p>
        </w:tc>
        <w:tc>
          <w:tcPr>
            <w:tcW w:w="4744" w:type="dxa"/>
            <w:vAlign w:val="center"/>
          </w:tcPr>
          <w:p w14:paraId="104042EA" w14:textId="2BCD1514" w:rsidR="00722869" w:rsidRDefault="00B40CF3" w:rsidP="00C5653E">
            <w:pPr>
              <w:pStyle w:val="ListParagraph"/>
              <w:ind w:left="0" w:firstLine="0"/>
              <w:jc w:val="left"/>
              <w:cnfStyle w:val="000000000000" w:firstRow="0" w:lastRow="0" w:firstColumn="0" w:lastColumn="0" w:oddVBand="0" w:evenVBand="0" w:oddHBand="0" w:evenHBand="0" w:firstRowFirstColumn="0" w:firstRowLastColumn="0" w:lastRowFirstColumn="0" w:lastRowLastColumn="0"/>
            </w:pPr>
            <w:r w:rsidRPr="00B40CF3">
              <w:t>Kiểm tra phiếu đăng ký phòng hợp lệ.</w:t>
            </w:r>
          </w:p>
        </w:tc>
      </w:tr>
      <w:tr w:rsidR="00722869" w14:paraId="4E53F464" w14:textId="77777777" w:rsidTr="00093AE6">
        <w:tc>
          <w:tcPr>
            <w:cnfStyle w:val="001000000000" w:firstRow="0" w:lastRow="0" w:firstColumn="1" w:lastColumn="0" w:oddVBand="0" w:evenVBand="0" w:oddHBand="0" w:evenHBand="0" w:firstRowFirstColumn="0" w:firstRowLastColumn="0" w:lastRowFirstColumn="0" w:lastRowLastColumn="0"/>
            <w:tcW w:w="4743" w:type="dxa"/>
            <w:vAlign w:val="center"/>
          </w:tcPr>
          <w:p w14:paraId="01FF00E6" w14:textId="33F69258" w:rsidR="00722869" w:rsidRDefault="00B566BB" w:rsidP="00C5653E">
            <w:pPr>
              <w:pStyle w:val="ListParagraph"/>
              <w:ind w:left="0" w:firstLine="0"/>
              <w:jc w:val="left"/>
            </w:pPr>
            <w:r w:rsidRPr="00B566BB">
              <w:t>CA_HOC</w:t>
            </w:r>
          </w:p>
        </w:tc>
        <w:tc>
          <w:tcPr>
            <w:tcW w:w="4744" w:type="dxa"/>
            <w:vAlign w:val="center"/>
          </w:tcPr>
          <w:p w14:paraId="2ED2214B" w14:textId="5835050C" w:rsidR="00722869" w:rsidRDefault="00B566BB" w:rsidP="00C5653E">
            <w:pPr>
              <w:pStyle w:val="ListParagraph"/>
              <w:ind w:left="0" w:firstLine="0"/>
              <w:jc w:val="left"/>
              <w:cnfStyle w:val="000000000000" w:firstRow="0" w:lastRow="0" w:firstColumn="0" w:lastColumn="0" w:oddVBand="0" w:evenVBand="0" w:oddHBand="0" w:evenHBand="0" w:firstRowFirstColumn="0" w:firstRowLastColumn="0" w:lastRowFirstColumn="0" w:lastRowLastColumn="0"/>
            </w:pPr>
            <w:r w:rsidRPr="00B566BB">
              <w:t>Kiểm tra ca học và khung giờ.</w:t>
            </w:r>
          </w:p>
        </w:tc>
      </w:tr>
      <w:tr w:rsidR="00722869" w14:paraId="6EFD46B1" w14:textId="77777777" w:rsidTr="00093AE6">
        <w:tc>
          <w:tcPr>
            <w:cnfStyle w:val="001000000000" w:firstRow="0" w:lastRow="0" w:firstColumn="1" w:lastColumn="0" w:oddVBand="0" w:evenVBand="0" w:oddHBand="0" w:evenHBand="0" w:firstRowFirstColumn="0" w:firstRowLastColumn="0" w:lastRowFirstColumn="0" w:lastRowLastColumn="0"/>
            <w:tcW w:w="4743" w:type="dxa"/>
            <w:vAlign w:val="center"/>
          </w:tcPr>
          <w:p w14:paraId="05D38F60" w14:textId="342CD0F5" w:rsidR="00722869" w:rsidRDefault="008636A6" w:rsidP="00C5653E">
            <w:pPr>
              <w:pStyle w:val="ListParagraph"/>
              <w:ind w:left="0" w:firstLine="0"/>
              <w:jc w:val="left"/>
            </w:pPr>
            <w:r w:rsidRPr="008636A6">
              <w:t>HOC_KY</w:t>
            </w:r>
          </w:p>
        </w:tc>
        <w:tc>
          <w:tcPr>
            <w:tcW w:w="4744" w:type="dxa"/>
            <w:vAlign w:val="center"/>
          </w:tcPr>
          <w:p w14:paraId="203010B2" w14:textId="42C83035" w:rsidR="00722869" w:rsidRDefault="008636A6" w:rsidP="00C5653E">
            <w:pPr>
              <w:pStyle w:val="ListParagraph"/>
              <w:ind w:left="0" w:firstLine="0"/>
              <w:jc w:val="left"/>
              <w:cnfStyle w:val="000000000000" w:firstRow="0" w:lastRow="0" w:firstColumn="0" w:lastColumn="0" w:oddVBand="0" w:evenVBand="0" w:oddHBand="0" w:evenHBand="0" w:firstRowFirstColumn="0" w:firstRowLastColumn="0" w:lastRowFirstColumn="0" w:lastRowLastColumn="0"/>
            </w:pPr>
            <w:r w:rsidRPr="008636A6">
              <w:t>Kiểm tra ngày học thuộc học kỳ.</w:t>
            </w:r>
          </w:p>
        </w:tc>
      </w:tr>
      <w:tr w:rsidR="008636A6" w14:paraId="4A459E98" w14:textId="77777777" w:rsidTr="00093AE6">
        <w:tc>
          <w:tcPr>
            <w:cnfStyle w:val="001000000000" w:firstRow="0" w:lastRow="0" w:firstColumn="1" w:lastColumn="0" w:oddVBand="0" w:evenVBand="0" w:oddHBand="0" w:evenHBand="0" w:firstRowFirstColumn="0" w:firstRowLastColumn="0" w:lastRowFirstColumn="0" w:lastRowLastColumn="0"/>
            <w:tcW w:w="4743" w:type="dxa"/>
            <w:vAlign w:val="center"/>
          </w:tcPr>
          <w:p w14:paraId="6B3095A7" w14:textId="720D365B" w:rsidR="008636A6" w:rsidRPr="008636A6" w:rsidRDefault="008636A6" w:rsidP="00C5653E">
            <w:pPr>
              <w:pStyle w:val="ListParagraph"/>
              <w:ind w:left="0" w:firstLine="0"/>
              <w:jc w:val="left"/>
            </w:pPr>
            <w:r w:rsidRPr="008636A6">
              <w:t>PHONG_HOC</w:t>
            </w:r>
          </w:p>
        </w:tc>
        <w:tc>
          <w:tcPr>
            <w:tcW w:w="4744" w:type="dxa"/>
            <w:vAlign w:val="center"/>
          </w:tcPr>
          <w:p w14:paraId="41EA081A" w14:textId="672AECDF" w:rsidR="008636A6" w:rsidRPr="008636A6" w:rsidRDefault="00C5653E" w:rsidP="00C5653E">
            <w:pPr>
              <w:pStyle w:val="ListParagraph"/>
              <w:ind w:left="0" w:firstLine="0"/>
              <w:jc w:val="left"/>
              <w:cnfStyle w:val="000000000000" w:firstRow="0" w:lastRow="0" w:firstColumn="0" w:lastColumn="0" w:oddVBand="0" w:evenVBand="0" w:oddHBand="0" w:evenHBand="0" w:firstRowFirstColumn="0" w:firstRowLastColumn="0" w:lastRowFirstColumn="0" w:lastRowLastColumn="0"/>
            </w:pPr>
            <w:r w:rsidRPr="00C5653E">
              <w:t>Kiểm tra trạng thái phòng và sức chứa.</w:t>
            </w:r>
          </w:p>
        </w:tc>
      </w:tr>
    </w:tbl>
    <w:p w14:paraId="3345DD80" w14:textId="77777777" w:rsidR="00AC0727" w:rsidRPr="00AC0727" w:rsidRDefault="00AC0727" w:rsidP="00AC0727">
      <w:pPr>
        <w:pStyle w:val="ListParagraph"/>
        <w:ind w:firstLine="0"/>
      </w:pPr>
    </w:p>
    <w:p w14:paraId="5855A526" w14:textId="77777777" w:rsidR="00BD6A0D" w:rsidRPr="00BD6A0D" w:rsidRDefault="00BD6A0D" w:rsidP="00430B32">
      <w:pPr>
        <w:pStyle w:val="ListParagraph"/>
        <w:numPr>
          <w:ilvl w:val="0"/>
          <w:numId w:val="51"/>
        </w:numPr>
        <w:rPr>
          <w:b/>
          <w:bCs/>
        </w:rPr>
      </w:pPr>
      <w:r w:rsidRPr="00BD6A0D">
        <w:rPr>
          <w:b/>
          <w:bCs/>
        </w:rPr>
        <w:t>Quy trình xử lý</w:t>
      </w:r>
    </w:p>
    <w:p w14:paraId="68AD9824" w14:textId="77777777" w:rsidR="00BD6A0D" w:rsidRDefault="00BD6A0D" w:rsidP="00430B32">
      <w:pPr>
        <w:pStyle w:val="ListParagraph"/>
        <w:numPr>
          <w:ilvl w:val="1"/>
          <w:numId w:val="52"/>
        </w:numPr>
      </w:pPr>
      <w:r>
        <w:t>Hệ thống nhận thông tin lịch cần kiểm tra.</w:t>
      </w:r>
    </w:p>
    <w:p w14:paraId="66B28826" w14:textId="77777777" w:rsidR="00BD6A0D" w:rsidRDefault="00BD6A0D" w:rsidP="00430B32">
      <w:pPr>
        <w:pStyle w:val="ListParagraph"/>
        <w:numPr>
          <w:ilvl w:val="1"/>
          <w:numId w:val="52"/>
        </w:numPr>
      </w:pPr>
      <w:r>
        <w:t>Hệ thống kiểm tra ngày học có thuộc học kỳ hay không.</w:t>
      </w:r>
    </w:p>
    <w:p w14:paraId="6A1E094C" w14:textId="77777777" w:rsidR="00BD6A0D" w:rsidRDefault="00BD6A0D" w:rsidP="00430B32">
      <w:pPr>
        <w:pStyle w:val="ListParagraph"/>
        <w:numPr>
          <w:ilvl w:val="1"/>
          <w:numId w:val="52"/>
        </w:numPr>
      </w:pPr>
      <w:r>
        <w:t>Hệ thống kiểm tra phòng học có bị trùng trong cùng ngày và cùng ca hay không.</w:t>
      </w:r>
    </w:p>
    <w:p w14:paraId="1D578D3E" w14:textId="77777777" w:rsidR="00BD6A0D" w:rsidRDefault="00BD6A0D" w:rsidP="00430B32">
      <w:pPr>
        <w:pStyle w:val="ListParagraph"/>
        <w:numPr>
          <w:ilvl w:val="1"/>
          <w:numId w:val="52"/>
        </w:numPr>
      </w:pPr>
      <w:r>
        <w:t>Hệ thống kiểm tra lớp học có bị trùng trong cùng ngày và cùng ca hay không.</w:t>
      </w:r>
    </w:p>
    <w:p w14:paraId="42D234D4" w14:textId="77777777" w:rsidR="00BD6A0D" w:rsidRDefault="00BD6A0D" w:rsidP="00430B32">
      <w:pPr>
        <w:pStyle w:val="ListParagraph"/>
        <w:numPr>
          <w:ilvl w:val="1"/>
          <w:numId w:val="52"/>
        </w:numPr>
      </w:pPr>
      <w:r>
        <w:t>Hệ thống kiểm tra giảng viên có bị trùng trong cùng ngày và cùng ca hay không.</w:t>
      </w:r>
    </w:p>
    <w:p w14:paraId="1541706D" w14:textId="77777777" w:rsidR="00BD6A0D" w:rsidRDefault="00BD6A0D" w:rsidP="00430B32">
      <w:pPr>
        <w:pStyle w:val="ListParagraph"/>
        <w:numPr>
          <w:ilvl w:val="1"/>
          <w:numId w:val="52"/>
        </w:numPr>
      </w:pPr>
      <w:r>
        <w:t>Hệ thống kiểm tra phiếu đăng ký phòng có trùng ngày, ca và phòng hay không.</w:t>
      </w:r>
    </w:p>
    <w:p w14:paraId="0A82BD0C" w14:textId="77777777" w:rsidR="00BD6A0D" w:rsidRDefault="00BD6A0D" w:rsidP="00430B32">
      <w:pPr>
        <w:pStyle w:val="ListParagraph"/>
        <w:numPr>
          <w:ilvl w:val="1"/>
          <w:numId w:val="52"/>
        </w:numPr>
      </w:pPr>
      <w:r>
        <w:t>Nếu phát hiện trùng, hệ thống thông báo lý do trùng và yêu cầu chọn lại.</w:t>
      </w:r>
    </w:p>
    <w:p w14:paraId="549B38B8" w14:textId="77777777" w:rsidR="00C65D59" w:rsidRDefault="00BD6A0D" w:rsidP="00430B32">
      <w:pPr>
        <w:pStyle w:val="ListParagraph"/>
        <w:numPr>
          <w:ilvl w:val="1"/>
          <w:numId w:val="52"/>
        </w:numPr>
      </w:pPr>
      <w:r>
        <w:t>Nếu không trùng, hệ thống cho phép tạo hoặc cập nhật thời khóa biểu.</w:t>
      </w:r>
    </w:p>
    <w:p w14:paraId="78318E21" w14:textId="77777777" w:rsidR="00C65D59" w:rsidRDefault="00C65D59" w:rsidP="00C65D59">
      <w:pPr>
        <w:pStyle w:val="ListParagraph"/>
        <w:ind w:left="1440" w:firstLine="0"/>
      </w:pPr>
    </w:p>
    <w:p w14:paraId="709FAF7C" w14:textId="6B1E775A" w:rsidR="00C5653E" w:rsidRDefault="00C65D59" w:rsidP="00430B32">
      <w:pPr>
        <w:pStyle w:val="ListParagraph"/>
        <w:numPr>
          <w:ilvl w:val="0"/>
          <w:numId w:val="52"/>
        </w:numPr>
        <w:rPr>
          <w:b/>
        </w:rPr>
      </w:pPr>
      <w:r w:rsidRPr="00C65D59">
        <w:rPr>
          <w:b/>
          <w:bCs/>
        </w:rPr>
        <w:t>Điều kiện xác định trùng lịch</w:t>
      </w:r>
    </w:p>
    <w:p w14:paraId="04CA1D6B" w14:textId="7423DE64" w:rsidR="004179FA" w:rsidRPr="004179FA" w:rsidRDefault="004179FA" w:rsidP="004179FA">
      <w:pPr>
        <w:pStyle w:val="ListParagraph"/>
        <w:ind w:firstLine="0"/>
      </w:pPr>
      <w:r w:rsidRPr="004179FA">
        <w:t>Một lịch được xem là trùng nếu thuộc một trong các trường hợp sau:</w:t>
      </w:r>
    </w:p>
    <w:p w14:paraId="58D73576" w14:textId="77777777" w:rsidR="004179FA" w:rsidRPr="004179FA" w:rsidRDefault="004179FA" w:rsidP="00430B32">
      <w:pPr>
        <w:pStyle w:val="ListParagraph"/>
        <w:numPr>
          <w:ilvl w:val="1"/>
          <w:numId w:val="53"/>
        </w:numPr>
      </w:pPr>
      <w:r w:rsidRPr="004179FA">
        <w:t>Cùng mã phòng, cùng ngày học, cùng ca học.</w:t>
      </w:r>
    </w:p>
    <w:p w14:paraId="532AD46C" w14:textId="77777777" w:rsidR="004179FA" w:rsidRPr="004179FA" w:rsidRDefault="004179FA" w:rsidP="00430B32">
      <w:pPr>
        <w:pStyle w:val="ListParagraph"/>
        <w:numPr>
          <w:ilvl w:val="1"/>
          <w:numId w:val="53"/>
        </w:numPr>
      </w:pPr>
      <w:r w:rsidRPr="004179FA">
        <w:t>Cùng mã lớp, cùng ngày học, cùng ca học.</w:t>
      </w:r>
    </w:p>
    <w:p w14:paraId="2D2403EF" w14:textId="77777777" w:rsidR="004179FA" w:rsidRPr="004179FA" w:rsidRDefault="004179FA" w:rsidP="00430B32">
      <w:pPr>
        <w:pStyle w:val="ListParagraph"/>
        <w:numPr>
          <w:ilvl w:val="1"/>
          <w:numId w:val="53"/>
        </w:numPr>
      </w:pPr>
      <w:r w:rsidRPr="004179FA">
        <w:t>Cùng giảng viên, cùng ngày học, cùng ca học.</w:t>
      </w:r>
    </w:p>
    <w:p w14:paraId="59B7B35A" w14:textId="77777777" w:rsidR="004179FA" w:rsidRPr="004179FA" w:rsidRDefault="004179FA" w:rsidP="00430B32">
      <w:pPr>
        <w:pStyle w:val="ListParagraph"/>
        <w:numPr>
          <w:ilvl w:val="1"/>
          <w:numId w:val="53"/>
        </w:numPr>
      </w:pPr>
      <w:r w:rsidRPr="004179FA">
        <w:t>Cùng mã phòng, cùng ngày sử dụng, cùng ca học trong phiếu đăng ký có trạng thái chờ duyệt hoặc đã duyệt.</w:t>
      </w:r>
    </w:p>
    <w:p w14:paraId="77686121" w14:textId="77777777" w:rsidR="004179FA" w:rsidRPr="004179FA" w:rsidRDefault="004179FA" w:rsidP="00430B32">
      <w:pPr>
        <w:pStyle w:val="ListParagraph"/>
        <w:numPr>
          <w:ilvl w:val="1"/>
          <w:numId w:val="53"/>
        </w:numPr>
      </w:pPr>
      <w:r w:rsidRPr="004179FA">
        <w:t>Ngày học nằm ngoài thời gian của học kỳ.</w:t>
      </w:r>
    </w:p>
    <w:p w14:paraId="550BC912" w14:textId="7A631C3B" w:rsidR="00C65D59" w:rsidRDefault="004179FA" w:rsidP="00430B32">
      <w:pPr>
        <w:pStyle w:val="ListParagraph"/>
        <w:numPr>
          <w:ilvl w:val="1"/>
          <w:numId w:val="53"/>
        </w:numPr>
      </w:pPr>
      <w:r w:rsidRPr="004179FA">
        <w:t>Phòng học không hoạt động hoặc đang bảo trì.</w:t>
      </w:r>
    </w:p>
    <w:p w14:paraId="75C645F0" w14:textId="77777777" w:rsidR="00BF7A0D" w:rsidRDefault="00BF7A0D" w:rsidP="00BF7A0D">
      <w:pPr>
        <w:pStyle w:val="ListParagraph"/>
        <w:ind w:left="1440" w:firstLine="0"/>
      </w:pPr>
    </w:p>
    <w:p w14:paraId="56DE1545" w14:textId="340885BD" w:rsidR="00BF7A0D" w:rsidRDefault="00BF7A0D" w:rsidP="00430B32">
      <w:pPr>
        <w:pStyle w:val="ListParagraph"/>
        <w:numPr>
          <w:ilvl w:val="0"/>
          <w:numId w:val="53"/>
        </w:numPr>
        <w:rPr>
          <w:b/>
          <w:bCs/>
        </w:rPr>
      </w:pPr>
      <w:r w:rsidRPr="00BF7A0D">
        <w:rPr>
          <w:b/>
          <w:bCs/>
        </w:rPr>
        <w:t>Kết quả xử lý</w:t>
      </w:r>
    </w:p>
    <w:p w14:paraId="327DFEEF" w14:textId="77777777" w:rsidR="006B6BC6" w:rsidRDefault="006B6BC6" w:rsidP="006B6BC6">
      <w:pPr>
        <w:pStyle w:val="ListParagraph"/>
        <w:ind w:firstLine="0"/>
        <w:rPr>
          <w:b/>
          <w:bCs/>
        </w:rPr>
      </w:pPr>
    </w:p>
    <w:tbl>
      <w:tblPr>
        <w:tblStyle w:val="GridTable1Light"/>
        <w:tblW w:w="0" w:type="auto"/>
        <w:tblLook w:val="04A0" w:firstRow="1" w:lastRow="0" w:firstColumn="1" w:lastColumn="0" w:noHBand="0" w:noVBand="1"/>
      </w:tblPr>
      <w:tblGrid>
        <w:gridCol w:w="4743"/>
        <w:gridCol w:w="4744"/>
      </w:tblGrid>
      <w:tr w:rsidR="004E7D69" w14:paraId="2EE00FDF" w14:textId="77777777" w:rsidTr="00093AE6">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4743" w:type="dxa"/>
            <w:vAlign w:val="center"/>
          </w:tcPr>
          <w:p w14:paraId="1CD26F45" w14:textId="58B15E32" w:rsidR="004E7D69" w:rsidRPr="004E7D69" w:rsidRDefault="004E7D69" w:rsidP="004E7D69">
            <w:pPr>
              <w:pStyle w:val="ListParagraph"/>
              <w:ind w:left="0" w:firstLine="0"/>
              <w:jc w:val="center"/>
            </w:pPr>
            <w:r w:rsidRPr="004E7D69">
              <w:t>Trường hợp</w:t>
            </w:r>
          </w:p>
        </w:tc>
        <w:tc>
          <w:tcPr>
            <w:tcW w:w="4744" w:type="dxa"/>
            <w:vAlign w:val="center"/>
          </w:tcPr>
          <w:p w14:paraId="50036FAD" w14:textId="1C47B7BD" w:rsidR="004E7D69" w:rsidRPr="004E7D69" w:rsidRDefault="004E7D69" w:rsidP="004E7D69">
            <w:pPr>
              <w:pStyle w:val="ListParagraph"/>
              <w:ind w:left="0" w:firstLine="0"/>
              <w:jc w:val="center"/>
              <w:cnfStyle w:val="100000000000" w:firstRow="1" w:lastRow="0" w:firstColumn="0" w:lastColumn="0" w:oddVBand="0" w:evenVBand="0" w:oddHBand="0" w:evenHBand="0" w:firstRowFirstColumn="0" w:firstRowLastColumn="0" w:lastRowFirstColumn="0" w:lastRowLastColumn="0"/>
            </w:pPr>
            <w:r w:rsidRPr="004E7D69">
              <w:t>Kết quả</w:t>
            </w:r>
          </w:p>
        </w:tc>
      </w:tr>
      <w:tr w:rsidR="004E7D69" w14:paraId="10A2317A" w14:textId="77777777" w:rsidTr="00093AE6">
        <w:tc>
          <w:tcPr>
            <w:cnfStyle w:val="001000000000" w:firstRow="0" w:lastRow="0" w:firstColumn="1" w:lastColumn="0" w:oddVBand="0" w:evenVBand="0" w:oddHBand="0" w:evenHBand="0" w:firstRowFirstColumn="0" w:firstRowLastColumn="0" w:lastRowFirstColumn="0" w:lastRowLastColumn="0"/>
            <w:tcW w:w="4743" w:type="dxa"/>
            <w:vAlign w:val="center"/>
          </w:tcPr>
          <w:p w14:paraId="64CDB78D" w14:textId="638FB276" w:rsidR="004E7D69" w:rsidRDefault="00EF332F" w:rsidP="00093AE6">
            <w:pPr>
              <w:pStyle w:val="ListParagraph"/>
              <w:ind w:left="0" w:firstLine="0"/>
              <w:jc w:val="left"/>
              <w:rPr>
                <w:b w:val="0"/>
                <w:bCs w:val="0"/>
              </w:rPr>
            </w:pPr>
            <w:r w:rsidRPr="00EF332F">
              <w:rPr>
                <w:b w:val="0"/>
                <w:bCs w:val="0"/>
              </w:rPr>
              <w:t>Không trùng lịch</w:t>
            </w:r>
          </w:p>
        </w:tc>
        <w:tc>
          <w:tcPr>
            <w:tcW w:w="4744" w:type="dxa"/>
            <w:vAlign w:val="center"/>
          </w:tcPr>
          <w:p w14:paraId="43077862" w14:textId="031ECBAF" w:rsidR="004E7D69" w:rsidRPr="00EF332F" w:rsidRDefault="00EF332F" w:rsidP="00093AE6">
            <w:pPr>
              <w:pStyle w:val="ListParagraph"/>
              <w:ind w:left="0" w:firstLine="0"/>
              <w:jc w:val="left"/>
              <w:cnfStyle w:val="000000000000" w:firstRow="0" w:lastRow="0" w:firstColumn="0" w:lastColumn="0" w:oddVBand="0" w:evenVBand="0" w:oddHBand="0" w:evenHBand="0" w:firstRowFirstColumn="0" w:firstRowLastColumn="0" w:lastRowFirstColumn="0" w:lastRowLastColumn="0"/>
            </w:pPr>
            <w:r w:rsidRPr="00EF332F">
              <w:t>Cho phép lưu thời khóa biểu.</w:t>
            </w:r>
          </w:p>
        </w:tc>
      </w:tr>
      <w:tr w:rsidR="004E7D69" w14:paraId="71663632" w14:textId="77777777" w:rsidTr="00093AE6">
        <w:tc>
          <w:tcPr>
            <w:cnfStyle w:val="001000000000" w:firstRow="0" w:lastRow="0" w:firstColumn="1" w:lastColumn="0" w:oddVBand="0" w:evenVBand="0" w:oddHBand="0" w:evenHBand="0" w:firstRowFirstColumn="0" w:firstRowLastColumn="0" w:lastRowFirstColumn="0" w:lastRowLastColumn="0"/>
            <w:tcW w:w="4743" w:type="dxa"/>
            <w:vAlign w:val="center"/>
          </w:tcPr>
          <w:p w14:paraId="3950E20C" w14:textId="595047BC" w:rsidR="004E7D69" w:rsidRDefault="00DC33A5" w:rsidP="00093AE6">
            <w:pPr>
              <w:pStyle w:val="ListParagraph"/>
              <w:ind w:left="0" w:firstLine="0"/>
              <w:jc w:val="left"/>
              <w:rPr>
                <w:b w:val="0"/>
                <w:bCs w:val="0"/>
              </w:rPr>
            </w:pPr>
            <w:r w:rsidRPr="00DC33A5">
              <w:rPr>
                <w:b w:val="0"/>
                <w:bCs w:val="0"/>
              </w:rPr>
              <w:t>Trùng phòng</w:t>
            </w:r>
          </w:p>
        </w:tc>
        <w:tc>
          <w:tcPr>
            <w:tcW w:w="4744" w:type="dxa"/>
            <w:vAlign w:val="center"/>
          </w:tcPr>
          <w:p w14:paraId="6EFCC032" w14:textId="66BFC379" w:rsidR="004E7D69" w:rsidRPr="006B6BC6" w:rsidRDefault="00DC33A5" w:rsidP="00093AE6">
            <w:pPr>
              <w:pStyle w:val="ListParagraph"/>
              <w:ind w:left="0" w:firstLine="0"/>
              <w:jc w:val="left"/>
              <w:cnfStyle w:val="000000000000" w:firstRow="0" w:lastRow="0" w:firstColumn="0" w:lastColumn="0" w:oddVBand="0" w:evenVBand="0" w:oddHBand="0" w:evenHBand="0" w:firstRowFirstColumn="0" w:firstRowLastColumn="0" w:lastRowFirstColumn="0" w:lastRowLastColumn="0"/>
            </w:pPr>
            <w:r w:rsidRPr="006B6BC6">
              <w:t>Thông báo phòng đã có lịch hoặc đã có người đăng ký.</w:t>
            </w:r>
          </w:p>
        </w:tc>
      </w:tr>
      <w:tr w:rsidR="004E7D69" w14:paraId="32717110" w14:textId="77777777" w:rsidTr="00093AE6">
        <w:tc>
          <w:tcPr>
            <w:cnfStyle w:val="001000000000" w:firstRow="0" w:lastRow="0" w:firstColumn="1" w:lastColumn="0" w:oddVBand="0" w:evenVBand="0" w:oddHBand="0" w:evenHBand="0" w:firstRowFirstColumn="0" w:firstRowLastColumn="0" w:lastRowFirstColumn="0" w:lastRowLastColumn="0"/>
            <w:tcW w:w="4743" w:type="dxa"/>
            <w:vAlign w:val="center"/>
          </w:tcPr>
          <w:p w14:paraId="793A1C10" w14:textId="12DE5A31" w:rsidR="004E7D69" w:rsidRDefault="002E5CB4" w:rsidP="00093AE6">
            <w:pPr>
              <w:pStyle w:val="ListParagraph"/>
              <w:ind w:left="0" w:firstLine="0"/>
              <w:jc w:val="left"/>
              <w:rPr>
                <w:b w:val="0"/>
                <w:bCs w:val="0"/>
              </w:rPr>
            </w:pPr>
            <w:r w:rsidRPr="002E5CB4">
              <w:rPr>
                <w:b w:val="0"/>
                <w:bCs w:val="0"/>
              </w:rPr>
              <w:t>Trùng lớp học</w:t>
            </w:r>
          </w:p>
        </w:tc>
        <w:tc>
          <w:tcPr>
            <w:tcW w:w="4744" w:type="dxa"/>
            <w:vAlign w:val="center"/>
          </w:tcPr>
          <w:p w14:paraId="4553946A" w14:textId="2FD849D9" w:rsidR="004E7D69" w:rsidRPr="006B6BC6" w:rsidRDefault="002E5CB4" w:rsidP="00093AE6">
            <w:pPr>
              <w:pStyle w:val="ListParagraph"/>
              <w:ind w:left="0" w:firstLine="0"/>
              <w:jc w:val="left"/>
              <w:cnfStyle w:val="000000000000" w:firstRow="0" w:lastRow="0" w:firstColumn="0" w:lastColumn="0" w:oddVBand="0" w:evenVBand="0" w:oddHBand="0" w:evenHBand="0" w:firstRowFirstColumn="0" w:firstRowLastColumn="0" w:lastRowFirstColumn="0" w:lastRowLastColumn="0"/>
            </w:pPr>
            <w:r w:rsidRPr="006B6BC6">
              <w:t>Thông báo lớp đã có lịch học trong ca này.</w:t>
            </w:r>
          </w:p>
        </w:tc>
      </w:tr>
      <w:tr w:rsidR="004E7D69" w14:paraId="53355BF9" w14:textId="77777777" w:rsidTr="00093AE6">
        <w:tc>
          <w:tcPr>
            <w:cnfStyle w:val="001000000000" w:firstRow="0" w:lastRow="0" w:firstColumn="1" w:lastColumn="0" w:oddVBand="0" w:evenVBand="0" w:oddHBand="0" w:evenHBand="0" w:firstRowFirstColumn="0" w:firstRowLastColumn="0" w:lastRowFirstColumn="0" w:lastRowLastColumn="0"/>
            <w:tcW w:w="4743" w:type="dxa"/>
            <w:vAlign w:val="center"/>
          </w:tcPr>
          <w:p w14:paraId="450B4263" w14:textId="7D16E1F7" w:rsidR="004E7D69" w:rsidRDefault="004D0F19" w:rsidP="00093AE6">
            <w:pPr>
              <w:pStyle w:val="ListParagraph"/>
              <w:ind w:left="0" w:firstLine="0"/>
              <w:jc w:val="left"/>
              <w:rPr>
                <w:b w:val="0"/>
                <w:bCs w:val="0"/>
              </w:rPr>
            </w:pPr>
            <w:r w:rsidRPr="004D0F19">
              <w:rPr>
                <w:b w:val="0"/>
                <w:bCs w:val="0"/>
              </w:rPr>
              <w:t>Trùng giảng viên</w:t>
            </w:r>
          </w:p>
        </w:tc>
        <w:tc>
          <w:tcPr>
            <w:tcW w:w="4744" w:type="dxa"/>
            <w:vAlign w:val="center"/>
          </w:tcPr>
          <w:p w14:paraId="5BFEA60E" w14:textId="6952F16E" w:rsidR="004E7D69" w:rsidRPr="006B6BC6" w:rsidRDefault="004D0F19" w:rsidP="00093AE6">
            <w:pPr>
              <w:pStyle w:val="ListParagraph"/>
              <w:ind w:left="0" w:firstLine="0"/>
              <w:jc w:val="left"/>
              <w:cnfStyle w:val="000000000000" w:firstRow="0" w:lastRow="0" w:firstColumn="0" w:lastColumn="0" w:oddVBand="0" w:evenVBand="0" w:oddHBand="0" w:evenHBand="0" w:firstRowFirstColumn="0" w:firstRowLastColumn="0" w:lastRowFirstColumn="0" w:lastRowLastColumn="0"/>
            </w:pPr>
            <w:r w:rsidRPr="006B6BC6">
              <w:t>Thông báo giảng viên đã có lịch dạy trong ca này.</w:t>
            </w:r>
          </w:p>
        </w:tc>
      </w:tr>
      <w:tr w:rsidR="004E7D69" w14:paraId="56E4C16D" w14:textId="77777777" w:rsidTr="00093AE6">
        <w:tc>
          <w:tcPr>
            <w:cnfStyle w:val="001000000000" w:firstRow="0" w:lastRow="0" w:firstColumn="1" w:lastColumn="0" w:oddVBand="0" w:evenVBand="0" w:oddHBand="0" w:evenHBand="0" w:firstRowFirstColumn="0" w:firstRowLastColumn="0" w:lastRowFirstColumn="0" w:lastRowLastColumn="0"/>
            <w:tcW w:w="4743" w:type="dxa"/>
            <w:vAlign w:val="center"/>
          </w:tcPr>
          <w:p w14:paraId="41164715" w14:textId="122B1476" w:rsidR="004E7D69" w:rsidRDefault="004D0F19" w:rsidP="00093AE6">
            <w:pPr>
              <w:pStyle w:val="ListParagraph"/>
              <w:ind w:left="0" w:firstLine="0"/>
              <w:jc w:val="left"/>
              <w:rPr>
                <w:b w:val="0"/>
                <w:bCs w:val="0"/>
              </w:rPr>
            </w:pPr>
            <w:r w:rsidRPr="004D0F19">
              <w:rPr>
                <w:b w:val="0"/>
                <w:bCs w:val="0"/>
              </w:rPr>
              <w:t>Ngày học không hợp lệ</w:t>
            </w:r>
          </w:p>
        </w:tc>
        <w:tc>
          <w:tcPr>
            <w:tcW w:w="4744" w:type="dxa"/>
            <w:vAlign w:val="center"/>
          </w:tcPr>
          <w:p w14:paraId="0EB1D27D" w14:textId="0B0CFD49" w:rsidR="004E7D69" w:rsidRPr="006B6BC6" w:rsidRDefault="00061509" w:rsidP="00093AE6">
            <w:pPr>
              <w:pStyle w:val="ListParagraph"/>
              <w:ind w:left="0" w:firstLine="0"/>
              <w:jc w:val="left"/>
              <w:cnfStyle w:val="000000000000" w:firstRow="0" w:lastRow="0" w:firstColumn="0" w:lastColumn="0" w:oddVBand="0" w:evenVBand="0" w:oddHBand="0" w:evenHBand="0" w:firstRowFirstColumn="0" w:firstRowLastColumn="0" w:lastRowFirstColumn="0" w:lastRowLastColumn="0"/>
            </w:pPr>
            <w:r w:rsidRPr="006B6BC6">
              <w:t>Thông báo ngày học nằm ngoài học kỳ.</w:t>
            </w:r>
          </w:p>
        </w:tc>
      </w:tr>
      <w:tr w:rsidR="004E7D69" w14:paraId="5382EB8A" w14:textId="77777777" w:rsidTr="00093AE6">
        <w:tc>
          <w:tcPr>
            <w:cnfStyle w:val="001000000000" w:firstRow="0" w:lastRow="0" w:firstColumn="1" w:lastColumn="0" w:oddVBand="0" w:evenVBand="0" w:oddHBand="0" w:evenHBand="0" w:firstRowFirstColumn="0" w:firstRowLastColumn="0" w:lastRowFirstColumn="0" w:lastRowLastColumn="0"/>
            <w:tcW w:w="4743" w:type="dxa"/>
            <w:vAlign w:val="center"/>
          </w:tcPr>
          <w:p w14:paraId="05807F19" w14:textId="1AA0A2AB" w:rsidR="004E7D69" w:rsidRDefault="006B6BC6" w:rsidP="00093AE6">
            <w:pPr>
              <w:pStyle w:val="ListParagraph"/>
              <w:ind w:left="0" w:firstLine="0"/>
              <w:jc w:val="left"/>
              <w:rPr>
                <w:b w:val="0"/>
                <w:bCs w:val="0"/>
              </w:rPr>
            </w:pPr>
            <w:r w:rsidRPr="006B6BC6">
              <w:rPr>
                <w:b w:val="0"/>
                <w:bCs w:val="0"/>
              </w:rPr>
              <w:t>Phòng không hoạt động</w:t>
            </w:r>
          </w:p>
        </w:tc>
        <w:tc>
          <w:tcPr>
            <w:tcW w:w="4744" w:type="dxa"/>
            <w:vAlign w:val="center"/>
          </w:tcPr>
          <w:p w14:paraId="2D98A1C6" w14:textId="7413CD6A" w:rsidR="004E7D69" w:rsidRPr="006B6BC6" w:rsidRDefault="006B6BC6" w:rsidP="00093AE6">
            <w:pPr>
              <w:pStyle w:val="ListParagraph"/>
              <w:ind w:left="0" w:firstLine="0"/>
              <w:jc w:val="left"/>
              <w:cnfStyle w:val="000000000000" w:firstRow="0" w:lastRow="0" w:firstColumn="0" w:lastColumn="0" w:oddVBand="0" w:evenVBand="0" w:oddHBand="0" w:evenHBand="0" w:firstRowFirstColumn="0" w:firstRowLastColumn="0" w:lastRowFirstColumn="0" w:lastRowLastColumn="0"/>
            </w:pPr>
            <w:r w:rsidRPr="006B6BC6">
              <w:t>Thông báo phòng không thể sử dụng.</w:t>
            </w:r>
          </w:p>
        </w:tc>
      </w:tr>
    </w:tbl>
    <w:p w14:paraId="112A8453" w14:textId="02698792" w:rsidR="00BF7A0D" w:rsidRPr="00BF7A0D" w:rsidRDefault="711D488A" w:rsidP="3625E5D6">
      <w:pPr>
        <w:pStyle w:val="Heading5"/>
      </w:pPr>
      <w:r w:rsidRPr="7E9F4A38">
        <w:t>Ma trận thực thể</w:t>
      </w:r>
    </w:p>
    <w:p w14:paraId="41ABAE28" w14:textId="7957882F" w:rsidR="1C86078C" w:rsidRDefault="1C86078C" w:rsidP="00A9754F">
      <w:pPr>
        <w:pStyle w:val="Heading4"/>
      </w:pPr>
      <w:r>
        <w:t>Phân tích chức năng đăng kí sử dụng phòng học</w:t>
      </w:r>
      <w:r w:rsidR="006F32B5">
        <w:t>(2321050012 – Nguyễn Văn Mạnh)</w:t>
      </w:r>
    </w:p>
    <w:p w14:paraId="5DB24B27" w14:textId="06F81823" w:rsidR="00AE3FC7" w:rsidRDefault="00AE3FC7" w:rsidP="00430B32">
      <w:pPr>
        <w:pStyle w:val="Heading5"/>
        <w:numPr>
          <w:ilvl w:val="0"/>
          <w:numId w:val="55"/>
        </w:numPr>
      </w:pPr>
      <w:r>
        <w:t>Mục đích chức năng</w:t>
      </w:r>
      <w:r w:rsidR="00212098">
        <w:t xml:space="preserve"> </w:t>
      </w:r>
    </w:p>
    <w:p w14:paraId="779AEA8E" w14:textId="2EFC3411" w:rsidR="00A621B2" w:rsidRDefault="004F042D" w:rsidP="00A621B2">
      <w:r w:rsidRPr="004F042D">
        <w:t>Chức năng đăng ký sử dụng phòng học hỗ trợ người dùng thực hiện việc đặt phòng học ngoài thời khóa biểu chính thức, thông qua quy trình tạo phiếu đăng ký – phê duyệt – cập nhật lịch. Chức năng này giúp hệ thống kiểm soát việc sử dụng phòng học, tránh xung đột lịch giữa các phiếu đăng ký và thời khóa biểu hiện có.</w:t>
      </w:r>
    </w:p>
    <w:p w14:paraId="361D1AE8" w14:textId="781862EB" w:rsidR="004F042D" w:rsidRDefault="00F11A84" w:rsidP="004F042D">
      <w:pPr>
        <w:ind w:firstLine="0"/>
      </w:pPr>
      <w:r w:rsidRPr="00F11A84">
        <w:t>Mục tiêu chính của chức n</w:t>
      </w:r>
      <w:r>
        <w:t>ăng gồm:</w:t>
      </w:r>
    </w:p>
    <w:p w14:paraId="303D30FE" w14:textId="7B98F6BE" w:rsidR="00355FDC" w:rsidRPr="00355FDC" w:rsidRDefault="00355FDC" w:rsidP="00355FDC">
      <w:pPr>
        <w:pStyle w:val="ListParagraph"/>
        <w:numPr>
          <w:ilvl w:val="0"/>
          <w:numId w:val="53"/>
        </w:numPr>
      </w:pPr>
      <w:r w:rsidRPr="00355FDC">
        <w:t xml:space="preserve">Cho phép người dùng tạo phiếu đăng ký mượn phòng theo ngày, ca học và lý do cụ thể. </w:t>
      </w:r>
    </w:p>
    <w:p w14:paraId="368D4522" w14:textId="736D9271" w:rsidR="00355FDC" w:rsidRPr="00355FDC" w:rsidRDefault="00355FDC" w:rsidP="00355FDC">
      <w:pPr>
        <w:pStyle w:val="ListParagraph"/>
        <w:numPr>
          <w:ilvl w:val="0"/>
          <w:numId w:val="53"/>
        </w:numPr>
      </w:pPr>
      <w:r w:rsidRPr="00355FDC">
        <w:t xml:space="preserve">Kiểm tra tính hợp lệ của yêu cầu trước khi tạo phiếu (phòng trống, ca học hợp lệ, không trùng lịch). </w:t>
      </w:r>
    </w:p>
    <w:p w14:paraId="64A2006B" w14:textId="12CCD993" w:rsidR="00355FDC" w:rsidRPr="00355FDC" w:rsidRDefault="00355FDC" w:rsidP="00355FDC">
      <w:pPr>
        <w:pStyle w:val="ListParagraph"/>
        <w:numPr>
          <w:ilvl w:val="0"/>
          <w:numId w:val="53"/>
        </w:numPr>
      </w:pPr>
      <w:r w:rsidRPr="00355FDC">
        <w:t xml:space="preserve">Quản lý vòng đời phiếu đăng ký: Chờ duyệt → Đã phê duyệt / Từ chối. </w:t>
      </w:r>
    </w:p>
    <w:p w14:paraId="5BC5ED64" w14:textId="53DEC25C" w:rsidR="00355FDC" w:rsidRPr="00355FDC" w:rsidRDefault="00355FDC" w:rsidP="00355FDC">
      <w:pPr>
        <w:pStyle w:val="ListParagraph"/>
        <w:numPr>
          <w:ilvl w:val="0"/>
          <w:numId w:val="53"/>
        </w:numPr>
      </w:pPr>
      <w:r w:rsidRPr="00355FDC">
        <w:t xml:space="preserve">Cho phép người dùng hủy phiếu đăng ký khi chưa được xử lý hoặc đã được duyệt. </w:t>
      </w:r>
    </w:p>
    <w:p w14:paraId="0CF3CA4A" w14:textId="6070B026" w:rsidR="00F11A84" w:rsidRPr="00F11A84" w:rsidRDefault="00355FDC" w:rsidP="00355FDC">
      <w:pPr>
        <w:pStyle w:val="ListParagraph"/>
        <w:numPr>
          <w:ilvl w:val="0"/>
          <w:numId w:val="53"/>
        </w:numPr>
      </w:pPr>
      <w:r w:rsidRPr="00355FDC">
        <w:t>Lưu và tra cứu lịch sử các phiếu đăng ký.</w:t>
      </w:r>
    </w:p>
    <w:p w14:paraId="10124F90" w14:textId="165EB130" w:rsidR="00394F46" w:rsidRDefault="0090497C" w:rsidP="008462E6">
      <w:pPr>
        <w:pStyle w:val="Heading5"/>
      </w:pPr>
      <w:r w:rsidRPr="00EA5950">
        <w:t xml:space="preserve">Phạm vi chức năng </w:t>
      </w:r>
    </w:p>
    <w:p w14:paraId="646188C3" w14:textId="27796EE9" w:rsidR="00776EB7" w:rsidRDefault="00776EB7" w:rsidP="0000125F">
      <w:pPr>
        <w:ind w:firstLine="360"/>
      </w:pPr>
      <w:r>
        <w:t xml:space="preserve">Chức năng này </w:t>
      </w:r>
      <w:r w:rsidR="0076245F">
        <w:t xml:space="preserve">bao gồm các nghiệp vụ </w:t>
      </w:r>
      <w:r w:rsidR="002C6CB1">
        <w:t>chính thuộc phạm vi</w:t>
      </w:r>
      <w:r w:rsidR="005F1DF0">
        <w:t>:</w:t>
      </w:r>
    </w:p>
    <w:p w14:paraId="26E46017" w14:textId="77777777" w:rsidR="00C0431B" w:rsidRPr="00C0431B" w:rsidRDefault="00C0431B" w:rsidP="004F053B">
      <w:pPr>
        <w:numPr>
          <w:ilvl w:val="0"/>
          <w:numId w:val="58"/>
        </w:numPr>
      </w:pPr>
      <w:r w:rsidRPr="00C0431B">
        <w:t>Tạo phiếu đăng ký phòng.</w:t>
      </w:r>
    </w:p>
    <w:p w14:paraId="2247236E" w14:textId="77777777" w:rsidR="00C0431B" w:rsidRPr="00C0431B" w:rsidRDefault="00C0431B" w:rsidP="004F053B">
      <w:pPr>
        <w:numPr>
          <w:ilvl w:val="0"/>
          <w:numId w:val="58"/>
        </w:numPr>
      </w:pPr>
      <w:r w:rsidRPr="00C0431B">
        <w:t>Phê duyệt / từ chối phiếu đăng ký.</w:t>
      </w:r>
    </w:p>
    <w:p w14:paraId="1E26FAF8" w14:textId="77777777" w:rsidR="00C0431B" w:rsidRPr="00C0431B" w:rsidRDefault="00C0431B" w:rsidP="004F053B">
      <w:pPr>
        <w:numPr>
          <w:ilvl w:val="0"/>
          <w:numId w:val="58"/>
        </w:numPr>
      </w:pPr>
      <w:r w:rsidRPr="00C0431B">
        <w:t>Hủy phiếu đăng ký.</w:t>
      </w:r>
    </w:p>
    <w:p w14:paraId="5876C4EC" w14:textId="77777777" w:rsidR="00C0431B" w:rsidRDefault="00C0431B" w:rsidP="004F053B">
      <w:pPr>
        <w:numPr>
          <w:ilvl w:val="0"/>
          <w:numId w:val="58"/>
        </w:numPr>
      </w:pPr>
      <w:r w:rsidRPr="00C0431B">
        <w:t>Xem lịch sử phiếu đăng ký.</w:t>
      </w:r>
    </w:p>
    <w:p w14:paraId="44453096" w14:textId="63FA49FE" w:rsidR="005F1DF0" w:rsidRPr="00776EB7" w:rsidRDefault="00212840" w:rsidP="00776EB7">
      <w:r w:rsidRPr="00212840">
        <w:t>Chức năng này có liên kết với các nhóm dữ liệu khác trong hệ thống như phòng học, ca học, thời khóa biểu, người dùng và phiếu đăng ký phòng.</w:t>
      </w:r>
    </w:p>
    <w:p w14:paraId="714701A3" w14:textId="065C9FB6" w:rsidR="0090497C" w:rsidRDefault="0090497C" w:rsidP="008462E6">
      <w:pPr>
        <w:pStyle w:val="Heading5"/>
      </w:pPr>
      <w:r>
        <w:t>Tác nhân sử dụng</w:t>
      </w:r>
    </w:p>
    <w:tbl>
      <w:tblPr>
        <w:tblStyle w:val="GridTable1Light"/>
        <w:tblW w:w="9762" w:type="dxa"/>
        <w:tblLook w:val="04A0" w:firstRow="1" w:lastRow="0" w:firstColumn="1" w:lastColumn="0" w:noHBand="0" w:noVBand="1"/>
      </w:tblPr>
      <w:tblGrid>
        <w:gridCol w:w="2826"/>
        <w:gridCol w:w="6936"/>
      </w:tblGrid>
      <w:tr w:rsidR="003E5CCB" w14:paraId="22168F4F" w14:textId="77777777">
        <w:trPr>
          <w:cnfStyle w:val="100000000000" w:firstRow="1" w:lastRow="0" w:firstColumn="0" w:lastColumn="0" w:oddVBand="0" w:evenVBand="0" w:oddHBand="0"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2317" w:type="dxa"/>
            <w:vAlign w:val="center"/>
          </w:tcPr>
          <w:p w14:paraId="46E2FDD5" w14:textId="77777777" w:rsidR="003E5CCB" w:rsidRDefault="003E5CCB">
            <w:pPr>
              <w:ind w:firstLine="0"/>
              <w:jc w:val="left"/>
            </w:pPr>
            <w:r>
              <w:t>Tác nhân</w:t>
            </w:r>
          </w:p>
        </w:tc>
        <w:tc>
          <w:tcPr>
            <w:tcW w:w="7445" w:type="dxa"/>
            <w:vAlign w:val="center"/>
          </w:tcPr>
          <w:p w14:paraId="0D30BEDB" w14:textId="77777777" w:rsidR="003E5CCB" w:rsidRDefault="003E5CCB">
            <w:pPr>
              <w:ind w:firstLine="0"/>
              <w:jc w:val="left"/>
              <w:cnfStyle w:val="100000000000" w:firstRow="1" w:lastRow="0" w:firstColumn="0" w:lastColumn="0" w:oddVBand="0" w:evenVBand="0" w:oddHBand="0" w:evenHBand="0" w:firstRowFirstColumn="0" w:firstRowLastColumn="0" w:lastRowFirstColumn="0" w:lastRowLastColumn="0"/>
            </w:pPr>
            <w:r>
              <w:t>Vai trò</w:t>
            </w:r>
          </w:p>
        </w:tc>
      </w:tr>
      <w:tr w:rsidR="003E5CCB" w:rsidRPr="00D700C8" w14:paraId="5DA5D655" w14:textId="77777777">
        <w:trPr>
          <w:trHeight w:val="1127"/>
        </w:trPr>
        <w:tc>
          <w:tcPr>
            <w:cnfStyle w:val="001000000000" w:firstRow="0" w:lastRow="0" w:firstColumn="1" w:lastColumn="0" w:oddVBand="0" w:evenVBand="0" w:oddHBand="0" w:evenHBand="0" w:firstRowFirstColumn="0" w:firstRowLastColumn="0" w:lastRowFirstColumn="0" w:lastRowLastColumn="0"/>
            <w:tcW w:w="0" w:type="auto"/>
            <w:hideMark/>
          </w:tcPr>
          <w:p w14:paraId="56848292" w14:textId="6E3BE6B5" w:rsidR="003E5CCB" w:rsidRPr="00D700C8" w:rsidRDefault="00EC1847">
            <w:pPr>
              <w:spacing w:before="0" w:line="240" w:lineRule="auto"/>
              <w:ind w:firstLine="0"/>
              <w:jc w:val="left"/>
              <w:rPr>
                <w:color w:val="000000" w:themeColor="text1"/>
                <w:szCs w:val="26"/>
              </w:rPr>
            </w:pPr>
            <w:r>
              <w:rPr>
                <w:color w:val="000000" w:themeColor="text1"/>
                <w:szCs w:val="26"/>
              </w:rPr>
              <w:t>Người dùng(Giảng viên</w:t>
            </w:r>
            <w:r w:rsidR="00736948">
              <w:rPr>
                <w:color w:val="000000" w:themeColor="text1"/>
                <w:szCs w:val="26"/>
              </w:rPr>
              <w:t xml:space="preserve"> / Cán bộ</w:t>
            </w:r>
            <w:r>
              <w:rPr>
                <w:color w:val="000000" w:themeColor="text1"/>
                <w:szCs w:val="26"/>
              </w:rPr>
              <w:t>)</w:t>
            </w:r>
          </w:p>
        </w:tc>
        <w:tc>
          <w:tcPr>
            <w:tcW w:w="0" w:type="auto"/>
            <w:hideMark/>
          </w:tcPr>
          <w:p w14:paraId="3491EFB6" w14:textId="7A35CF2C" w:rsidR="003E5CCB" w:rsidRPr="00D700C8" w:rsidRDefault="00914DA3">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914DA3">
              <w:rPr>
                <w:color w:val="000000" w:themeColor="text1"/>
                <w:szCs w:val="26"/>
              </w:rPr>
              <w:t>Tạo phiếu đăng ký mượn phòng, xem lịch sử và hủy phiếu</w:t>
            </w:r>
          </w:p>
        </w:tc>
      </w:tr>
      <w:tr w:rsidR="003E5CCB" w:rsidRPr="00D700C8" w14:paraId="2049B4EE" w14:textId="77777777">
        <w:trPr>
          <w:trHeight w:val="1127"/>
        </w:trPr>
        <w:tc>
          <w:tcPr>
            <w:cnfStyle w:val="001000000000" w:firstRow="0" w:lastRow="0" w:firstColumn="1" w:lastColumn="0" w:oddVBand="0" w:evenVBand="0" w:oddHBand="0" w:evenHBand="0" w:firstRowFirstColumn="0" w:firstRowLastColumn="0" w:lastRowFirstColumn="0" w:lastRowLastColumn="0"/>
            <w:tcW w:w="0" w:type="auto"/>
            <w:hideMark/>
          </w:tcPr>
          <w:p w14:paraId="3E1C6414" w14:textId="77777777" w:rsidR="003E5CCB" w:rsidRPr="00D700C8" w:rsidRDefault="003E5CCB">
            <w:pPr>
              <w:spacing w:before="0" w:line="240" w:lineRule="auto"/>
              <w:ind w:firstLine="0"/>
              <w:jc w:val="left"/>
              <w:rPr>
                <w:color w:val="000000" w:themeColor="text1"/>
                <w:szCs w:val="26"/>
              </w:rPr>
            </w:pPr>
            <w:r w:rsidRPr="00D700C8">
              <w:rPr>
                <w:color w:val="000000" w:themeColor="text1"/>
                <w:szCs w:val="26"/>
              </w:rPr>
              <w:t>Quản trị viên (Admin)</w:t>
            </w:r>
          </w:p>
        </w:tc>
        <w:tc>
          <w:tcPr>
            <w:tcW w:w="0" w:type="auto"/>
            <w:hideMark/>
          </w:tcPr>
          <w:p w14:paraId="62382E01" w14:textId="1075F313" w:rsidR="003E5CCB" w:rsidRPr="00D700C8" w:rsidRDefault="0048108A">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48108A">
              <w:rPr>
                <w:color w:val="000000" w:themeColor="text1"/>
                <w:szCs w:val="26"/>
              </w:rPr>
              <w:t>Xem danh sách phiếu chờ duyệt, phê duyệt hoặc từ chối phiếu, nhập lý do từ chối</w:t>
            </w:r>
          </w:p>
        </w:tc>
      </w:tr>
      <w:tr w:rsidR="003E5CCB" w:rsidRPr="00D700C8" w14:paraId="72C1172A" w14:textId="77777777">
        <w:trPr>
          <w:trHeight w:val="1127"/>
        </w:trPr>
        <w:tc>
          <w:tcPr>
            <w:cnfStyle w:val="001000000000" w:firstRow="0" w:lastRow="0" w:firstColumn="1" w:lastColumn="0" w:oddVBand="0" w:evenVBand="0" w:oddHBand="0" w:evenHBand="0" w:firstRowFirstColumn="0" w:firstRowLastColumn="0" w:lastRowFirstColumn="0" w:lastRowLastColumn="0"/>
            <w:tcW w:w="0" w:type="auto"/>
            <w:hideMark/>
          </w:tcPr>
          <w:p w14:paraId="46AEDCC3" w14:textId="179A2D7B" w:rsidR="003E5CCB" w:rsidRPr="00D700C8" w:rsidRDefault="0048108A">
            <w:pPr>
              <w:spacing w:before="0" w:line="240" w:lineRule="auto"/>
              <w:ind w:firstLine="0"/>
              <w:jc w:val="left"/>
              <w:rPr>
                <w:color w:val="000000" w:themeColor="text1"/>
                <w:szCs w:val="26"/>
              </w:rPr>
            </w:pPr>
            <w:r>
              <w:rPr>
                <w:color w:val="000000" w:themeColor="text1"/>
                <w:szCs w:val="26"/>
              </w:rPr>
              <w:t>Hệ thống</w:t>
            </w:r>
          </w:p>
        </w:tc>
        <w:tc>
          <w:tcPr>
            <w:tcW w:w="0" w:type="auto"/>
            <w:hideMark/>
          </w:tcPr>
          <w:p w14:paraId="3D57F790" w14:textId="1F3A53AA" w:rsidR="003E5CCB" w:rsidRPr="00D700C8" w:rsidRDefault="004C3BD3">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4C3BD3">
              <w:rPr>
                <w:color w:val="000000" w:themeColor="text1"/>
                <w:szCs w:val="26"/>
              </w:rPr>
              <w:t>Xác thực tài khoản, kiểm tra phòng trống, kiểm tra trùng lịch, tạo/cập nhật phiếu và thời khóa biểu, gửi thông báo</w:t>
            </w:r>
          </w:p>
        </w:tc>
      </w:tr>
    </w:tbl>
    <w:p w14:paraId="447B3D14" w14:textId="77777777" w:rsidR="003E5CCB" w:rsidRPr="003E5CCB" w:rsidRDefault="003E5CCB" w:rsidP="003E5CCB"/>
    <w:p w14:paraId="682E0B3A" w14:textId="61A265F7" w:rsidR="0090497C" w:rsidRDefault="0090497C" w:rsidP="008462E6">
      <w:pPr>
        <w:pStyle w:val="Heading5"/>
      </w:pPr>
      <w:r>
        <w:t>Phân rã chức năng chi tiết</w:t>
      </w:r>
    </w:p>
    <w:p w14:paraId="5DD895DC" w14:textId="72820DFF" w:rsidR="00F30C31" w:rsidRDefault="00F90969" w:rsidP="004F053B">
      <w:pPr>
        <w:pStyle w:val="ListParagraph"/>
        <w:numPr>
          <w:ilvl w:val="0"/>
          <w:numId w:val="59"/>
        </w:numPr>
        <w:rPr>
          <w:b/>
          <w:bCs/>
        </w:rPr>
      </w:pPr>
      <w:r w:rsidRPr="009E2B9C">
        <w:rPr>
          <w:b/>
          <w:bCs/>
        </w:rPr>
        <w:t>Chức năng tạo phiếu đăn</w:t>
      </w:r>
      <w:r w:rsidR="00715414" w:rsidRPr="009E2B9C">
        <w:rPr>
          <w:b/>
          <w:bCs/>
        </w:rPr>
        <w:t xml:space="preserve">g ký phòng </w:t>
      </w:r>
    </w:p>
    <w:p w14:paraId="2250C717" w14:textId="6823DCDB" w:rsidR="002478DD" w:rsidRPr="00E20D45" w:rsidRDefault="002D0244" w:rsidP="004F053B">
      <w:pPr>
        <w:pStyle w:val="ListParagraph"/>
        <w:numPr>
          <w:ilvl w:val="0"/>
          <w:numId w:val="60"/>
        </w:numPr>
      </w:pPr>
      <w:r>
        <w:rPr>
          <w:b/>
          <w:bCs/>
        </w:rPr>
        <w:t>Mục đích</w:t>
      </w:r>
      <w:r w:rsidR="00BC766E">
        <w:rPr>
          <w:b/>
          <w:bCs/>
        </w:rPr>
        <w:t>:</w:t>
      </w:r>
      <w:r w:rsidR="00E20D45" w:rsidRPr="00E20D45">
        <w:t xml:space="preserve"> </w:t>
      </w:r>
      <w:r w:rsidR="00AA71F5">
        <w:t>c</w:t>
      </w:r>
      <w:r w:rsidR="00E20D45" w:rsidRPr="00E20D45">
        <w:t>ho phép người dùng gửi yêu cầu mượn phòng học theo ngày, ca học và lý do cụ thể</w:t>
      </w:r>
      <w:r w:rsidR="00D83A73">
        <w:t>,</w:t>
      </w:r>
      <w:r w:rsidR="00E20D45" w:rsidRPr="00E20D45">
        <w:t xml:space="preserve"> hệ thống tự động kiểm tra phòng trống và xung đột lịch trước khi tạo phiếu.</w:t>
      </w:r>
    </w:p>
    <w:p w14:paraId="491A5DC9" w14:textId="247ACC4A" w:rsidR="00BC766E" w:rsidRPr="00C7023F" w:rsidRDefault="00BC766E" w:rsidP="004F053B">
      <w:pPr>
        <w:pStyle w:val="ListParagraph"/>
        <w:numPr>
          <w:ilvl w:val="0"/>
          <w:numId w:val="60"/>
        </w:numPr>
        <w:rPr>
          <w:b/>
          <w:bCs/>
        </w:rPr>
      </w:pPr>
      <w:r w:rsidRPr="00C7023F">
        <w:rPr>
          <w:b/>
          <w:bCs/>
        </w:rPr>
        <w:t xml:space="preserve">Dữ liệu đầu vào: </w:t>
      </w:r>
      <w:r w:rsidR="00AA71F5">
        <w:t>p</w:t>
      </w:r>
      <w:r w:rsidR="00642AD3">
        <w:t>hòng học, ngày sử dụng, ca học, lý do sử dụng</w:t>
      </w:r>
    </w:p>
    <w:p w14:paraId="1AF453EF" w14:textId="7A8BACAA" w:rsidR="00BC766E" w:rsidRDefault="00BC766E" w:rsidP="004F053B">
      <w:pPr>
        <w:pStyle w:val="ListParagraph"/>
        <w:numPr>
          <w:ilvl w:val="0"/>
          <w:numId w:val="60"/>
        </w:numPr>
        <w:rPr>
          <w:b/>
          <w:bCs/>
        </w:rPr>
      </w:pPr>
      <w:r>
        <w:rPr>
          <w:b/>
          <w:bCs/>
        </w:rPr>
        <w:t xml:space="preserve">Dữ liệu đầu ra: </w:t>
      </w:r>
      <w:r w:rsidR="00AA71F5">
        <w:t>p</w:t>
      </w:r>
      <w:r w:rsidR="007675AE" w:rsidRPr="007675AE">
        <w:t>hiếu PHIEU_DANG_KY trạng thái "Chờ duyệt"</w:t>
      </w:r>
      <w:r w:rsidR="007675AE">
        <w:t>,</w:t>
      </w:r>
      <w:r w:rsidR="00A66A10">
        <w:t xml:space="preserve"> </w:t>
      </w:r>
      <w:r w:rsidR="00261CEC">
        <w:t>t</w:t>
      </w:r>
      <w:r w:rsidR="00A66A10" w:rsidRPr="00A66A10">
        <w:t>hông báo gửi đăng ký thành công hoặc thông báo lỗi</w:t>
      </w:r>
    </w:p>
    <w:p w14:paraId="159E48CE" w14:textId="199B0F16" w:rsidR="00BC766E" w:rsidRDefault="00BC766E" w:rsidP="004F053B">
      <w:pPr>
        <w:pStyle w:val="ListParagraph"/>
        <w:numPr>
          <w:ilvl w:val="0"/>
          <w:numId w:val="60"/>
        </w:numPr>
        <w:rPr>
          <w:b/>
          <w:bCs/>
        </w:rPr>
      </w:pPr>
      <w:r>
        <w:rPr>
          <w:b/>
          <w:bCs/>
        </w:rPr>
        <w:t xml:space="preserve">Quy trình xử lý: </w:t>
      </w:r>
    </w:p>
    <w:p w14:paraId="42D41DFD" w14:textId="0D10DF71" w:rsidR="00FC242B" w:rsidRPr="002D1D4F" w:rsidRDefault="00FC242B" w:rsidP="004F053B">
      <w:pPr>
        <w:pStyle w:val="ListParagraph"/>
        <w:numPr>
          <w:ilvl w:val="0"/>
          <w:numId w:val="61"/>
        </w:numPr>
      </w:pPr>
      <w:r w:rsidRPr="002D1D4F">
        <w:t xml:space="preserve">Hệ thống hiển thị danh sách phòng học. </w:t>
      </w:r>
    </w:p>
    <w:p w14:paraId="5E8F5C08" w14:textId="5B58B483" w:rsidR="00FC242B" w:rsidRPr="002D1D4F" w:rsidRDefault="00FC242B" w:rsidP="004F053B">
      <w:pPr>
        <w:pStyle w:val="ListParagraph"/>
        <w:numPr>
          <w:ilvl w:val="0"/>
          <w:numId w:val="61"/>
        </w:numPr>
      </w:pPr>
      <w:r w:rsidRPr="002D1D4F">
        <w:t xml:space="preserve">Người dùng chọn phòng, ngày sử dụng, ca học và nhập lý do. </w:t>
      </w:r>
    </w:p>
    <w:p w14:paraId="3CCA990A" w14:textId="7511E3D9" w:rsidR="00FC242B" w:rsidRPr="002D1D4F" w:rsidRDefault="00FC242B" w:rsidP="004F053B">
      <w:pPr>
        <w:pStyle w:val="ListParagraph"/>
        <w:numPr>
          <w:ilvl w:val="0"/>
          <w:numId w:val="61"/>
        </w:numPr>
      </w:pPr>
      <w:r w:rsidRPr="002D1D4F">
        <w:t xml:space="preserve">Người dùng nhấn "Gửi đăng ký". </w:t>
      </w:r>
    </w:p>
    <w:p w14:paraId="435DF152" w14:textId="4A5EE901" w:rsidR="00FC242B" w:rsidRPr="002D1D4F" w:rsidRDefault="00FC242B" w:rsidP="004F053B">
      <w:pPr>
        <w:pStyle w:val="ListParagraph"/>
        <w:numPr>
          <w:ilvl w:val="0"/>
          <w:numId w:val="61"/>
        </w:numPr>
      </w:pPr>
      <w:r w:rsidRPr="002D1D4F">
        <w:t xml:space="preserve">Hệ thống kiểm tra phòng còn trống vào ngày và ca học đã chọn. </w:t>
      </w:r>
    </w:p>
    <w:p w14:paraId="05FFA4B8" w14:textId="361D97DE" w:rsidR="00FC242B" w:rsidRPr="002D1D4F" w:rsidRDefault="00FC242B" w:rsidP="004F053B">
      <w:pPr>
        <w:pStyle w:val="ListParagraph"/>
        <w:numPr>
          <w:ilvl w:val="0"/>
          <w:numId w:val="61"/>
        </w:numPr>
      </w:pPr>
      <w:r w:rsidRPr="002D1D4F">
        <w:t xml:space="preserve">Hệ thống kiểm tra ca học hợp lệ. </w:t>
      </w:r>
    </w:p>
    <w:p w14:paraId="3B5ED6B9" w14:textId="2857E496" w:rsidR="00FC242B" w:rsidRPr="002D1D4F" w:rsidRDefault="00FC242B" w:rsidP="004F053B">
      <w:pPr>
        <w:pStyle w:val="ListParagraph"/>
        <w:numPr>
          <w:ilvl w:val="0"/>
          <w:numId w:val="61"/>
        </w:numPr>
      </w:pPr>
      <w:r w:rsidRPr="002D1D4F">
        <w:t xml:space="preserve">Hệ thống kiểm tra không trùng lịch với thời khóa biểu hoặc phiếu đăng ký khác đang chờ duyệt hoặc đã duyệt. </w:t>
      </w:r>
    </w:p>
    <w:p w14:paraId="406053AB" w14:textId="4EE9062A" w:rsidR="00FC242B" w:rsidRPr="002D1D4F" w:rsidRDefault="00FC242B" w:rsidP="004F053B">
      <w:pPr>
        <w:pStyle w:val="ListParagraph"/>
        <w:numPr>
          <w:ilvl w:val="0"/>
          <w:numId w:val="61"/>
        </w:numPr>
      </w:pPr>
      <w:r w:rsidRPr="002D1D4F">
        <w:t xml:space="preserve">Nếu thỏa mãn tất cả điều kiện: tạo PHIEU_DANG_KY trạng thái "Chờ duyệt", thông báo gửi thành công. </w:t>
      </w:r>
    </w:p>
    <w:p w14:paraId="5BA31D73" w14:textId="5C9E5186" w:rsidR="00FC242B" w:rsidRPr="002D1D4F" w:rsidRDefault="00FC242B" w:rsidP="004F053B">
      <w:pPr>
        <w:pStyle w:val="ListParagraph"/>
        <w:numPr>
          <w:ilvl w:val="0"/>
          <w:numId w:val="61"/>
        </w:numPr>
      </w:pPr>
      <w:r w:rsidRPr="002D1D4F">
        <w:t>Nếu không thỏa mãn: hiển thị thông báo lỗi, yêu cầu nhập lại.</w:t>
      </w:r>
    </w:p>
    <w:p w14:paraId="171E45CF" w14:textId="4B678C12" w:rsidR="00BC766E" w:rsidRDefault="00BC766E" w:rsidP="004F053B">
      <w:pPr>
        <w:pStyle w:val="ListParagraph"/>
        <w:numPr>
          <w:ilvl w:val="0"/>
          <w:numId w:val="60"/>
        </w:numPr>
        <w:rPr>
          <w:b/>
          <w:bCs/>
        </w:rPr>
      </w:pPr>
      <w:r>
        <w:rPr>
          <w:b/>
          <w:bCs/>
        </w:rPr>
        <w:t xml:space="preserve">Ràng buộc </w:t>
      </w:r>
      <w:r w:rsidR="003E1E7F">
        <w:rPr>
          <w:b/>
          <w:bCs/>
        </w:rPr>
        <w:t>nghiệp vụ</w:t>
      </w:r>
      <w:r w:rsidR="005A533C">
        <w:rPr>
          <w:b/>
          <w:bCs/>
        </w:rPr>
        <w:t>:</w:t>
      </w:r>
    </w:p>
    <w:p w14:paraId="759AAC01" w14:textId="6B231190" w:rsidR="00EC5A52" w:rsidRPr="00914BEA" w:rsidRDefault="00EC5A52" w:rsidP="004F053B">
      <w:pPr>
        <w:pStyle w:val="ListParagraph"/>
        <w:numPr>
          <w:ilvl w:val="0"/>
          <w:numId w:val="62"/>
        </w:numPr>
      </w:pPr>
      <w:r w:rsidRPr="00914BEA">
        <w:t xml:space="preserve">Ngày đăng ký phải trong tương lai. </w:t>
      </w:r>
    </w:p>
    <w:p w14:paraId="49C596E0" w14:textId="3B65AE8F" w:rsidR="00EC5A52" w:rsidRPr="00914BEA" w:rsidRDefault="00EC5A52" w:rsidP="004F053B">
      <w:pPr>
        <w:pStyle w:val="ListParagraph"/>
        <w:numPr>
          <w:ilvl w:val="0"/>
          <w:numId w:val="62"/>
        </w:numPr>
      </w:pPr>
      <w:r w:rsidRPr="00914BEA">
        <w:t xml:space="preserve">Lý do sử dụng không được để trống. </w:t>
      </w:r>
    </w:p>
    <w:p w14:paraId="3C39FA99" w14:textId="46E6777F" w:rsidR="00EC5A52" w:rsidRPr="00914BEA" w:rsidRDefault="00EC5A52" w:rsidP="004F053B">
      <w:pPr>
        <w:pStyle w:val="ListParagraph"/>
        <w:numPr>
          <w:ilvl w:val="0"/>
          <w:numId w:val="62"/>
        </w:numPr>
      </w:pPr>
      <w:r w:rsidRPr="00914BEA">
        <w:t xml:space="preserve">Phòng không được đang bị chiếm bởi thời khóa biểu chính thức hoặc phiếu đăng ký đã duyệt / đang chờ duyệt cùng ngày, cùng ca. </w:t>
      </w:r>
    </w:p>
    <w:p w14:paraId="76CBF213" w14:textId="12830AEC" w:rsidR="00EC5A52" w:rsidRPr="00914BEA" w:rsidRDefault="00EC5A52" w:rsidP="004F053B">
      <w:pPr>
        <w:pStyle w:val="ListParagraph"/>
        <w:numPr>
          <w:ilvl w:val="0"/>
          <w:numId w:val="62"/>
        </w:numPr>
      </w:pPr>
      <w:r w:rsidRPr="00914BEA">
        <w:t>Phiếu bị từ chối hoặc đã hủy không được tính là xung đột lịch.</w:t>
      </w:r>
    </w:p>
    <w:p w14:paraId="35641E25" w14:textId="6C8DF237" w:rsidR="00715414" w:rsidRDefault="00715414" w:rsidP="004F053B">
      <w:pPr>
        <w:pStyle w:val="ListParagraph"/>
        <w:numPr>
          <w:ilvl w:val="0"/>
          <w:numId w:val="59"/>
        </w:numPr>
        <w:rPr>
          <w:b/>
          <w:bCs/>
        </w:rPr>
      </w:pPr>
      <w:r w:rsidRPr="009E2B9C">
        <w:rPr>
          <w:b/>
          <w:bCs/>
        </w:rPr>
        <w:t xml:space="preserve">Chức năng phê duyệt / từ chối phiếu đăng ký </w:t>
      </w:r>
    </w:p>
    <w:p w14:paraId="37F2D3AC" w14:textId="589F467D" w:rsidR="005A533C" w:rsidRDefault="005A533C" w:rsidP="004F053B">
      <w:pPr>
        <w:pStyle w:val="ListParagraph"/>
        <w:numPr>
          <w:ilvl w:val="0"/>
          <w:numId w:val="63"/>
        </w:numPr>
        <w:rPr>
          <w:b/>
          <w:bCs/>
        </w:rPr>
      </w:pPr>
      <w:r>
        <w:rPr>
          <w:b/>
          <w:bCs/>
        </w:rPr>
        <w:t>Mục đích:</w:t>
      </w:r>
      <w:r w:rsidR="008D2CBC">
        <w:rPr>
          <w:b/>
          <w:bCs/>
        </w:rPr>
        <w:t xml:space="preserve"> </w:t>
      </w:r>
      <w:r w:rsidR="00261CEC">
        <w:t>c</w:t>
      </w:r>
      <w:r w:rsidR="008D2CBC" w:rsidRPr="008D2CBC">
        <w:t>ho phép quản trị viên xem xét và xử lý các phiếu đang chờ duyệt; cập nhật thời khóa biểu khi phê duyệt hoặc ghi nhận lý do khi từ chối, đồng thời thông báo kết quả đến người dùng.</w:t>
      </w:r>
    </w:p>
    <w:p w14:paraId="79AF34E4" w14:textId="738598A2" w:rsidR="005A533C" w:rsidRDefault="005A533C" w:rsidP="004F053B">
      <w:pPr>
        <w:pStyle w:val="ListParagraph"/>
        <w:numPr>
          <w:ilvl w:val="0"/>
          <w:numId w:val="63"/>
        </w:numPr>
        <w:rPr>
          <w:b/>
          <w:bCs/>
        </w:rPr>
      </w:pPr>
      <w:r>
        <w:rPr>
          <w:b/>
          <w:bCs/>
        </w:rPr>
        <w:t xml:space="preserve">Dữ liệu đầu vào: </w:t>
      </w:r>
      <w:r w:rsidR="00AA71F5">
        <w:t>d</w:t>
      </w:r>
      <w:r w:rsidR="00650079" w:rsidRPr="00650079">
        <w:t>anh sách phiếu PHIEU_DANG_KY đang ở trạng thái "Chờ duyệt"</w:t>
      </w:r>
      <w:r w:rsidR="00650079">
        <w:t xml:space="preserve">, </w:t>
      </w:r>
      <w:r w:rsidR="00F67729">
        <w:t>q</w:t>
      </w:r>
      <w:r w:rsidR="00F67729" w:rsidRPr="00F67729">
        <w:t>uyết định của quản trị viên: phê duyệt hoặc từ chối</w:t>
      </w:r>
      <w:r w:rsidR="00F67729">
        <w:t xml:space="preserve">, </w:t>
      </w:r>
      <w:r w:rsidR="00AB7BB2">
        <w:t>l</w:t>
      </w:r>
      <w:r w:rsidR="00590A4C" w:rsidRPr="00590A4C">
        <w:t>ý do từ chối (nếu chọn từ chối).</w:t>
      </w:r>
    </w:p>
    <w:p w14:paraId="518D03A4" w14:textId="3A602EF1" w:rsidR="005A533C" w:rsidRDefault="005A533C" w:rsidP="004F053B">
      <w:pPr>
        <w:pStyle w:val="ListParagraph"/>
        <w:numPr>
          <w:ilvl w:val="0"/>
          <w:numId w:val="63"/>
        </w:numPr>
        <w:rPr>
          <w:b/>
          <w:bCs/>
        </w:rPr>
      </w:pPr>
      <w:r>
        <w:rPr>
          <w:b/>
          <w:bCs/>
        </w:rPr>
        <w:t xml:space="preserve">Dữ liệu đầu ra: </w:t>
      </w:r>
      <w:r w:rsidR="00AA71F5">
        <w:t>c</w:t>
      </w:r>
      <w:r w:rsidR="00AB7BB2" w:rsidRPr="00AB7BB2">
        <w:t>ập nhật trạng thái PHIEU_DANG_KY: "Đã phê duyệt" hoặc "Từ chối + lý do"</w:t>
      </w:r>
      <w:r w:rsidR="003F6AF4">
        <w:t>, c</w:t>
      </w:r>
      <w:r w:rsidR="003F6AF4" w:rsidRPr="003F6AF4">
        <w:t>ập nhật THOI_KHOA_BIEU (nếu phê duyệt)</w:t>
      </w:r>
      <w:r w:rsidR="00673B02">
        <w:t xml:space="preserve">, </w:t>
      </w:r>
      <w:r w:rsidR="00CD4536">
        <w:t>t</w:t>
      </w:r>
      <w:r w:rsidR="00673B02" w:rsidRPr="00673B02">
        <w:t>hông báo kết quả gửi đến người dùng</w:t>
      </w:r>
      <w:r w:rsidR="00AF10DB">
        <w:t>.</w:t>
      </w:r>
    </w:p>
    <w:p w14:paraId="29D18B50" w14:textId="77777777" w:rsidR="005A533C" w:rsidRDefault="005A533C" w:rsidP="004F053B">
      <w:pPr>
        <w:pStyle w:val="ListParagraph"/>
        <w:numPr>
          <w:ilvl w:val="0"/>
          <w:numId w:val="63"/>
        </w:numPr>
        <w:rPr>
          <w:b/>
          <w:bCs/>
        </w:rPr>
      </w:pPr>
      <w:r>
        <w:rPr>
          <w:b/>
          <w:bCs/>
        </w:rPr>
        <w:t xml:space="preserve">Quy trình xử lý: </w:t>
      </w:r>
    </w:p>
    <w:p w14:paraId="42AFE9B2" w14:textId="2A934D01" w:rsidR="00294FA6" w:rsidRPr="00294FA6" w:rsidRDefault="00294FA6" w:rsidP="004F053B">
      <w:pPr>
        <w:pStyle w:val="ListParagraph"/>
        <w:numPr>
          <w:ilvl w:val="0"/>
          <w:numId w:val="64"/>
        </w:numPr>
      </w:pPr>
      <w:r w:rsidRPr="00294FA6">
        <w:t xml:space="preserve">Quản trị viên chọn chức năng xem danh sách phiếu chờ duyệt. </w:t>
      </w:r>
    </w:p>
    <w:p w14:paraId="71A536F7" w14:textId="5DC29DA3" w:rsidR="00294FA6" w:rsidRPr="00294FA6" w:rsidRDefault="00294FA6" w:rsidP="004F053B">
      <w:pPr>
        <w:pStyle w:val="ListParagraph"/>
        <w:numPr>
          <w:ilvl w:val="0"/>
          <w:numId w:val="64"/>
        </w:numPr>
      </w:pPr>
      <w:r w:rsidRPr="00294FA6">
        <w:t xml:space="preserve">Hệ thống hiển thị danh sách phiếu PHIEU_DANG_KY có trạng thái "Chờ duyệt". </w:t>
      </w:r>
    </w:p>
    <w:p w14:paraId="6A3A91BF" w14:textId="7085D0A2" w:rsidR="00294FA6" w:rsidRPr="00294FA6" w:rsidRDefault="00294FA6" w:rsidP="004F053B">
      <w:pPr>
        <w:pStyle w:val="ListParagraph"/>
        <w:numPr>
          <w:ilvl w:val="0"/>
          <w:numId w:val="64"/>
        </w:numPr>
      </w:pPr>
      <w:r w:rsidRPr="00294FA6">
        <w:t xml:space="preserve">Quản trị viên chọn một phiếu và xem thông tin chi tiết. </w:t>
      </w:r>
    </w:p>
    <w:p w14:paraId="676795E6" w14:textId="6E19A86D" w:rsidR="00294FA6" w:rsidRDefault="00294FA6" w:rsidP="004F053B">
      <w:pPr>
        <w:pStyle w:val="ListParagraph"/>
        <w:numPr>
          <w:ilvl w:val="0"/>
          <w:numId w:val="64"/>
        </w:numPr>
      </w:pPr>
      <w:r w:rsidRPr="00294FA6">
        <w:t>Quản trị viên chọn phê duyệt hoặc từ chối:</w:t>
      </w:r>
    </w:p>
    <w:p w14:paraId="2B19238C" w14:textId="18BA04BF" w:rsidR="0021023C" w:rsidRPr="0021023C" w:rsidRDefault="0021023C" w:rsidP="004F053B">
      <w:pPr>
        <w:pStyle w:val="ListParagraph"/>
        <w:numPr>
          <w:ilvl w:val="0"/>
          <w:numId w:val="65"/>
        </w:numPr>
      </w:pPr>
      <w:r w:rsidRPr="0021023C">
        <w:t xml:space="preserve">Nếu phê duyệt: hệ thống cập nhật trạng thái phiếu thành "Đã phê duyệt" và cập nhật THOI_KHOA_BIEU. </w:t>
      </w:r>
    </w:p>
    <w:p w14:paraId="459DB7A8" w14:textId="3354D925" w:rsidR="00294FA6" w:rsidRPr="00294FA6" w:rsidRDefault="0021023C" w:rsidP="004F053B">
      <w:pPr>
        <w:pStyle w:val="ListParagraph"/>
        <w:numPr>
          <w:ilvl w:val="0"/>
          <w:numId w:val="65"/>
        </w:numPr>
      </w:pPr>
      <w:r w:rsidRPr="0021023C">
        <w:t>Nếu từ chối: quản trị viên nhập lý do, hệ thống cập nhật trạng thái thành "Từ chối" kèm lý do.</w:t>
      </w:r>
    </w:p>
    <w:p w14:paraId="3C625FEB" w14:textId="7E825543" w:rsidR="0012228B" w:rsidRPr="00294FA6" w:rsidRDefault="0012228B" w:rsidP="007F0B1D">
      <w:pPr>
        <w:pStyle w:val="ListParagraph"/>
        <w:numPr>
          <w:ilvl w:val="0"/>
          <w:numId w:val="64"/>
        </w:numPr>
      </w:pPr>
      <w:r w:rsidRPr="0012228B">
        <w:t>Hệ thống gửi thông báo kết quả đến người dùng đã đăng ký.</w:t>
      </w:r>
    </w:p>
    <w:p w14:paraId="0A407579" w14:textId="6D136E70" w:rsidR="005A533C" w:rsidRPr="005A533C" w:rsidRDefault="005A533C" w:rsidP="004F053B">
      <w:pPr>
        <w:pStyle w:val="ListParagraph"/>
        <w:numPr>
          <w:ilvl w:val="0"/>
          <w:numId w:val="63"/>
        </w:numPr>
        <w:rPr>
          <w:b/>
          <w:bCs/>
        </w:rPr>
      </w:pPr>
      <w:r>
        <w:rPr>
          <w:b/>
          <w:bCs/>
        </w:rPr>
        <w:t>Ràng buộc nghiệp vụ:</w:t>
      </w:r>
    </w:p>
    <w:p w14:paraId="7AABCD1F" w14:textId="5F7C96F0" w:rsidR="00726339" w:rsidRPr="00726339" w:rsidRDefault="00726339" w:rsidP="007824BE">
      <w:pPr>
        <w:pStyle w:val="ListParagraph"/>
        <w:numPr>
          <w:ilvl w:val="0"/>
          <w:numId w:val="66"/>
        </w:numPr>
      </w:pPr>
      <w:r>
        <w:t xml:space="preserve">Chỉ phiếu đang trạng thái "Chờ duyệt" mới được phê duyệt hoặc từ chối. </w:t>
      </w:r>
    </w:p>
    <w:p w14:paraId="2BE90BF5" w14:textId="49D25459" w:rsidR="00726339" w:rsidRPr="00726339" w:rsidRDefault="00726339" w:rsidP="007824BE">
      <w:pPr>
        <w:pStyle w:val="ListParagraph"/>
        <w:numPr>
          <w:ilvl w:val="0"/>
          <w:numId w:val="66"/>
        </w:numPr>
      </w:pPr>
      <w:r>
        <w:t xml:space="preserve">Lý do từ chối không được để trống khi chọn "Từ chối". </w:t>
      </w:r>
    </w:p>
    <w:p w14:paraId="5EF88284" w14:textId="15F3C086" w:rsidR="00E11D3D" w:rsidRPr="00726339" w:rsidRDefault="00726339" w:rsidP="007824BE">
      <w:pPr>
        <w:pStyle w:val="ListParagraph"/>
        <w:numPr>
          <w:ilvl w:val="0"/>
          <w:numId w:val="66"/>
        </w:numPr>
      </w:pPr>
      <w:r w:rsidRPr="00726339">
        <w:t>Khi phê duyệt, hệ thống phải kiểm tra lại xung đột lịch trước khi cập nhật THOI_KHOA_BIEU.</w:t>
      </w:r>
    </w:p>
    <w:p w14:paraId="2AF1C94B" w14:textId="451162D8" w:rsidR="00715414" w:rsidRDefault="00905BCB" w:rsidP="004F053B">
      <w:pPr>
        <w:pStyle w:val="ListParagraph"/>
        <w:numPr>
          <w:ilvl w:val="0"/>
          <w:numId w:val="59"/>
        </w:numPr>
        <w:rPr>
          <w:b/>
          <w:bCs/>
        </w:rPr>
      </w:pPr>
      <w:r w:rsidRPr="009E2B9C">
        <w:rPr>
          <w:b/>
          <w:bCs/>
        </w:rPr>
        <w:t xml:space="preserve">Chức năng hủy phiếu đăng ký </w:t>
      </w:r>
    </w:p>
    <w:p w14:paraId="55FFE893" w14:textId="0D1B8C66" w:rsidR="005A533C" w:rsidRDefault="005A533C" w:rsidP="007824BE">
      <w:pPr>
        <w:pStyle w:val="ListParagraph"/>
        <w:numPr>
          <w:ilvl w:val="0"/>
          <w:numId w:val="67"/>
        </w:numPr>
        <w:rPr>
          <w:b/>
          <w:bCs/>
        </w:rPr>
      </w:pPr>
      <w:r>
        <w:rPr>
          <w:b/>
          <w:bCs/>
        </w:rPr>
        <w:t>Mục đích:</w:t>
      </w:r>
      <w:r w:rsidR="007C6946">
        <w:rPr>
          <w:b/>
          <w:bCs/>
        </w:rPr>
        <w:t xml:space="preserve"> </w:t>
      </w:r>
      <w:r w:rsidR="00261CEC">
        <w:t>c</w:t>
      </w:r>
      <w:r w:rsidR="007C6946" w:rsidRPr="007C6946">
        <w:t>ho phép người dùng hủy phiếu đăng ký khi chưa được xử lý hoặc đã được duyệt</w:t>
      </w:r>
      <w:r w:rsidR="007C6946">
        <w:t>,</w:t>
      </w:r>
      <w:r w:rsidR="007C6946" w:rsidRPr="007C6946">
        <w:t xml:space="preserve"> hệ thống tự động hoàn trả phòng và cập nhật lại thời khóa biểu tương ứng.</w:t>
      </w:r>
    </w:p>
    <w:p w14:paraId="558A36E1" w14:textId="6154AB85" w:rsidR="005A533C" w:rsidRDefault="005A533C" w:rsidP="007824BE">
      <w:pPr>
        <w:pStyle w:val="ListParagraph"/>
        <w:numPr>
          <w:ilvl w:val="0"/>
          <w:numId w:val="67"/>
        </w:numPr>
        <w:rPr>
          <w:b/>
          <w:bCs/>
        </w:rPr>
      </w:pPr>
      <w:r>
        <w:rPr>
          <w:b/>
          <w:bCs/>
        </w:rPr>
        <w:t xml:space="preserve">Dữ liệu đầu vào: </w:t>
      </w:r>
      <w:r w:rsidR="00C919C0">
        <w:t>p</w:t>
      </w:r>
      <w:r w:rsidR="00C919C0" w:rsidRPr="00C919C0">
        <w:t>hiếu PHIEU_DANG_KY do người dùng chọn</w:t>
      </w:r>
      <w:r w:rsidR="00C919C0">
        <w:t xml:space="preserve">, </w:t>
      </w:r>
      <w:r w:rsidR="00CE352A">
        <w:t>h</w:t>
      </w:r>
      <w:r w:rsidR="00CE352A" w:rsidRPr="00CE352A">
        <w:t>ành động "Hủy phiếu".</w:t>
      </w:r>
    </w:p>
    <w:p w14:paraId="326829A9" w14:textId="00DAF20C" w:rsidR="005A533C" w:rsidRDefault="005A533C" w:rsidP="007824BE">
      <w:pPr>
        <w:pStyle w:val="ListParagraph"/>
        <w:numPr>
          <w:ilvl w:val="0"/>
          <w:numId w:val="67"/>
        </w:numPr>
        <w:rPr>
          <w:b/>
          <w:bCs/>
        </w:rPr>
      </w:pPr>
      <w:r>
        <w:rPr>
          <w:b/>
          <w:bCs/>
        </w:rPr>
        <w:t xml:space="preserve">Dữ liệu đầu ra: </w:t>
      </w:r>
      <w:r w:rsidR="00C71538">
        <w:t>c</w:t>
      </w:r>
      <w:r w:rsidR="00C71538" w:rsidRPr="00C71538">
        <w:t>ập nhật trạng thái PHIEU_DANG_KY thành "Đã hủy"</w:t>
      </w:r>
      <w:r w:rsidR="00C71538">
        <w:t xml:space="preserve">, </w:t>
      </w:r>
      <w:r w:rsidR="00C93096" w:rsidRPr="00C93096">
        <w:t>Xóa bản ghi liên quan khỏi THOI_KHOA_BIEU (nếu phiếu đã được duyệt)</w:t>
      </w:r>
      <w:r w:rsidR="00C93096">
        <w:t xml:space="preserve">, </w:t>
      </w:r>
      <w:r w:rsidR="00731E7B">
        <w:t>t</w:t>
      </w:r>
      <w:r w:rsidR="00731E7B" w:rsidRPr="00731E7B">
        <w:t>hông báo hủy thành công hoặc thông báo không thể hủy.</w:t>
      </w:r>
    </w:p>
    <w:p w14:paraId="6112FCA7" w14:textId="77777777" w:rsidR="005A533C" w:rsidRDefault="005A533C" w:rsidP="007824BE">
      <w:pPr>
        <w:pStyle w:val="ListParagraph"/>
        <w:numPr>
          <w:ilvl w:val="0"/>
          <w:numId w:val="67"/>
        </w:numPr>
        <w:rPr>
          <w:b/>
          <w:bCs/>
        </w:rPr>
      </w:pPr>
      <w:r>
        <w:rPr>
          <w:b/>
          <w:bCs/>
        </w:rPr>
        <w:t xml:space="preserve">Quy trình xử lý: </w:t>
      </w:r>
    </w:p>
    <w:p w14:paraId="34C15100" w14:textId="4EE599C3" w:rsidR="00622475" w:rsidRPr="00260CC0" w:rsidRDefault="00622475" w:rsidP="007824BE">
      <w:pPr>
        <w:pStyle w:val="ListParagraph"/>
        <w:numPr>
          <w:ilvl w:val="0"/>
          <w:numId w:val="68"/>
        </w:numPr>
      </w:pPr>
      <w:r w:rsidRPr="00260CC0">
        <w:t xml:space="preserve">Người dùng chọn chức năng xem lịch sử đăng ký. </w:t>
      </w:r>
    </w:p>
    <w:p w14:paraId="774D40EB" w14:textId="59489B04" w:rsidR="00622475" w:rsidRPr="00260CC0" w:rsidRDefault="00622475" w:rsidP="007824BE">
      <w:pPr>
        <w:pStyle w:val="ListParagraph"/>
        <w:numPr>
          <w:ilvl w:val="0"/>
          <w:numId w:val="68"/>
        </w:numPr>
      </w:pPr>
      <w:r w:rsidRPr="00260CC0">
        <w:t xml:space="preserve">Hệ thống hiển thị danh sách phiếu đăng ký của người dùng. </w:t>
      </w:r>
    </w:p>
    <w:p w14:paraId="69C061FE" w14:textId="516FC5BD" w:rsidR="00622475" w:rsidRPr="00260CC0" w:rsidRDefault="00622475" w:rsidP="007824BE">
      <w:pPr>
        <w:pStyle w:val="ListParagraph"/>
        <w:numPr>
          <w:ilvl w:val="0"/>
          <w:numId w:val="68"/>
        </w:numPr>
      </w:pPr>
      <w:r w:rsidRPr="00260CC0">
        <w:t xml:space="preserve">Người dùng chọn phiếu cần hủy và nhấn "Hủy phiếu". </w:t>
      </w:r>
    </w:p>
    <w:p w14:paraId="4C86AEEA" w14:textId="4801C2F8" w:rsidR="00622475" w:rsidRPr="00260CC0" w:rsidRDefault="00622475" w:rsidP="007824BE">
      <w:pPr>
        <w:pStyle w:val="ListParagraph"/>
        <w:numPr>
          <w:ilvl w:val="0"/>
          <w:numId w:val="68"/>
        </w:numPr>
      </w:pPr>
      <w:r w:rsidRPr="00260CC0">
        <w:t>Hệ thống kiểm tra trạng thái phiếu:</w:t>
      </w:r>
    </w:p>
    <w:p w14:paraId="4F2D9B96" w14:textId="7AF51FF1" w:rsidR="002608E2" w:rsidRPr="006D6089" w:rsidRDefault="006D6089" w:rsidP="00DB0C26">
      <w:pPr>
        <w:pStyle w:val="ListParagraph"/>
        <w:numPr>
          <w:ilvl w:val="0"/>
          <w:numId w:val="69"/>
        </w:numPr>
      </w:pPr>
      <w:r w:rsidRPr="006D6089">
        <w:t>Nếu trạng thái là "Chờ duyệt" hoặc "Đã phê duyệt": cho phép hủy, cập nhật trạng thái thành "Đã hủy", xóa dữ liệu liên quan khỏi THOI_KHOA_BIEU, thông báo hủy thành công.</w:t>
      </w:r>
    </w:p>
    <w:p w14:paraId="2BD0EA65" w14:textId="5EB4BF87" w:rsidR="002628BE" w:rsidRPr="006D6089" w:rsidRDefault="002628BE" w:rsidP="00DB0C26">
      <w:pPr>
        <w:pStyle w:val="ListParagraph"/>
        <w:numPr>
          <w:ilvl w:val="0"/>
          <w:numId w:val="69"/>
        </w:numPr>
      </w:pPr>
      <w:r w:rsidRPr="002628BE">
        <w:t>Nếu trạng thái là "Đã hủy" hoặc "Từ chối": hiển thị thông báo "Không thể hủy phiếu".</w:t>
      </w:r>
    </w:p>
    <w:p w14:paraId="4CF00C41" w14:textId="6449FADD" w:rsidR="002608E2" w:rsidRPr="00260CC0" w:rsidRDefault="002608E2" w:rsidP="007824BE">
      <w:pPr>
        <w:pStyle w:val="ListParagraph"/>
        <w:numPr>
          <w:ilvl w:val="0"/>
          <w:numId w:val="68"/>
        </w:numPr>
      </w:pPr>
      <w:r w:rsidRPr="00260CC0">
        <w:t>Hệ thống gửi thông báo hủy thành công đến người dùng.</w:t>
      </w:r>
    </w:p>
    <w:p w14:paraId="30737EB7" w14:textId="77777777" w:rsidR="005A533C" w:rsidRPr="009E2B9C" w:rsidRDefault="005A533C" w:rsidP="007824BE">
      <w:pPr>
        <w:pStyle w:val="ListParagraph"/>
        <w:numPr>
          <w:ilvl w:val="0"/>
          <w:numId w:val="67"/>
        </w:numPr>
        <w:rPr>
          <w:b/>
          <w:bCs/>
        </w:rPr>
      </w:pPr>
      <w:r>
        <w:rPr>
          <w:b/>
          <w:bCs/>
        </w:rPr>
        <w:t>Ràng buộc nghiệp vụ:</w:t>
      </w:r>
    </w:p>
    <w:p w14:paraId="2526AC0A" w14:textId="40486B27" w:rsidR="004C228A" w:rsidRPr="00260CC0" w:rsidRDefault="004C228A" w:rsidP="00DB0C26">
      <w:pPr>
        <w:pStyle w:val="ListParagraph"/>
        <w:numPr>
          <w:ilvl w:val="0"/>
          <w:numId w:val="70"/>
        </w:numPr>
      </w:pPr>
      <w:r w:rsidRPr="00260CC0">
        <w:t xml:space="preserve">Chỉ được hủy phiếu ở trạng thái "Chờ duyệt" hoặc "Đã phê duyệt". </w:t>
      </w:r>
    </w:p>
    <w:p w14:paraId="57A2C40D" w14:textId="35437D27" w:rsidR="004C228A" w:rsidRPr="00260CC0" w:rsidRDefault="004C228A" w:rsidP="00DB0C26">
      <w:pPr>
        <w:pStyle w:val="ListParagraph"/>
        <w:numPr>
          <w:ilvl w:val="0"/>
          <w:numId w:val="70"/>
        </w:numPr>
      </w:pPr>
      <w:r w:rsidRPr="00260CC0">
        <w:t xml:space="preserve">Khi hủy phiếu đã duyệt, phải đồng thời xóa bản ghi tương ứng trong THOI_KHOA_BIEU và hoàn trả trạng thái phòng về trống. </w:t>
      </w:r>
    </w:p>
    <w:p w14:paraId="3668A026" w14:textId="79250DAB" w:rsidR="004C228A" w:rsidRPr="00260CC0" w:rsidRDefault="004C228A" w:rsidP="00DB0C26">
      <w:pPr>
        <w:pStyle w:val="ListParagraph"/>
        <w:numPr>
          <w:ilvl w:val="0"/>
          <w:numId w:val="70"/>
        </w:numPr>
      </w:pPr>
      <w:r w:rsidRPr="00260CC0">
        <w:t>Phiếu đã từ chối hoặc đã hủy không thể hủy lại.</w:t>
      </w:r>
    </w:p>
    <w:p w14:paraId="1D429441" w14:textId="59D10979" w:rsidR="005A533C" w:rsidRPr="009E2B9C" w:rsidRDefault="005A533C" w:rsidP="005A533C">
      <w:pPr>
        <w:pStyle w:val="ListParagraph"/>
        <w:ind w:firstLine="0"/>
        <w:rPr>
          <w:b/>
          <w:bCs/>
        </w:rPr>
      </w:pPr>
    </w:p>
    <w:p w14:paraId="5E183AE8" w14:textId="33B2C61D" w:rsidR="00905BCB" w:rsidRDefault="00905BCB" w:rsidP="004F053B">
      <w:pPr>
        <w:pStyle w:val="ListParagraph"/>
        <w:numPr>
          <w:ilvl w:val="0"/>
          <w:numId w:val="59"/>
        </w:numPr>
        <w:rPr>
          <w:b/>
          <w:bCs/>
        </w:rPr>
      </w:pPr>
      <w:r w:rsidRPr="009E2B9C">
        <w:rPr>
          <w:b/>
          <w:bCs/>
        </w:rPr>
        <w:t xml:space="preserve">Chức năng xem lịch sử đăng ký </w:t>
      </w:r>
    </w:p>
    <w:p w14:paraId="048D7AF5" w14:textId="2DE21C37" w:rsidR="005A533C" w:rsidRDefault="005A533C" w:rsidP="00F04098">
      <w:pPr>
        <w:pStyle w:val="ListParagraph"/>
        <w:numPr>
          <w:ilvl w:val="0"/>
          <w:numId w:val="71"/>
        </w:numPr>
        <w:rPr>
          <w:b/>
          <w:bCs/>
        </w:rPr>
      </w:pPr>
      <w:r>
        <w:rPr>
          <w:b/>
          <w:bCs/>
        </w:rPr>
        <w:t>Mục đích:</w:t>
      </w:r>
      <w:r w:rsidR="00910C4A">
        <w:rPr>
          <w:b/>
          <w:bCs/>
        </w:rPr>
        <w:t xml:space="preserve"> </w:t>
      </w:r>
      <w:r w:rsidR="00910C4A" w:rsidRPr="00910C4A">
        <w:t>Cho phép người dùng tra cứu toàn bộ phiếu đăng ký đã tạo kèm trạng thái và thông tin chi tiết</w:t>
      </w:r>
    </w:p>
    <w:p w14:paraId="42B2B86F" w14:textId="5CA3D260" w:rsidR="005A533C" w:rsidRDefault="005A533C" w:rsidP="00F04098">
      <w:pPr>
        <w:pStyle w:val="ListParagraph"/>
        <w:numPr>
          <w:ilvl w:val="0"/>
          <w:numId w:val="71"/>
        </w:numPr>
        <w:rPr>
          <w:b/>
          <w:bCs/>
        </w:rPr>
      </w:pPr>
      <w:r>
        <w:rPr>
          <w:b/>
          <w:bCs/>
        </w:rPr>
        <w:t xml:space="preserve">Dữ liệu đầu vào: </w:t>
      </w:r>
      <w:r w:rsidR="00C6666C">
        <w:t>t</w:t>
      </w:r>
      <w:r w:rsidR="00C6666C" w:rsidRPr="00C6666C">
        <w:t>ài khoản người dùng đang đăng nhập.</w:t>
      </w:r>
    </w:p>
    <w:p w14:paraId="5D5A5356" w14:textId="03B9D70D" w:rsidR="005A533C" w:rsidRDefault="005A533C" w:rsidP="00F04098">
      <w:pPr>
        <w:pStyle w:val="ListParagraph"/>
        <w:numPr>
          <w:ilvl w:val="0"/>
          <w:numId w:val="71"/>
        </w:numPr>
        <w:rPr>
          <w:b/>
          <w:bCs/>
        </w:rPr>
      </w:pPr>
      <w:r>
        <w:rPr>
          <w:b/>
          <w:bCs/>
        </w:rPr>
        <w:t xml:space="preserve">Dữ liệu đầu ra: </w:t>
      </w:r>
      <w:r w:rsidR="007115FD">
        <w:t>d</w:t>
      </w:r>
      <w:r w:rsidR="007115FD" w:rsidRPr="007115FD">
        <w:t>anh sách phiếu PHIEU_DANG_KY của người dùng</w:t>
      </w:r>
      <w:r w:rsidR="007115FD">
        <w:t xml:space="preserve">, </w:t>
      </w:r>
      <w:r w:rsidR="00722F8C" w:rsidRPr="00722F8C">
        <w:t>Thông tin chi tiết từng phiếu: mã phiếu, phòng, ngày, ca học, lý do, trạng thái, lý do từ chối (nếu có).</w:t>
      </w:r>
    </w:p>
    <w:p w14:paraId="6D3C025A" w14:textId="77777777" w:rsidR="005A533C" w:rsidRDefault="005A533C" w:rsidP="00F04098">
      <w:pPr>
        <w:pStyle w:val="ListParagraph"/>
        <w:numPr>
          <w:ilvl w:val="0"/>
          <w:numId w:val="71"/>
        </w:numPr>
        <w:rPr>
          <w:b/>
          <w:bCs/>
        </w:rPr>
      </w:pPr>
      <w:r>
        <w:rPr>
          <w:b/>
          <w:bCs/>
        </w:rPr>
        <w:t xml:space="preserve">Quy trình xử lý: </w:t>
      </w:r>
    </w:p>
    <w:p w14:paraId="3986BE4E" w14:textId="28F7E328" w:rsidR="00AC6172" w:rsidRPr="00AC6172" w:rsidRDefault="00AC6172" w:rsidP="00AC6172">
      <w:pPr>
        <w:pStyle w:val="ListParagraph"/>
        <w:numPr>
          <w:ilvl w:val="0"/>
          <w:numId w:val="72"/>
        </w:numPr>
      </w:pPr>
      <w:r w:rsidRPr="00AC6172">
        <w:t xml:space="preserve">Người dùng chọn chức năng "Xem lịch sử đăng ký". </w:t>
      </w:r>
    </w:p>
    <w:p w14:paraId="013F8C0F" w14:textId="48D22C9A" w:rsidR="00AC6172" w:rsidRPr="00AC6172" w:rsidRDefault="00AC6172" w:rsidP="00AC6172">
      <w:pPr>
        <w:pStyle w:val="ListParagraph"/>
        <w:numPr>
          <w:ilvl w:val="0"/>
          <w:numId w:val="72"/>
        </w:numPr>
      </w:pPr>
      <w:r w:rsidRPr="00AC6172">
        <w:t xml:space="preserve">Hệ thống truy vấn toàn bộ phiếu PHIEU_DANG_KY thuộc tài khoản đang đăng nhập. </w:t>
      </w:r>
    </w:p>
    <w:p w14:paraId="7DECC721" w14:textId="4205FD31" w:rsidR="00AC6172" w:rsidRPr="00AC6172" w:rsidRDefault="00AC6172" w:rsidP="00AC6172">
      <w:pPr>
        <w:pStyle w:val="ListParagraph"/>
        <w:numPr>
          <w:ilvl w:val="0"/>
          <w:numId w:val="72"/>
        </w:numPr>
      </w:pPr>
      <w:r w:rsidRPr="00AC6172">
        <w:t xml:space="preserve">Hệ thống hiển thị danh sách phiếu kèm trạng thái. </w:t>
      </w:r>
    </w:p>
    <w:p w14:paraId="7FA03938" w14:textId="7ACF1431" w:rsidR="00AC6172" w:rsidRPr="00AC6172" w:rsidRDefault="00AC6172" w:rsidP="00AC6172">
      <w:pPr>
        <w:pStyle w:val="ListParagraph"/>
        <w:numPr>
          <w:ilvl w:val="0"/>
          <w:numId w:val="72"/>
        </w:numPr>
      </w:pPr>
      <w:r w:rsidRPr="00AC6172">
        <w:t xml:space="preserve">Người dùng chọn một phiếu để xem chi tiết hoặc thực hiện hủy nếu phiếu còn cho phép. </w:t>
      </w:r>
    </w:p>
    <w:p w14:paraId="6B7141F6" w14:textId="7546A25E" w:rsidR="00AC6172" w:rsidRPr="00AC6172" w:rsidRDefault="00AC6172" w:rsidP="00AC6172">
      <w:pPr>
        <w:pStyle w:val="ListParagraph"/>
        <w:numPr>
          <w:ilvl w:val="0"/>
          <w:numId w:val="72"/>
        </w:numPr>
      </w:pPr>
      <w:r w:rsidRPr="00AC6172">
        <w:t>Hệ thống hiển thị thông tin chi tiết phiếu được chọn.</w:t>
      </w:r>
    </w:p>
    <w:p w14:paraId="3233170E" w14:textId="77777777" w:rsidR="005A533C" w:rsidRPr="009E2B9C" w:rsidRDefault="005A533C" w:rsidP="00F04098">
      <w:pPr>
        <w:pStyle w:val="ListParagraph"/>
        <w:numPr>
          <w:ilvl w:val="0"/>
          <w:numId w:val="71"/>
        </w:numPr>
        <w:rPr>
          <w:b/>
          <w:bCs/>
        </w:rPr>
      </w:pPr>
      <w:r>
        <w:rPr>
          <w:b/>
          <w:bCs/>
        </w:rPr>
        <w:t>Ràng buộc nghiệp vụ:</w:t>
      </w:r>
    </w:p>
    <w:p w14:paraId="57BCF677" w14:textId="1A5C5895" w:rsidR="008820D7" w:rsidRPr="008820D7" w:rsidRDefault="008820D7" w:rsidP="008820D7">
      <w:pPr>
        <w:pStyle w:val="ListParagraph"/>
        <w:numPr>
          <w:ilvl w:val="0"/>
          <w:numId w:val="73"/>
        </w:numPr>
      </w:pPr>
      <w:r w:rsidRPr="008820D7">
        <w:t xml:space="preserve">Chỉ hiển thị phiếu thuộc về tài khoản đang đăng nhập. </w:t>
      </w:r>
    </w:p>
    <w:p w14:paraId="07481D68" w14:textId="63BF0572" w:rsidR="008820D7" w:rsidRPr="008820D7" w:rsidRDefault="008820D7" w:rsidP="008820D7">
      <w:pPr>
        <w:pStyle w:val="ListParagraph"/>
        <w:numPr>
          <w:ilvl w:val="0"/>
          <w:numId w:val="73"/>
        </w:numPr>
      </w:pPr>
      <w:r w:rsidRPr="008820D7">
        <w:t xml:space="preserve">Dữ liệu lịch sử được giữ lại ngay cả khi phiếu đã từ chối hoặc đã hủy. </w:t>
      </w:r>
    </w:p>
    <w:p w14:paraId="69FDC1F2" w14:textId="3240E4E5" w:rsidR="008820D7" w:rsidRPr="008820D7" w:rsidRDefault="008820D7" w:rsidP="008820D7">
      <w:pPr>
        <w:pStyle w:val="ListParagraph"/>
        <w:numPr>
          <w:ilvl w:val="0"/>
          <w:numId w:val="73"/>
        </w:numPr>
      </w:pPr>
      <w:r w:rsidRPr="008820D7">
        <w:t>Từ màn hình lịch sử, người dùng chỉ có thể hủy phiếu ở trạng thái "Chờ duyệt" hoặc "Đã phê duyệt".</w:t>
      </w:r>
    </w:p>
    <w:p w14:paraId="568E32B2" w14:textId="77777777" w:rsidR="007903F8" w:rsidRPr="008820D7" w:rsidRDefault="007903F8" w:rsidP="007903F8"/>
    <w:p w14:paraId="54B46C10" w14:textId="77777777" w:rsidR="00392B31" w:rsidRPr="00BF7A0D" w:rsidRDefault="00392B31" w:rsidP="00392B31">
      <w:pPr>
        <w:pStyle w:val="Heading5"/>
      </w:pPr>
      <w:r w:rsidRPr="7E9F4A38">
        <w:t>Ma trận thực thể</w:t>
      </w:r>
    </w:p>
    <w:p w14:paraId="6A31C719" w14:textId="5C961578" w:rsidR="005A533C" w:rsidRPr="009E2B9C" w:rsidRDefault="00513C12" w:rsidP="005A533C">
      <w:pPr>
        <w:pStyle w:val="ListParagraph"/>
        <w:ind w:firstLine="0"/>
        <w:rPr>
          <w:b/>
          <w:bCs/>
        </w:rPr>
      </w:pPr>
      <w:r>
        <w:rPr>
          <w:noProof/>
        </w:rPr>
        <w:drawing>
          <wp:inline distT="0" distB="0" distL="0" distR="0" wp14:anchorId="04C289FE" wp14:editId="4B6CCDCF">
            <wp:extent cx="6030595" cy="2068830"/>
            <wp:effectExtent l="0" t="0" r="8255" b="7620"/>
            <wp:docPr id="75133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32162" name=""/>
                    <pic:cNvPicPr/>
                  </pic:nvPicPr>
                  <pic:blipFill>
                    <a:blip r:embed="rId26"/>
                    <a:stretch>
                      <a:fillRect/>
                    </a:stretch>
                  </pic:blipFill>
                  <pic:spPr>
                    <a:xfrm>
                      <a:off x="0" y="0"/>
                      <a:ext cx="6030595" cy="2068830"/>
                    </a:xfrm>
                    <a:prstGeom prst="rect">
                      <a:avLst/>
                    </a:prstGeom>
                  </pic:spPr>
                </pic:pic>
              </a:graphicData>
            </a:graphic>
          </wp:inline>
        </w:drawing>
      </w:r>
    </w:p>
    <w:p w14:paraId="6CB56283" w14:textId="5860D70A" w:rsidR="1C86078C" w:rsidRDefault="1C86078C" w:rsidP="00EA5950">
      <w:pPr>
        <w:pStyle w:val="Heading4"/>
      </w:pPr>
      <w:r>
        <w:t>Phân tích chức năng quản lý trang thiết bị và bảo trì</w:t>
      </w:r>
    </w:p>
    <w:p w14:paraId="04A2593A" w14:textId="77777777" w:rsidR="008462E6" w:rsidRDefault="008462E6" w:rsidP="00430B32">
      <w:pPr>
        <w:pStyle w:val="Heading5"/>
        <w:numPr>
          <w:ilvl w:val="0"/>
          <w:numId w:val="57"/>
        </w:numPr>
      </w:pPr>
      <w:r>
        <w:t xml:space="preserve">Mục đích chức năng </w:t>
      </w:r>
    </w:p>
    <w:p w14:paraId="654C873D" w14:textId="77777777" w:rsidR="00E01757" w:rsidRPr="00E01757" w:rsidRDefault="00E01757" w:rsidP="00E01757">
      <w:pPr>
        <w:ind w:left="851" w:firstLine="142"/>
        <w:rPr>
          <w:lang w:val="vi-VN"/>
        </w:rPr>
      </w:pPr>
      <w:r w:rsidRPr="00E01757">
        <w:rPr>
          <w:lang w:val="vi-VN"/>
        </w:rPr>
        <w:t>Module "Quản lý trang thiết bị và bảo trì" được thiết kế nhằm số hóa quy trình quản trị tài sản vật chất tại các phòng học, với 3 mục tiêu cốt lõi:</w:t>
      </w:r>
    </w:p>
    <w:p w14:paraId="43ED2253" w14:textId="77777777" w:rsidR="00E01757" w:rsidRPr="00E01757" w:rsidRDefault="00E01757" w:rsidP="00236159">
      <w:pPr>
        <w:numPr>
          <w:ilvl w:val="0"/>
          <w:numId w:val="75"/>
        </w:numPr>
        <w:ind w:left="851" w:firstLine="142"/>
        <w:rPr>
          <w:lang w:val="vi-VN"/>
        </w:rPr>
      </w:pPr>
      <w:r w:rsidRPr="00E01757">
        <w:rPr>
          <w:b/>
          <w:bCs/>
          <w:lang w:val="vi-VN"/>
        </w:rPr>
        <w:t>Tối ưu hóa quy trình:</w:t>
      </w:r>
      <w:r w:rsidRPr="00E01757">
        <w:rPr>
          <w:lang w:val="vi-VN"/>
        </w:rPr>
        <w:t xml:space="preserve"> Chuyển đổi từ việc báo cáo sự cố thủ công (ghi giấy, gọi điện) sang nền tảng trực tuyến, giúp luồng thông tin đi từ người phát hiện sự cố đến bộ phận sửa chữa diễn ra tức thời.</w:t>
      </w:r>
    </w:p>
    <w:p w14:paraId="7B4AAAF5" w14:textId="77777777" w:rsidR="00E01757" w:rsidRPr="00E01757" w:rsidRDefault="00E01757" w:rsidP="00236159">
      <w:pPr>
        <w:numPr>
          <w:ilvl w:val="0"/>
          <w:numId w:val="75"/>
        </w:numPr>
        <w:ind w:left="851" w:firstLine="142"/>
        <w:rPr>
          <w:lang w:val="vi-VN"/>
        </w:rPr>
      </w:pPr>
      <w:r w:rsidRPr="00E01757">
        <w:rPr>
          <w:b/>
          <w:bCs/>
          <w:lang w:val="vi-VN"/>
        </w:rPr>
        <w:t>Nâng cao trải nghiệm dạy và học:</w:t>
      </w:r>
      <w:r w:rsidRPr="00E01757">
        <w:rPr>
          <w:lang w:val="vi-VN"/>
        </w:rPr>
        <w:t xml:space="preserve"> Đảm bảo hệ thống trang thiết bị (máy chiếu, âm thanh, điều hòa) luôn trong trạng thái sẵn sàng, giảm thiểu tối đa thời gian chết do hỏng hóc gây gián đoạn tiết học.</w:t>
      </w:r>
    </w:p>
    <w:p w14:paraId="1755B1D1" w14:textId="4C392701" w:rsidR="0009739E" w:rsidRPr="00E01757" w:rsidRDefault="00E01757" w:rsidP="00236159">
      <w:pPr>
        <w:numPr>
          <w:ilvl w:val="0"/>
          <w:numId w:val="75"/>
        </w:numPr>
        <w:ind w:left="851" w:firstLine="142"/>
        <w:rPr>
          <w:lang w:val="vi-VN"/>
        </w:rPr>
      </w:pPr>
      <w:r w:rsidRPr="00E01757">
        <w:rPr>
          <w:b/>
          <w:bCs/>
          <w:lang w:val="vi-VN"/>
        </w:rPr>
        <w:t>Hỗ trợ quản trị rủi ro và ra quyết định:</w:t>
      </w:r>
      <w:r w:rsidRPr="00E01757">
        <w:rPr>
          <w:lang w:val="vi-VN"/>
        </w:rPr>
        <w:t xml:space="preserve"> Cung cấp cho Ban quản lý dữ liệu lưu vết về lịch sử bảo trì, giúp đánh giá chính xác vòng đời thiết bị để có kế hoạch thay thế, mua sắm định kỳ hiệu quả.</w:t>
      </w:r>
    </w:p>
    <w:p w14:paraId="6345B041" w14:textId="77777777" w:rsidR="008462E6" w:rsidRDefault="008462E6" w:rsidP="008462E6">
      <w:pPr>
        <w:pStyle w:val="Heading5"/>
      </w:pPr>
      <w:r w:rsidRPr="00EA5950">
        <w:t xml:space="preserve">Phạm vi chức năng </w:t>
      </w:r>
    </w:p>
    <w:p w14:paraId="2154369C" w14:textId="23544ACD" w:rsidR="00D30EDF" w:rsidRDefault="00D30EDF" w:rsidP="00537C5F">
      <w:pPr>
        <w:ind w:left="567"/>
      </w:pPr>
      <w:r w:rsidRPr="00D30EDF">
        <w:t>Để hệ thống hoạt động đúng mục tiêu và không bị quá tải, phạm vi nghiệp vụ được giới hạn cụ thể như sau:</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7465"/>
      </w:tblGrid>
      <w:tr w:rsidR="006F4DB7" w:rsidRPr="001770E5" w14:paraId="0C90115C" w14:textId="77777777" w:rsidTr="006F4DB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239266" w14:textId="62C75311" w:rsidR="006F4DB7" w:rsidRPr="006F4DB7" w:rsidRDefault="006F4DB7" w:rsidP="006F4DB7">
            <w:pPr>
              <w:ind w:firstLine="0"/>
              <w:jc w:val="left"/>
              <w:rPr>
                <w:lang w:val="vi-VN"/>
              </w:rPr>
            </w:pPr>
            <w:r>
              <w:rPr>
                <w:b/>
                <w:bCs/>
              </w:rPr>
              <w:t xml:space="preserve"> </w:t>
            </w:r>
            <w:r w:rsidRPr="006F4DB7">
              <w:rPr>
                <w:b/>
                <w:bCs/>
                <w:lang w:val="vi-VN"/>
              </w:rPr>
              <w:t xml:space="preserve">Bối cảnh hệ </w:t>
            </w:r>
            <w:r>
              <w:rPr>
                <w:b/>
                <w:bCs/>
              </w:rPr>
              <w:t xml:space="preserve">      </w:t>
            </w:r>
            <w:r w:rsidRPr="006F4DB7">
              <w:rPr>
                <w:b/>
                <w:bCs/>
                <w:lang w:val="vi-VN"/>
              </w:rPr>
              <w:t>thống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4222F" w14:textId="77777777" w:rsidR="006F4DB7" w:rsidRPr="006F4DB7" w:rsidRDefault="006F4DB7" w:rsidP="006F4DB7">
            <w:pPr>
              <w:rPr>
                <w:lang w:val="vi-VN"/>
              </w:rPr>
            </w:pPr>
            <w:r w:rsidRPr="006F4DB7">
              <w:rPr>
                <w:b/>
                <w:bCs/>
                <w:lang w:val="vi-VN"/>
              </w:rPr>
              <w:t>Chi tiết phạm vi nghiệp vụ</w:t>
            </w:r>
          </w:p>
        </w:tc>
      </w:tr>
      <w:tr w:rsidR="006F4DB7" w:rsidRPr="001770E5" w14:paraId="0EFA9B19" w14:textId="77777777" w:rsidTr="006F4DB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8B55B8" w14:textId="77777777" w:rsidR="006F4DB7" w:rsidRDefault="006F4DB7" w:rsidP="006F4DB7">
            <w:pPr>
              <w:ind w:firstLine="0"/>
              <w:jc w:val="center"/>
              <w:rPr>
                <w:b/>
                <w:bCs/>
              </w:rPr>
            </w:pPr>
            <w:r w:rsidRPr="006F4DB7">
              <w:rPr>
                <w:b/>
                <w:bCs/>
                <w:lang w:val="vi-VN"/>
              </w:rPr>
              <w:t xml:space="preserve">Bao gồm </w:t>
            </w:r>
          </w:p>
          <w:p w14:paraId="0DF6B750" w14:textId="5E358064" w:rsidR="006F4DB7" w:rsidRPr="006F4DB7" w:rsidRDefault="006F4DB7" w:rsidP="006F4DB7">
            <w:pPr>
              <w:ind w:firstLine="0"/>
              <w:jc w:val="center"/>
              <w:rPr>
                <w:lang w:val="vi-VN"/>
              </w:rPr>
            </w:pPr>
            <w:r w:rsidRPr="006F4DB7">
              <w:rPr>
                <w:b/>
                <w:bCs/>
                <w:lang w:val="vi-VN"/>
              </w:rPr>
              <w:t>(In-scope)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4CAE3" w14:textId="2C460080" w:rsidR="006F4DB7" w:rsidRPr="001770E5" w:rsidRDefault="006F4DB7" w:rsidP="006F4DB7">
            <w:pPr>
              <w:rPr>
                <w:lang w:val="vi-VN"/>
              </w:rPr>
            </w:pPr>
            <w:r w:rsidRPr="006F4DB7">
              <w:rPr>
                <w:lang w:val="vi-VN"/>
              </w:rPr>
              <w:t>- Quản lý hồ sơ định danh của các thiết bị cố định được gắn tại các phòng học.</w:t>
            </w:r>
          </w:p>
          <w:p w14:paraId="27472486" w14:textId="3B96766D" w:rsidR="006F4DB7" w:rsidRPr="001770E5" w:rsidRDefault="006F4DB7" w:rsidP="006F4DB7">
            <w:pPr>
              <w:rPr>
                <w:lang w:val="vi-VN"/>
              </w:rPr>
            </w:pPr>
            <w:r w:rsidRPr="006F4DB7">
              <w:rPr>
                <w:lang w:val="vi-VN"/>
              </w:rPr>
              <w:t>- Quản lý toàn bộ vòng đời của Phiếu báo hỏng (Từ lúc khởi tạo đến khi đóng phiếu).</w:t>
            </w:r>
          </w:p>
          <w:p w14:paraId="6F50EF56" w14:textId="77777777" w:rsidR="006F4DB7" w:rsidRPr="006F4DB7" w:rsidRDefault="006F4DB7" w:rsidP="006F4DB7">
            <w:pPr>
              <w:rPr>
                <w:lang w:val="vi-VN"/>
              </w:rPr>
            </w:pPr>
            <w:r w:rsidRPr="006F4DB7">
              <w:rPr>
                <w:lang w:val="vi-VN"/>
              </w:rPr>
              <w:t>- Theo dõi, cập nhật tiến độ bảo trì và lưu vết (log) lịch sử sửa chữa của thiết bị.</w:t>
            </w:r>
          </w:p>
        </w:tc>
      </w:tr>
      <w:tr w:rsidR="006F4DB7" w:rsidRPr="001770E5" w14:paraId="5E9E4622" w14:textId="77777777" w:rsidTr="006F4DB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1CD471" w14:textId="1C7C0E18" w:rsidR="006F4DB7" w:rsidRPr="006F4DB7" w:rsidRDefault="006F4DB7" w:rsidP="006F4DB7">
            <w:pPr>
              <w:ind w:firstLine="0"/>
              <w:jc w:val="center"/>
              <w:rPr>
                <w:lang w:val="vi-VN"/>
              </w:rPr>
            </w:pPr>
            <w:r w:rsidRPr="006F4DB7">
              <w:rPr>
                <w:b/>
                <w:bCs/>
                <w:lang w:val="vi-VN"/>
              </w:rPr>
              <w:t>Không bao gồm (Out-scope)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505599" w14:textId="224CF3C5" w:rsidR="006F4DB7" w:rsidRPr="006F4DB7" w:rsidRDefault="006F4DB7" w:rsidP="006F4DB7">
            <w:pPr>
              <w:rPr>
                <w:lang w:val="vi-VN"/>
              </w:rPr>
            </w:pPr>
            <w:r w:rsidRPr="006F4DB7">
              <w:rPr>
                <w:lang w:val="vi-VN"/>
              </w:rPr>
              <w:t>- Không quản lý tài sản cá nhân của cán bộ, giảng viên, sinh viên</w:t>
            </w:r>
          </w:p>
          <w:p w14:paraId="40A67CFD" w14:textId="3744A28D" w:rsidR="006F4DB7" w:rsidRPr="001770E5" w:rsidRDefault="006F4DB7" w:rsidP="006F4DB7">
            <w:pPr>
              <w:rPr>
                <w:lang w:val="vi-VN"/>
              </w:rPr>
            </w:pPr>
            <w:r w:rsidRPr="006F4DB7">
              <w:rPr>
                <w:lang w:val="vi-VN"/>
              </w:rPr>
              <w:t>- Không quản lý các vật tư tiêu hao hàng ngày (phấn, giẻ lau, bút dạ).</w:t>
            </w:r>
          </w:p>
          <w:p w14:paraId="0BFC06D1" w14:textId="77777777" w:rsidR="006F4DB7" w:rsidRPr="006F4DB7" w:rsidRDefault="006F4DB7" w:rsidP="006F4DB7">
            <w:pPr>
              <w:ind w:firstLine="0"/>
              <w:rPr>
                <w:lang w:val="vi-VN"/>
              </w:rPr>
            </w:pPr>
            <w:r w:rsidRPr="006F4DB7">
              <w:rPr>
                <w:lang w:val="vi-VN"/>
              </w:rPr>
              <w:t>- Không xử lý các nghiệp vụ kế toán tài chính chuyên sâu (tính toán khấu hao tài sản tĩnh, lập hóa đơn, thanh toán lương thợ sửa chữa).</w:t>
            </w:r>
          </w:p>
        </w:tc>
      </w:tr>
    </w:tbl>
    <w:p w14:paraId="08973816" w14:textId="3668E855" w:rsidR="00D30EDF" w:rsidRPr="006F4DB7" w:rsidRDefault="006F4DB7" w:rsidP="00D30EDF">
      <w:pPr>
        <w:rPr>
          <w:lang w:val="vi-VN"/>
        </w:rPr>
      </w:pPr>
      <w:r>
        <w:rPr>
          <w:lang w:val="vi-VN"/>
        </w:rPr>
        <w:br w:type="textWrapping" w:clear="all"/>
      </w:r>
    </w:p>
    <w:p w14:paraId="03879192" w14:textId="77777777" w:rsidR="008462E6" w:rsidRDefault="008462E6" w:rsidP="008462E6">
      <w:pPr>
        <w:pStyle w:val="Heading5"/>
      </w:pPr>
      <w:r>
        <w:t>Tác nhân sử dụng</w:t>
      </w:r>
    </w:p>
    <w:tbl>
      <w:tblPr>
        <w:tblW w:w="10110" w:type="dxa"/>
        <w:tblInd w:w="-53" w:type="dxa"/>
        <w:tblCellMar>
          <w:left w:w="170" w:type="dxa"/>
          <w:right w:w="198" w:type="dxa"/>
        </w:tblCellMar>
        <w:tblLook w:val="04A0" w:firstRow="1" w:lastRow="0" w:firstColumn="1" w:lastColumn="0" w:noHBand="0" w:noVBand="1"/>
      </w:tblPr>
      <w:tblGrid>
        <w:gridCol w:w="553"/>
        <w:gridCol w:w="1702"/>
        <w:gridCol w:w="1798"/>
        <w:gridCol w:w="6057"/>
      </w:tblGrid>
      <w:tr w:rsidR="00CB63A0" w:rsidRPr="001770E5" w14:paraId="3C5727D9" w14:textId="77777777" w:rsidTr="00AB71A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0DC26B" w14:textId="77777777" w:rsidR="00CB63A0" w:rsidRPr="00C72CA0" w:rsidRDefault="00CB63A0" w:rsidP="00E17D72">
            <w:pPr>
              <w:ind w:firstLine="0"/>
              <w:jc w:val="left"/>
              <w:rPr>
                <w:lang w:val="vi-VN"/>
              </w:rPr>
            </w:pPr>
            <w:r w:rsidRPr="00C72CA0">
              <w:rPr>
                <w:lang w:val="vi-VN"/>
              </w:rPr>
              <w:t>STT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E84614" w14:textId="77777777" w:rsidR="00CB63A0" w:rsidRPr="00C72CA0" w:rsidRDefault="00CB63A0" w:rsidP="00DD630F">
            <w:pPr>
              <w:ind w:firstLine="0"/>
              <w:jc w:val="left"/>
              <w:rPr>
                <w:lang w:val="vi-VN"/>
              </w:rPr>
            </w:pPr>
            <w:r w:rsidRPr="00C72CA0">
              <w:rPr>
                <w:lang w:val="vi-VN"/>
              </w:rPr>
              <w:t>Tác nhân (Actor)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D56AD9" w14:textId="77777777" w:rsidR="00CB63A0" w:rsidRPr="00C72CA0" w:rsidRDefault="00CB63A0" w:rsidP="00E17D72">
            <w:pPr>
              <w:ind w:firstLine="0"/>
              <w:jc w:val="left"/>
              <w:rPr>
                <w:lang w:val="vi-VN"/>
              </w:rPr>
            </w:pPr>
            <w:r w:rsidRPr="00C72CA0">
              <w:rPr>
                <w:lang w:val="vi-VN"/>
              </w:rPr>
              <w:t>Phân loại</w:t>
            </w:r>
          </w:p>
        </w:tc>
        <w:tc>
          <w:tcPr>
            <w:tcW w:w="605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470CACA" w14:textId="77777777" w:rsidR="00CB63A0" w:rsidRPr="00C72CA0" w:rsidRDefault="00CB63A0" w:rsidP="00AB71A3">
            <w:pPr>
              <w:ind w:left="-41" w:firstLine="709"/>
              <w:jc w:val="left"/>
              <w:rPr>
                <w:lang w:val="vi-VN"/>
              </w:rPr>
            </w:pPr>
            <w:r w:rsidRPr="00C72CA0">
              <w:rPr>
                <w:lang w:val="vi-VN"/>
              </w:rPr>
              <w:t>Quyền hạn và Trách nhiệm chính</w:t>
            </w:r>
          </w:p>
        </w:tc>
      </w:tr>
      <w:tr w:rsidR="00CB63A0" w:rsidRPr="001770E5" w14:paraId="7FBB63D4" w14:textId="77777777" w:rsidTr="00AB71A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A083C0" w14:textId="77777777" w:rsidR="00CB63A0" w:rsidRPr="00C72CA0" w:rsidRDefault="00CB63A0" w:rsidP="00E17D72">
            <w:pPr>
              <w:ind w:firstLine="0"/>
              <w:jc w:val="left"/>
              <w:rPr>
                <w:lang w:val="vi-VN"/>
              </w:rPr>
            </w:pPr>
            <w:r w:rsidRPr="00C72CA0">
              <w:rPr>
                <w:lang w:val="vi-V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EB4760" w14:textId="77777777" w:rsidR="00CB63A0" w:rsidRPr="00C72CA0" w:rsidRDefault="00CB63A0" w:rsidP="00DD630F">
            <w:pPr>
              <w:ind w:firstLine="0"/>
              <w:jc w:val="left"/>
              <w:rPr>
                <w:lang w:val="vi-VN"/>
              </w:rPr>
            </w:pPr>
            <w:r w:rsidRPr="00C72CA0">
              <w:rPr>
                <w:lang w:val="vi-VN"/>
              </w:rPr>
              <w:t>Giảng viên / Sinh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1DF3A3" w14:textId="77777777" w:rsidR="00CB63A0" w:rsidRPr="00C72CA0" w:rsidRDefault="00CB63A0" w:rsidP="00E17D72">
            <w:pPr>
              <w:ind w:firstLine="0"/>
              <w:jc w:val="left"/>
              <w:rPr>
                <w:lang w:val="vi-VN"/>
              </w:rPr>
            </w:pPr>
            <w:r w:rsidRPr="00C72CA0">
              <w:rPr>
                <w:lang w:val="vi-VN"/>
              </w:rPr>
              <w:t>Người sử dụng (End-User)</w:t>
            </w:r>
          </w:p>
        </w:tc>
        <w:tc>
          <w:tcPr>
            <w:tcW w:w="605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7186BD1" w14:textId="77777777" w:rsidR="00CB63A0" w:rsidRPr="00C72CA0" w:rsidRDefault="00CB63A0" w:rsidP="00AB71A3">
            <w:pPr>
              <w:jc w:val="left"/>
              <w:rPr>
                <w:lang w:val="vi-VN"/>
              </w:rPr>
            </w:pPr>
            <w:r w:rsidRPr="00C72CA0">
              <w:rPr>
                <w:lang w:val="vi-VN"/>
              </w:rPr>
              <w:t>- Được phép tra cứu danh sách thiết bị có trong phòng học đang mượn.- Có trách nhiệm báo cáo trung thực, tạo "Phiếu báo hỏng" khi phát hiện sự cố.- Được quyền theo dõi tiến độ xử lý phiếu báo hỏng do mình khởi tạo.</w:t>
            </w:r>
          </w:p>
        </w:tc>
      </w:tr>
      <w:tr w:rsidR="00CB63A0" w:rsidRPr="001770E5" w14:paraId="4A0088FD" w14:textId="77777777" w:rsidTr="00AB71A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F1C535" w14:textId="77777777" w:rsidR="00CB63A0" w:rsidRPr="00C72CA0" w:rsidRDefault="00CB63A0" w:rsidP="00E17D72">
            <w:pPr>
              <w:ind w:firstLine="0"/>
              <w:jc w:val="left"/>
              <w:rPr>
                <w:lang w:val="vi-VN"/>
              </w:rPr>
            </w:pPr>
            <w:r w:rsidRPr="00C72CA0">
              <w:rPr>
                <w:lang w:val="vi-VN"/>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277293" w14:textId="77777777" w:rsidR="00CB63A0" w:rsidRPr="00C72CA0" w:rsidRDefault="00CB63A0" w:rsidP="00DD630F">
            <w:pPr>
              <w:ind w:firstLine="0"/>
              <w:jc w:val="left"/>
              <w:rPr>
                <w:lang w:val="vi-VN"/>
              </w:rPr>
            </w:pPr>
            <w:r w:rsidRPr="00C72CA0">
              <w:rPr>
                <w:lang w:val="vi-VN"/>
              </w:rPr>
              <w:t>Nhân viên CSVC / 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632F98" w14:textId="77777777" w:rsidR="00CB63A0" w:rsidRPr="00C72CA0" w:rsidRDefault="00CB63A0" w:rsidP="00E17D72">
            <w:pPr>
              <w:ind w:firstLine="0"/>
              <w:jc w:val="left"/>
              <w:rPr>
                <w:lang w:val="vi-VN"/>
              </w:rPr>
            </w:pPr>
            <w:r w:rsidRPr="00C72CA0">
              <w:rPr>
                <w:lang w:val="vi-VN"/>
              </w:rPr>
              <w:t>Người quản lý (Admin)</w:t>
            </w:r>
          </w:p>
        </w:tc>
        <w:tc>
          <w:tcPr>
            <w:tcW w:w="605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C25AAEC" w14:textId="77777777" w:rsidR="00CB63A0" w:rsidRPr="00C72CA0" w:rsidRDefault="00CB63A0" w:rsidP="00AB71A3">
            <w:pPr>
              <w:jc w:val="left"/>
              <w:rPr>
                <w:lang w:val="vi-VN"/>
              </w:rPr>
            </w:pPr>
            <w:r w:rsidRPr="00C72CA0">
              <w:rPr>
                <w:lang w:val="vi-VN"/>
              </w:rPr>
              <w:t>- Toàn quyền (CRUD) thêm, sửa, xóa, tra cứu danh mục thiết bị hệ thống.- Tiếp nhận, xác minh phiếu báo hỏng và phân loại mức độ sự cố.- Tạo hồ sơ bảo trì, cập nhật tiến độ sửa chữa và thay đổi trạng thái thiết bị.</w:t>
            </w:r>
          </w:p>
        </w:tc>
      </w:tr>
    </w:tbl>
    <w:p w14:paraId="2101CACD" w14:textId="77777777" w:rsidR="00DF42CC" w:rsidRPr="00C72CA0" w:rsidRDefault="00DF42CC" w:rsidP="00DF42CC">
      <w:pPr>
        <w:rPr>
          <w:lang w:val="vi-VN"/>
        </w:rPr>
      </w:pPr>
    </w:p>
    <w:p w14:paraId="02E84D5C" w14:textId="77777777" w:rsidR="008462E6" w:rsidRPr="001770E5" w:rsidRDefault="193886CB" w:rsidP="7BA55F92">
      <w:pPr>
        <w:pStyle w:val="Heading5"/>
        <w:rPr>
          <w:lang w:val="vi-VN"/>
        </w:rPr>
      </w:pPr>
      <w:r w:rsidRPr="001770E5">
        <w:rPr>
          <w:lang w:val="vi-VN"/>
        </w:rPr>
        <w:t>Phân rã chức năng chi tiết</w:t>
      </w:r>
    </w:p>
    <w:p w14:paraId="54044687" w14:textId="275D318B" w:rsidR="00FD5F73" w:rsidRPr="00FD5F73" w:rsidRDefault="00FD5F73" w:rsidP="00FD5F73">
      <w:pPr>
        <w:ind w:left="720" w:firstLine="0"/>
        <w:rPr>
          <w:lang w:val="vi-VN"/>
        </w:rPr>
      </w:pPr>
      <w:r w:rsidRPr="00FD5F73">
        <w:rPr>
          <w:b/>
          <w:bCs/>
          <w:lang w:val="vi-VN"/>
        </w:rPr>
        <w:t>1.Chức năng quản lý danh mục thiết bị</w:t>
      </w:r>
    </w:p>
    <w:p w14:paraId="43127AB7" w14:textId="77777777" w:rsidR="00FD5F73" w:rsidRPr="00FD5F73" w:rsidRDefault="00FD5F73" w:rsidP="00236159">
      <w:pPr>
        <w:numPr>
          <w:ilvl w:val="0"/>
          <w:numId w:val="76"/>
        </w:numPr>
        <w:tabs>
          <w:tab w:val="num" w:pos="720"/>
        </w:tabs>
        <w:rPr>
          <w:lang w:val="vi-VN"/>
        </w:rPr>
      </w:pPr>
      <w:r w:rsidRPr="00FD5F73">
        <w:rPr>
          <w:b/>
          <w:bCs/>
          <w:lang w:val="vi-VN"/>
        </w:rPr>
        <w:t>Mục đích:</w:t>
      </w:r>
      <w:r w:rsidRPr="00FD5F73">
        <w:rPr>
          <w:lang w:val="vi-VN"/>
        </w:rPr>
        <w:t xml:space="preserve"> cho phép nhân viên quản lý CSVC thêm mới, cập nhật thông tin, tra cứu và thanh lý các thiết bị vật lý trong phòng học để đồng bộ dữ liệu tài sản với hệ thống.</w:t>
      </w:r>
    </w:p>
    <w:p w14:paraId="36FA97DF" w14:textId="77777777" w:rsidR="00FD5F73" w:rsidRPr="00FD5F73" w:rsidRDefault="00FD5F73" w:rsidP="00236159">
      <w:pPr>
        <w:numPr>
          <w:ilvl w:val="0"/>
          <w:numId w:val="76"/>
        </w:numPr>
        <w:tabs>
          <w:tab w:val="num" w:pos="720"/>
        </w:tabs>
        <w:rPr>
          <w:lang w:val="vi-VN"/>
        </w:rPr>
      </w:pPr>
      <w:r w:rsidRPr="00FD5F73">
        <w:rPr>
          <w:b/>
          <w:bCs/>
          <w:lang w:val="vi-VN"/>
        </w:rPr>
        <w:t>Dữ liệu đầu vào:</w:t>
      </w:r>
      <w:r w:rsidRPr="00FD5F73">
        <w:rPr>
          <w:lang w:val="vi-VN"/>
        </w:rPr>
        <w:t xml:space="preserve"> mã thiết bị, tên thiết bị, loại thiết bị, phòng bố trí, ngày đưa vào sử dụng, thông số kỹ thuật.</w:t>
      </w:r>
    </w:p>
    <w:p w14:paraId="46A1143D" w14:textId="77777777" w:rsidR="00FD5F73" w:rsidRPr="00FD5F73" w:rsidRDefault="00FD5F73" w:rsidP="00236159">
      <w:pPr>
        <w:numPr>
          <w:ilvl w:val="0"/>
          <w:numId w:val="76"/>
        </w:numPr>
        <w:tabs>
          <w:tab w:val="num" w:pos="720"/>
        </w:tabs>
        <w:rPr>
          <w:lang w:val="vi-VN"/>
        </w:rPr>
      </w:pPr>
      <w:r w:rsidRPr="00FD5F73">
        <w:rPr>
          <w:b/>
          <w:bCs/>
          <w:lang w:val="vi-VN"/>
        </w:rPr>
        <w:t>Dữ liệu đầu ra:</w:t>
      </w:r>
      <w:r w:rsidRPr="00FD5F73">
        <w:rPr>
          <w:lang w:val="vi-VN"/>
        </w:rPr>
        <w:t xml:space="preserve"> bản ghi thông tin thiết bị được lưu trữ, danh sách thiết bị hiển thị trên hệ thống, thông báo lưu thành công hoặc thông báo lỗi.</w:t>
      </w:r>
    </w:p>
    <w:p w14:paraId="2C9233EA" w14:textId="77777777" w:rsidR="00FD5F73" w:rsidRPr="00FD5F73" w:rsidRDefault="00FD5F73" w:rsidP="00236159">
      <w:pPr>
        <w:numPr>
          <w:ilvl w:val="0"/>
          <w:numId w:val="76"/>
        </w:numPr>
        <w:tabs>
          <w:tab w:val="num" w:pos="720"/>
        </w:tabs>
        <w:rPr>
          <w:lang w:val="vi-VN"/>
        </w:rPr>
      </w:pPr>
      <w:r w:rsidRPr="00FD5F73">
        <w:rPr>
          <w:b/>
          <w:bCs/>
          <w:lang w:val="vi-VN"/>
        </w:rPr>
        <w:t>Quy trình xử lý:</w:t>
      </w:r>
      <w:r w:rsidRPr="00FD5F73">
        <w:rPr>
          <w:lang w:val="vi-VN"/>
        </w:rPr>
        <w:t xml:space="preserve"> 1 Hệ thống hiển thị danh sách thiết bị và các tùy chọn quản lý (Thêm, Sửa, Thanh lý). 2 Người dùng chọn thao tác và nhập thông tin thiết bị tương ứng vào biểu mẫu. 3 Người dùng nhấn "Lưu". 4 Hệ thống kiểm tra tính hợp lệ của dữ liệu (không bỏ trống trường bắt buộc, mã thiết bị không trùng lặp). 5 Nếu thỏa mãn tất cả điều kiện: lưu dữ liệu vào CSDL, hiển thị thông báo thành công. 6 Nếu không thỏa mãn: hiển thị thông báo lỗi, yêu cầu nhập lại.</w:t>
      </w:r>
    </w:p>
    <w:p w14:paraId="7FDE63FB" w14:textId="77777777" w:rsidR="00FD5F73" w:rsidRPr="00FD5F73" w:rsidRDefault="00FD5F73" w:rsidP="00236159">
      <w:pPr>
        <w:numPr>
          <w:ilvl w:val="0"/>
          <w:numId w:val="76"/>
        </w:numPr>
        <w:tabs>
          <w:tab w:val="num" w:pos="720"/>
        </w:tabs>
        <w:rPr>
          <w:lang w:val="vi-VN"/>
        </w:rPr>
      </w:pPr>
      <w:r w:rsidRPr="00FD5F73">
        <w:rPr>
          <w:b/>
          <w:bCs/>
          <w:lang w:val="vi-VN"/>
        </w:rPr>
        <w:t>Ràng buộc nghiệp vụ:</w:t>
      </w:r>
    </w:p>
    <w:p w14:paraId="11AE9B6F" w14:textId="77777777" w:rsidR="00FD5F73" w:rsidRPr="00FD5F73" w:rsidRDefault="00FD5F73" w:rsidP="00236159">
      <w:pPr>
        <w:numPr>
          <w:ilvl w:val="1"/>
          <w:numId w:val="76"/>
        </w:numPr>
        <w:tabs>
          <w:tab w:val="num" w:pos="1440"/>
        </w:tabs>
        <w:rPr>
          <w:lang w:val="vi-VN"/>
        </w:rPr>
      </w:pPr>
      <w:r w:rsidRPr="00FD5F73">
        <w:rPr>
          <w:lang w:val="vi-VN"/>
        </w:rPr>
        <w:t>Mã thiết bị phải là duy nhất trên toàn hệ thống.</w:t>
      </w:r>
    </w:p>
    <w:p w14:paraId="728D9F8D" w14:textId="77777777" w:rsidR="00FD5F73" w:rsidRPr="00FD5F73" w:rsidRDefault="00FD5F73" w:rsidP="00236159">
      <w:pPr>
        <w:numPr>
          <w:ilvl w:val="1"/>
          <w:numId w:val="76"/>
        </w:numPr>
        <w:tabs>
          <w:tab w:val="num" w:pos="1440"/>
        </w:tabs>
        <w:rPr>
          <w:lang w:val="vi-VN"/>
        </w:rPr>
      </w:pPr>
      <w:r w:rsidRPr="00FD5F73">
        <w:rPr>
          <w:lang w:val="vi-VN"/>
        </w:rPr>
        <w:t>Phòng bố trí thiết bị phải là một phòng học đã tồn tại trong danh mục hệ thống.</w:t>
      </w:r>
    </w:p>
    <w:p w14:paraId="3E2EE733" w14:textId="77777777" w:rsidR="00FD5F73" w:rsidRPr="00FD5F73" w:rsidRDefault="00FD5F73" w:rsidP="00236159">
      <w:pPr>
        <w:numPr>
          <w:ilvl w:val="1"/>
          <w:numId w:val="76"/>
        </w:numPr>
        <w:tabs>
          <w:tab w:val="num" w:pos="1440"/>
        </w:tabs>
        <w:rPr>
          <w:lang w:val="vi-VN"/>
        </w:rPr>
      </w:pPr>
      <w:r w:rsidRPr="00FD5F73">
        <w:rPr>
          <w:lang w:val="vi-VN"/>
        </w:rPr>
        <w:t>Thiết bị không bị xóa hoàn toàn khỏi CSDL (xóa vật lý) để giữ lịch sử, chỉ chuyển trạng thái thành "Đã thanh lý" (xóa mềm) khi không còn sử dụng.</w:t>
      </w:r>
    </w:p>
    <w:p w14:paraId="00557BEE" w14:textId="49923271" w:rsidR="008A20E0" w:rsidRPr="008A20E0" w:rsidRDefault="008A20E0" w:rsidP="008A20E0">
      <w:pPr>
        <w:ind w:left="720" w:firstLine="0"/>
        <w:rPr>
          <w:lang w:val="vi-VN"/>
        </w:rPr>
      </w:pPr>
      <w:r w:rsidRPr="008A20E0">
        <w:rPr>
          <w:b/>
          <w:bCs/>
          <w:lang w:val="vi-VN"/>
        </w:rPr>
        <w:t>2.Chức năng tạo phiếu báo hỏng thiết bị</w:t>
      </w:r>
    </w:p>
    <w:p w14:paraId="6A800D4F" w14:textId="77777777" w:rsidR="008A20E0" w:rsidRPr="008A20E0" w:rsidRDefault="008A20E0" w:rsidP="00236159">
      <w:pPr>
        <w:numPr>
          <w:ilvl w:val="0"/>
          <w:numId w:val="77"/>
        </w:numPr>
        <w:tabs>
          <w:tab w:val="num" w:pos="720"/>
        </w:tabs>
        <w:rPr>
          <w:lang w:val="vi-VN"/>
        </w:rPr>
      </w:pPr>
      <w:r w:rsidRPr="008A20E0">
        <w:rPr>
          <w:b/>
          <w:bCs/>
          <w:lang w:val="vi-VN"/>
        </w:rPr>
        <w:t>Mục đích:</w:t>
      </w:r>
      <w:r w:rsidRPr="008A20E0">
        <w:rPr>
          <w:lang w:val="vi-VN"/>
        </w:rPr>
        <w:t xml:space="preserve"> cho phép giảng viên, sinh viên gửi yêu cầu báo cáo sự cố hư hỏng trang thiết bị tại phòng học ngay khi phát hiện để bộ phận CSVC kịp thời tiếp nhận và xử lý.</w:t>
      </w:r>
    </w:p>
    <w:p w14:paraId="4D8B8437" w14:textId="77777777" w:rsidR="008A20E0" w:rsidRPr="008A20E0" w:rsidRDefault="008A20E0" w:rsidP="00236159">
      <w:pPr>
        <w:numPr>
          <w:ilvl w:val="0"/>
          <w:numId w:val="77"/>
        </w:numPr>
        <w:tabs>
          <w:tab w:val="num" w:pos="720"/>
        </w:tabs>
        <w:rPr>
          <w:lang w:val="vi-VN"/>
        </w:rPr>
      </w:pPr>
      <w:r w:rsidRPr="008A20E0">
        <w:rPr>
          <w:b/>
          <w:bCs/>
          <w:lang w:val="vi-VN"/>
        </w:rPr>
        <w:t>Dữ liệu đầu vào:</w:t>
      </w:r>
      <w:r w:rsidRPr="008A20E0">
        <w:rPr>
          <w:lang w:val="vi-VN"/>
        </w:rPr>
        <w:t xml:space="preserve"> tòa nhà, phòng học, thiết bị lỗi, mô tả chi tiết sự cố, hình ảnh đính kèm (nếu có).</w:t>
      </w:r>
    </w:p>
    <w:p w14:paraId="7C5C0526" w14:textId="77777777" w:rsidR="008A20E0" w:rsidRPr="008A20E0" w:rsidRDefault="008A20E0" w:rsidP="00236159">
      <w:pPr>
        <w:numPr>
          <w:ilvl w:val="0"/>
          <w:numId w:val="77"/>
        </w:numPr>
        <w:tabs>
          <w:tab w:val="num" w:pos="720"/>
        </w:tabs>
        <w:rPr>
          <w:lang w:val="vi-VN"/>
        </w:rPr>
      </w:pPr>
      <w:r w:rsidRPr="008A20E0">
        <w:rPr>
          <w:b/>
          <w:bCs/>
          <w:lang w:val="vi-VN"/>
        </w:rPr>
        <w:t>Dữ liệu đầu ra:</w:t>
      </w:r>
      <w:r w:rsidRPr="008A20E0">
        <w:rPr>
          <w:lang w:val="vi-VN"/>
        </w:rPr>
        <w:t xml:space="preserve"> phiếu PHIEU_BAO_HONG trạng thái "Chờ xử lý", thông báo gửi báo cáo thành công hoặc thông báo lỗi.</w:t>
      </w:r>
    </w:p>
    <w:p w14:paraId="713E7478" w14:textId="77777777" w:rsidR="008A20E0" w:rsidRPr="008A20E0" w:rsidRDefault="008A20E0" w:rsidP="00236159">
      <w:pPr>
        <w:numPr>
          <w:ilvl w:val="0"/>
          <w:numId w:val="77"/>
        </w:numPr>
        <w:tabs>
          <w:tab w:val="num" w:pos="720"/>
        </w:tabs>
        <w:rPr>
          <w:lang w:val="vi-VN"/>
        </w:rPr>
      </w:pPr>
      <w:r w:rsidRPr="008A20E0">
        <w:rPr>
          <w:b/>
          <w:bCs/>
          <w:lang w:val="vi-VN"/>
        </w:rPr>
        <w:t>Quy trình xử lý:</w:t>
      </w:r>
      <w:r w:rsidRPr="008A20E0">
        <w:rPr>
          <w:lang w:val="vi-VN"/>
        </w:rPr>
        <w:t xml:space="preserve"> 1 Hệ thống hiển thị giao diện báo hỏng thiết bị. 2 Người dùng chọn tòa nhà, phòng học hiện tại. 3 Hệ thống hiển thị danh sách thiết bị đang có trong phòng đó. 4 Người dùng chọn thiết bị lỗi, nhập mô tả sự cố và đính kèm hình ảnh. 5 Người dùng nhấn "Gửi báo cáo". 6 Hệ thống kiểm tra thông tin nhập và kiểm tra tình trạng trùng lặp báo cáo của thiết bị. 7 Nếu thỏa mãn tất cả điều kiện: tạo PHIEU_BAO_HONG trạng thái "Chờ xử lý", thông báo gửi thành công. 8 Nếu không thỏa mãn: hiển thị thông báo lỗi, yêu cầu kiểm tra lại.</w:t>
      </w:r>
    </w:p>
    <w:p w14:paraId="04070E91" w14:textId="77777777" w:rsidR="008A20E0" w:rsidRPr="008A20E0" w:rsidRDefault="008A20E0" w:rsidP="00236159">
      <w:pPr>
        <w:numPr>
          <w:ilvl w:val="0"/>
          <w:numId w:val="77"/>
        </w:numPr>
        <w:tabs>
          <w:tab w:val="num" w:pos="720"/>
        </w:tabs>
        <w:rPr>
          <w:lang w:val="vi-VN"/>
        </w:rPr>
      </w:pPr>
      <w:r w:rsidRPr="008A20E0">
        <w:rPr>
          <w:b/>
          <w:bCs/>
          <w:lang w:val="vi-VN"/>
        </w:rPr>
        <w:t>Ràng buộc nghiệp vụ:</w:t>
      </w:r>
    </w:p>
    <w:p w14:paraId="1DC6849A" w14:textId="77777777" w:rsidR="008A20E0" w:rsidRPr="008A20E0" w:rsidRDefault="008A20E0" w:rsidP="00236159">
      <w:pPr>
        <w:numPr>
          <w:ilvl w:val="1"/>
          <w:numId w:val="77"/>
        </w:numPr>
        <w:tabs>
          <w:tab w:val="num" w:pos="1440"/>
        </w:tabs>
        <w:rPr>
          <w:lang w:val="vi-VN"/>
        </w:rPr>
      </w:pPr>
      <w:r w:rsidRPr="008A20E0">
        <w:rPr>
          <w:lang w:val="vi-VN"/>
        </w:rPr>
        <w:t>Mô tả sự cố không được để trống.</w:t>
      </w:r>
    </w:p>
    <w:p w14:paraId="63D9DD10" w14:textId="77777777" w:rsidR="008A20E0" w:rsidRPr="008A20E0" w:rsidRDefault="008A20E0" w:rsidP="00236159">
      <w:pPr>
        <w:numPr>
          <w:ilvl w:val="1"/>
          <w:numId w:val="77"/>
        </w:numPr>
        <w:tabs>
          <w:tab w:val="num" w:pos="1440"/>
        </w:tabs>
        <w:rPr>
          <w:lang w:val="vi-VN"/>
        </w:rPr>
      </w:pPr>
      <w:r w:rsidRPr="008A20E0">
        <w:rPr>
          <w:lang w:val="vi-VN"/>
        </w:rPr>
        <w:t>Thiết bị bị báo hỏng phải thuộc phòng học đã chọn.</w:t>
      </w:r>
    </w:p>
    <w:p w14:paraId="380295D7" w14:textId="77777777" w:rsidR="008A20E0" w:rsidRPr="008A20E0" w:rsidRDefault="008A20E0" w:rsidP="00236159">
      <w:pPr>
        <w:numPr>
          <w:ilvl w:val="1"/>
          <w:numId w:val="77"/>
        </w:numPr>
        <w:tabs>
          <w:tab w:val="num" w:pos="1440"/>
        </w:tabs>
        <w:rPr>
          <w:lang w:val="vi-VN"/>
        </w:rPr>
      </w:pPr>
      <w:r w:rsidRPr="008A20E0">
        <w:rPr>
          <w:lang w:val="vi-VN"/>
        </w:rPr>
        <w:t>Không được tạo phiếu báo hỏng mới cho thiết bị đang nằm trong một phiếu có trạng thái "Chờ xử lý" hoặc "Đang bảo trì" (tránh spam/trùng lặp dữ liệu).</w:t>
      </w:r>
    </w:p>
    <w:p w14:paraId="563B2994" w14:textId="77777777" w:rsidR="008A20E0" w:rsidRPr="008A20E0" w:rsidRDefault="008A20E0" w:rsidP="00236159">
      <w:pPr>
        <w:numPr>
          <w:ilvl w:val="1"/>
          <w:numId w:val="77"/>
        </w:numPr>
        <w:tabs>
          <w:tab w:val="num" w:pos="1440"/>
        </w:tabs>
        <w:rPr>
          <w:lang w:val="vi-VN"/>
        </w:rPr>
      </w:pPr>
      <w:r w:rsidRPr="008A20E0">
        <w:rPr>
          <w:lang w:val="vi-VN"/>
        </w:rPr>
        <w:t>Định dạng và dung lượng file ảnh đính kèm phải nằm trong giới hạn cho phép của hệ thống.</w:t>
      </w:r>
    </w:p>
    <w:p w14:paraId="2AEA8724" w14:textId="6E303641" w:rsidR="75016E5B" w:rsidRPr="008A20E0" w:rsidRDefault="75016E5B" w:rsidP="00FD5F73">
      <w:pPr>
        <w:ind w:left="720" w:firstLine="0"/>
        <w:rPr>
          <w:lang w:val="vi-VN"/>
        </w:rPr>
      </w:pPr>
    </w:p>
    <w:p w14:paraId="1D63B49D" w14:textId="2FCF01E7" w:rsidR="004B2925" w:rsidRPr="004B2925" w:rsidRDefault="004B2925" w:rsidP="004B2925">
      <w:pPr>
        <w:ind w:left="576" w:firstLine="0"/>
        <w:rPr>
          <w:lang w:val="vi-VN"/>
        </w:rPr>
      </w:pPr>
      <w:r w:rsidRPr="004B2925">
        <w:rPr>
          <w:b/>
          <w:bCs/>
          <w:lang w:val="vi-VN"/>
        </w:rPr>
        <w:t>3.Chức năng tiếp nhận và phân loại sự cố</w:t>
      </w:r>
    </w:p>
    <w:p w14:paraId="1514B54B" w14:textId="77777777" w:rsidR="004B2925" w:rsidRPr="004B2925" w:rsidRDefault="004B2925" w:rsidP="00236159">
      <w:pPr>
        <w:numPr>
          <w:ilvl w:val="0"/>
          <w:numId w:val="78"/>
        </w:numPr>
        <w:tabs>
          <w:tab w:val="num" w:pos="709"/>
        </w:tabs>
        <w:ind w:left="709" w:hanging="133"/>
        <w:rPr>
          <w:lang w:val="vi-VN"/>
        </w:rPr>
      </w:pPr>
      <w:r w:rsidRPr="004B2925">
        <w:rPr>
          <w:b/>
          <w:bCs/>
          <w:lang w:val="vi-VN"/>
        </w:rPr>
        <w:t>Mục đích:</w:t>
      </w:r>
      <w:r w:rsidRPr="004B2925">
        <w:rPr>
          <w:lang w:val="vi-VN"/>
        </w:rPr>
        <w:t xml:space="preserve"> hỗ trợ nhân viên CSVC kiểm duyệt, đánh giá tình trạng thực tế của các thiết bị được báo hỏng và phân loại hướng xử lý tiếp theo.</w:t>
      </w:r>
    </w:p>
    <w:p w14:paraId="567BB1F2" w14:textId="77777777" w:rsidR="004B2925" w:rsidRPr="004B2925" w:rsidRDefault="004B2925" w:rsidP="00236159">
      <w:pPr>
        <w:numPr>
          <w:ilvl w:val="0"/>
          <w:numId w:val="78"/>
        </w:numPr>
        <w:tabs>
          <w:tab w:val="num" w:pos="709"/>
        </w:tabs>
        <w:ind w:left="709" w:hanging="133"/>
        <w:rPr>
          <w:lang w:val="vi-VN"/>
        </w:rPr>
      </w:pPr>
      <w:r w:rsidRPr="004B2925">
        <w:rPr>
          <w:b/>
          <w:bCs/>
          <w:lang w:val="vi-VN"/>
        </w:rPr>
        <w:t>Dữ liệu đầu vào:</w:t>
      </w:r>
      <w:r w:rsidRPr="004B2925">
        <w:rPr>
          <w:lang w:val="vi-VN"/>
        </w:rPr>
        <w:t xml:space="preserve"> phiếu báo hỏng (trạng thái "Chờ xử lý"), phân loại mức độ sự cố, lý do từ chối (nếu có).</w:t>
      </w:r>
    </w:p>
    <w:p w14:paraId="6266777D" w14:textId="77777777" w:rsidR="004B2925" w:rsidRPr="004B2925" w:rsidRDefault="004B2925" w:rsidP="00236159">
      <w:pPr>
        <w:numPr>
          <w:ilvl w:val="0"/>
          <w:numId w:val="78"/>
        </w:numPr>
        <w:tabs>
          <w:tab w:val="num" w:pos="709"/>
        </w:tabs>
        <w:ind w:left="709" w:hanging="133"/>
        <w:rPr>
          <w:lang w:val="vi-VN"/>
        </w:rPr>
      </w:pPr>
      <w:r w:rsidRPr="004B2925">
        <w:rPr>
          <w:b/>
          <w:bCs/>
          <w:lang w:val="vi-VN"/>
        </w:rPr>
        <w:t>Dữ liệu đầu ra:</w:t>
      </w:r>
      <w:r w:rsidRPr="004B2925">
        <w:rPr>
          <w:lang w:val="vi-VN"/>
        </w:rPr>
        <w:t xml:space="preserve"> phiếu PHIEU_BAO_HONG cập nhật trạng thái mới ("Đang xử lý", "Từ chối" hoặc "Cần thanh lý"), thông báo tự động gửi về cho người tạo phiếu.</w:t>
      </w:r>
    </w:p>
    <w:p w14:paraId="1002E9CE" w14:textId="77777777" w:rsidR="004B2925" w:rsidRPr="004B2925" w:rsidRDefault="004B2925" w:rsidP="00236159">
      <w:pPr>
        <w:numPr>
          <w:ilvl w:val="0"/>
          <w:numId w:val="78"/>
        </w:numPr>
        <w:tabs>
          <w:tab w:val="num" w:pos="709"/>
        </w:tabs>
        <w:ind w:left="709" w:hanging="133"/>
        <w:rPr>
          <w:lang w:val="vi-VN"/>
        </w:rPr>
      </w:pPr>
      <w:r w:rsidRPr="004B2925">
        <w:rPr>
          <w:b/>
          <w:bCs/>
          <w:lang w:val="vi-VN"/>
        </w:rPr>
        <w:t>Quy trình xử lý:</w:t>
      </w:r>
      <w:r w:rsidRPr="004B2925">
        <w:rPr>
          <w:lang w:val="vi-VN"/>
        </w:rPr>
        <w:t xml:space="preserve"> 1 Hệ thống hiển thị danh sách các phiếu báo hỏng đang chờ xử lý. 2 Nhân viên CSVC chọn một phiếu để xem chi tiết và đi kiểm tra thực tế thiết bị. 3 Nhân viên chọn thao tác "Cập nhật trạng thái phiếu". 4 Nhân viên chọn phân loại hướng xử lý (Sửa chữa được / Không sửa được / Báo cáo sai) và nhập ghi chú. 5 Nhân viên nhấn "Lưu". 6 Hệ thống kiểm tra điều kiện dữ liệu (nếu từ chối bắt buộc phải có lý do). 7 Nếu thỏa mãn: cập nhật trạng thái phiếu và tự động gửi thông báo phản hồi cho người tạo phiếu.</w:t>
      </w:r>
    </w:p>
    <w:p w14:paraId="5AD02CD2" w14:textId="77777777" w:rsidR="004B2925" w:rsidRPr="004B2925" w:rsidRDefault="004B2925" w:rsidP="00236159">
      <w:pPr>
        <w:numPr>
          <w:ilvl w:val="0"/>
          <w:numId w:val="78"/>
        </w:numPr>
        <w:tabs>
          <w:tab w:val="num" w:pos="709"/>
        </w:tabs>
        <w:ind w:left="709" w:hanging="133"/>
        <w:rPr>
          <w:lang w:val="vi-VN"/>
        </w:rPr>
      </w:pPr>
      <w:r w:rsidRPr="004B2925">
        <w:rPr>
          <w:b/>
          <w:bCs/>
          <w:lang w:val="vi-VN"/>
        </w:rPr>
        <w:t>Ràng buộc nghiệp vụ:</w:t>
      </w:r>
    </w:p>
    <w:p w14:paraId="7F545BD6" w14:textId="77777777" w:rsidR="004B2925" w:rsidRPr="004B2925" w:rsidRDefault="004B2925" w:rsidP="00236159">
      <w:pPr>
        <w:numPr>
          <w:ilvl w:val="1"/>
          <w:numId w:val="78"/>
        </w:numPr>
        <w:tabs>
          <w:tab w:val="num" w:pos="709"/>
          <w:tab w:val="num" w:pos="1440"/>
        </w:tabs>
        <w:ind w:left="709" w:hanging="133"/>
        <w:rPr>
          <w:lang w:val="vi-VN"/>
        </w:rPr>
      </w:pPr>
      <w:r w:rsidRPr="004B2925">
        <w:rPr>
          <w:lang w:val="vi-VN"/>
        </w:rPr>
        <w:t>Chỉ nhân viên thuộc bộ phận CSVC hoặc Admin hệ thống mới có quyền thực hiện thao tác duyệt phiếu này.</w:t>
      </w:r>
    </w:p>
    <w:p w14:paraId="625421FE" w14:textId="5B349262" w:rsidR="004B2925" w:rsidRPr="004B2925" w:rsidRDefault="004B2925" w:rsidP="00236159">
      <w:pPr>
        <w:numPr>
          <w:ilvl w:val="1"/>
          <w:numId w:val="78"/>
        </w:numPr>
        <w:tabs>
          <w:tab w:val="num" w:pos="709"/>
          <w:tab w:val="num" w:pos="1440"/>
        </w:tabs>
        <w:ind w:left="709" w:hanging="133"/>
        <w:rPr>
          <w:lang w:val="vi-VN"/>
        </w:rPr>
      </w:pPr>
      <w:r w:rsidRPr="004B2925">
        <w:rPr>
          <w:lang w:val="vi-VN"/>
        </w:rPr>
        <w:t>Nếu cập nhật trạng thái là "Từ chối" (do báo cáo sai, thiết bị vẫn bình thường), ô lý do từ chối không được để trống.</w:t>
      </w:r>
    </w:p>
    <w:p w14:paraId="782FC7AC" w14:textId="0E796807" w:rsidR="0090125B" w:rsidRPr="0090125B" w:rsidRDefault="0090125B" w:rsidP="0090125B">
      <w:pPr>
        <w:ind w:left="576" w:firstLine="0"/>
        <w:rPr>
          <w:lang w:val="vi-VN"/>
        </w:rPr>
      </w:pPr>
      <w:r w:rsidRPr="0090125B">
        <w:rPr>
          <w:b/>
          <w:bCs/>
          <w:lang w:val="vi-VN"/>
        </w:rPr>
        <w:t>4.Chức năng quản lý tiến độ bảo trì</w:t>
      </w:r>
    </w:p>
    <w:p w14:paraId="5C0C1309" w14:textId="77777777" w:rsidR="0090125B" w:rsidRPr="0090125B" w:rsidRDefault="0090125B" w:rsidP="00236159">
      <w:pPr>
        <w:numPr>
          <w:ilvl w:val="0"/>
          <w:numId w:val="79"/>
        </w:numPr>
        <w:ind w:hanging="153"/>
        <w:rPr>
          <w:lang w:val="vi-VN"/>
        </w:rPr>
      </w:pPr>
      <w:r w:rsidRPr="0090125B">
        <w:rPr>
          <w:b/>
          <w:bCs/>
          <w:lang w:val="vi-VN"/>
        </w:rPr>
        <w:t>Mục đích:</w:t>
      </w:r>
      <w:r w:rsidRPr="0090125B">
        <w:rPr>
          <w:lang w:val="vi-VN"/>
        </w:rPr>
        <w:t xml:space="preserve"> ghi nhận quá trình sửa chữa, chi phí phát sinh và cập nhật khôi phục trạng thái hoạt động bình thường cho thiết bị để sẵn sàng phục vụ phòng học.</w:t>
      </w:r>
    </w:p>
    <w:p w14:paraId="56431C5B" w14:textId="77777777" w:rsidR="0090125B" w:rsidRPr="0090125B" w:rsidRDefault="0090125B" w:rsidP="00236159">
      <w:pPr>
        <w:numPr>
          <w:ilvl w:val="0"/>
          <w:numId w:val="79"/>
        </w:numPr>
        <w:ind w:hanging="153"/>
        <w:rPr>
          <w:lang w:val="vi-VN"/>
        </w:rPr>
      </w:pPr>
      <w:r w:rsidRPr="0090125B">
        <w:rPr>
          <w:b/>
          <w:bCs/>
          <w:lang w:val="vi-VN"/>
        </w:rPr>
        <w:t>Dữ liệu đầu vào:</w:t>
      </w:r>
      <w:r w:rsidRPr="0090125B">
        <w:rPr>
          <w:lang w:val="vi-VN"/>
        </w:rPr>
        <w:t xml:space="preserve"> phiếu báo hỏng (trạng thái "Đang xử lý"), nội dung đã sửa, tên người/đơn vị sửa chữa, chi phí sửa chữa, ngày hoàn thành.</w:t>
      </w:r>
    </w:p>
    <w:p w14:paraId="67A3B1F6" w14:textId="77777777" w:rsidR="0090125B" w:rsidRPr="0090125B" w:rsidRDefault="0090125B" w:rsidP="00236159">
      <w:pPr>
        <w:numPr>
          <w:ilvl w:val="0"/>
          <w:numId w:val="79"/>
        </w:numPr>
        <w:ind w:hanging="153"/>
        <w:rPr>
          <w:lang w:val="vi-VN"/>
        </w:rPr>
      </w:pPr>
      <w:r w:rsidRPr="0090125B">
        <w:rPr>
          <w:b/>
          <w:bCs/>
          <w:lang w:val="vi-VN"/>
        </w:rPr>
        <w:t>Dữ liệu đầu ra:</w:t>
      </w:r>
      <w:r w:rsidRPr="0090125B">
        <w:rPr>
          <w:lang w:val="vi-VN"/>
        </w:rPr>
        <w:t xml:space="preserve"> bản ghi HO_SO_BAO_TRI mới, phiếu PHIEU_BAO_HONG chuyển trạng thái "Đã khắc phục", thiết bị THIET_BI chuyển trạng thái "Hoạt động tốt".</w:t>
      </w:r>
    </w:p>
    <w:p w14:paraId="0DEF2195" w14:textId="77777777" w:rsidR="0090125B" w:rsidRPr="0090125B" w:rsidRDefault="0090125B" w:rsidP="00236159">
      <w:pPr>
        <w:numPr>
          <w:ilvl w:val="0"/>
          <w:numId w:val="79"/>
        </w:numPr>
        <w:ind w:hanging="153"/>
        <w:rPr>
          <w:lang w:val="vi-VN"/>
        </w:rPr>
      </w:pPr>
      <w:r w:rsidRPr="0090125B">
        <w:rPr>
          <w:b/>
          <w:bCs/>
          <w:lang w:val="vi-VN"/>
        </w:rPr>
        <w:t>Quy trình xử lý:</w:t>
      </w:r>
      <w:r w:rsidRPr="0090125B">
        <w:rPr>
          <w:lang w:val="vi-VN"/>
        </w:rPr>
        <w:t xml:space="preserve"> 1 Hệ thống hiển thị danh sách các thiết bị/phiếu đang được xử lý bảo trì. 2 Nhân viên CSVC chọn phiếu của thiết bị đã sửa xong. 3 Hệ thống hiển thị biểu mẫu cập nhật kết quả bảo trì. 4 Nhân viên nhập nội dung sửa chữa, người sửa, chi phí và ngày hoàn thành. 5 Nhân viên xác nhận "Đã khắc phục xong" và nhấn "Lưu". 6 Hệ thống kiểm tra tính hợp lệ của dữ liệu đầu vào. 7 Nếu hợp lệ: lưu hồ sơ bảo trì, đồng thời cập nhật trạng thái phiếu thành "Đã hoàn thành" và trạng thái thiết bị thành "Hoạt động tốt".</w:t>
      </w:r>
    </w:p>
    <w:p w14:paraId="29E8043B" w14:textId="77777777" w:rsidR="0090125B" w:rsidRPr="0090125B" w:rsidRDefault="0090125B" w:rsidP="00236159">
      <w:pPr>
        <w:numPr>
          <w:ilvl w:val="0"/>
          <w:numId w:val="79"/>
        </w:numPr>
        <w:ind w:hanging="153"/>
        <w:rPr>
          <w:lang w:val="vi-VN"/>
        </w:rPr>
      </w:pPr>
      <w:r w:rsidRPr="0090125B">
        <w:rPr>
          <w:b/>
          <w:bCs/>
          <w:lang w:val="vi-VN"/>
        </w:rPr>
        <w:t>Ràng buộc nghiệp vụ:</w:t>
      </w:r>
    </w:p>
    <w:p w14:paraId="44F720A1" w14:textId="77777777" w:rsidR="0090125B" w:rsidRPr="0090125B" w:rsidRDefault="0090125B" w:rsidP="00236159">
      <w:pPr>
        <w:numPr>
          <w:ilvl w:val="1"/>
          <w:numId w:val="79"/>
        </w:numPr>
        <w:ind w:left="720" w:hanging="153"/>
        <w:rPr>
          <w:lang w:val="vi-VN"/>
        </w:rPr>
      </w:pPr>
      <w:r w:rsidRPr="0090125B">
        <w:rPr>
          <w:lang w:val="vi-VN"/>
        </w:rPr>
        <w:t>Chi phí sửa chữa phải là giá trị số dương hoặc bằng 0.</w:t>
      </w:r>
    </w:p>
    <w:p w14:paraId="57AB881E" w14:textId="77777777" w:rsidR="0090125B" w:rsidRPr="0090125B" w:rsidRDefault="0090125B" w:rsidP="00236159">
      <w:pPr>
        <w:numPr>
          <w:ilvl w:val="1"/>
          <w:numId w:val="79"/>
        </w:numPr>
        <w:ind w:left="720" w:hanging="153"/>
        <w:rPr>
          <w:lang w:val="vi-VN"/>
        </w:rPr>
      </w:pPr>
      <w:r w:rsidRPr="0090125B">
        <w:rPr>
          <w:lang w:val="vi-VN"/>
        </w:rPr>
        <w:t>Ngày hoàn thành bảo trì không được trước ngày tạo phiếu báo hỏng.</w:t>
      </w:r>
    </w:p>
    <w:p w14:paraId="6A91D99D" w14:textId="77777777" w:rsidR="0090125B" w:rsidRPr="0090125B" w:rsidRDefault="0090125B" w:rsidP="00236159">
      <w:pPr>
        <w:numPr>
          <w:ilvl w:val="1"/>
          <w:numId w:val="79"/>
        </w:numPr>
        <w:ind w:left="720" w:hanging="153"/>
        <w:rPr>
          <w:lang w:val="vi-VN"/>
        </w:rPr>
      </w:pPr>
      <w:r w:rsidRPr="0090125B">
        <w:rPr>
          <w:lang w:val="vi-VN"/>
        </w:rPr>
        <w:t>Việc cập nhật trạng thái của bảng Thiết bị và bảng Phiếu báo hỏng phải diễn ra đồng bộ, nếu một bảng lỗi thì không được lưu dữ liệu (đảm bảo tính toàn vẹn dữ liệu).</w:t>
      </w:r>
    </w:p>
    <w:p w14:paraId="35010B64" w14:textId="3E26588D" w:rsidR="00481951" w:rsidRPr="00481951" w:rsidRDefault="00481951" w:rsidP="00481951">
      <w:pPr>
        <w:ind w:left="576" w:firstLine="0"/>
        <w:rPr>
          <w:lang w:val="vi-VN"/>
        </w:rPr>
      </w:pPr>
      <w:r w:rsidRPr="00481951">
        <w:rPr>
          <w:b/>
          <w:bCs/>
          <w:lang w:val="vi-VN"/>
        </w:rPr>
        <w:t>5.Chức năng thống kê và báo cáo</w:t>
      </w:r>
    </w:p>
    <w:p w14:paraId="041EC5F6" w14:textId="77777777" w:rsidR="00481951" w:rsidRPr="00481951" w:rsidRDefault="00481951" w:rsidP="00236159">
      <w:pPr>
        <w:numPr>
          <w:ilvl w:val="0"/>
          <w:numId w:val="80"/>
        </w:numPr>
        <w:ind w:hanging="153"/>
        <w:rPr>
          <w:lang w:val="vi-VN"/>
        </w:rPr>
      </w:pPr>
      <w:r w:rsidRPr="00481951">
        <w:rPr>
          <w:b/>
          <w:bCs/>
          <w:lang w:val="vi-VN"/>
        </w:rPr>
        <w:t>Mục đích:</w:t>
      </w:r>
      <w:r w:rsidRPr="00481951">
        <w:rPr>
          <w:lang w:val="vi-VN"/>
        </w:rPr>
        <w:t xml:space="preserve"> cung cấp dữ liệu tổng hợp về tình trạng hỏng hóc và chi phí bảo trì tài sản để hỗ trợ Ban quản lý ra quyết định mua sắm, thay thế cơ sở vật chất.</w:t>
      </w:r>
    </w:p>
    <w:p w14:paraId="2B9D2C56" w14:textId="77777777" w:rsidR="00481951" w:rsidRPr="00481951" w:rsidRDefault="00481951" w:rsidP="00236159">
      <w:pPr>
        <w:numPr>
          <w:ilvl w:val="0"/>
          <w:numId w:val="80"/>
        </w:numPr>
        <w:ind w:hanging="153"/>
        <w:rPr>
          <w:lang w:val="vi-VN"/>
        </w:rPr>
      </w:pPr>
      <w:r w:rsidRPr="00481951">
        <w:rPr>
          <w:b/>
          <w:bCs/>
          <w:lang w:val="vi-VN"/>
        </w:rPr>
        <w:t>Dữ liệu đầu vào:</w:t>
      </w:r>
      <w:r w:rsidRPr="00481951">
        <w:rPr>
          <w:lang w:val="vi-VN"/>
        </w:rPr>
        <w:t xml:space="preserve"> các điều kiện lọc dữ liệu (từ ngày - đến ngày, tòa nhà, phòng học, loại thiết bị).</w:t>
      </w:r>
    </w:p>
    <w:p w14:paraId="47BA9B09" w14:textId="77777777" w:rsidR="00481951" w:rsidRPr="00481951" w:rsidRDefault="00481951" w:rsidP="00236159">
      <w:pPr>
        <w:numPr>
          <w:ilvl w:val="0"/>
          <w:numId w:val="80"/>
        </w:numPr>
        <w:ind w:hanging="153"/>
        <w:rPr>
          <w:lang w:val="vi-VN"/>
        </w:rPr>
      </w:pPr>
      <w:r w:rsidRPr="00481951">
        <w:rPr>
          <w:b/>
          <w:bCs/>
          <w:lang w:val="vi-VN"/>
        </w:rPr>
        <w:t>Dữ liệu đầu ra:</w:t>
      </w:r>
      <w:r w:rsidRPr="00481951">
        <w:rPr>
          <w:lang w:val="vi-VN"/>
        </w:rPr>
        <w:t xml:space="preserve"> bảng số liệu thống kê hiển thị trên màn hình, biểu đồ trực quan, file báo cáo định dạng Excel/PDF.</w:t>
      </w:r>
    </w:p>
    <w:p w14:paraId="5CDA8029" w14:textId="77777777" w:rsidR="00481951" w:rsidRPr="00481951" w:rsidRDefault="00481951" w:rsidP="00236159">
      <w:pPr>
        <w:numPr>
          <w:ilvl w:val="0"/>
          <w:numId w:val="80"/>
        </w:numPr>
        <w:ind w:hanging="153"/>
        <w:rPr>
          <w:lang w:val="vi-VN"/>
        </w:rPr>
      </w:pPr>
      <w:r w:rsidRPr="00481951">
        <w:rPr>
          <w:b/>
          <w:bCs/>
          <w:lang w:val="vi-VN"/>
        </w:rPr>
        <w:t>Quy trình xử lý:</w:t>
      </w:r>
      <w:r w:rsidRPr="00481951">
        <w:rPr>
          <w:lang w:val="vi-VN"/>
        </w:rPr>
        <w:t xml:space="preserve"> 1 Hệ thống hiển thị giao diện tùy chọn thống kê và báo cáo. 2 Người dùng nhập các điều kiện lọc dữ liệu cần thống kê. 3 Người dùng nhấn "Trích xuất dữ liệu". 4 Hệ thống kiểm tra tính hợp lệ của điều kiện lọc (thời gian). 5 Hệ thống truy xuất, tổng hợp dữ liệu từ các bảng Thiết bị, Hư hỏng, Bảo trì. 6 Nếu có dữ liệu: hiển thị kết quả dưới dạng lưới bảng và biểu đồ trực quan. 7 Nếu không có dữ liệu: hiển thị thông báo không tìm thấy kết quả. 8 Người dùng nhấn "Xuất báo cáo" để tải file về máy tính.</w:t>
      </w:r>
    </w:p>
    <w:p w14:paraId="45738135" w14:textId="77777777" w:rsidR="00481951" w:rsidRPr="00481951" w:rsidRDefault="00481951" w:rsidP="00236159">
      <w:pPr>
        <w:numPr>
          <w:ilvl w:val="0"/>
          <w:numId w:val="80"/>
        </w:numPr>
        <w:ind w:hanging="153"/>
        <w:rPr>
          <w:lang w:val="vi-VN"/>
        </w:rPr>
      </w:pPr>
      <w:r w:rsidRPr="00481951">
        <w:rPr>
          <w:b/>
          <w:bCs/>
          <w:lang w:val="vi-VN"/>
        </w:rPr>
        <w:t>Ràng buộc nghiệp vụ:</w:t>
      </w:r>
    </w:p>
    <w:p w14:paraId="7B309FB3" w14:textId="77777777" w:rsidR="00481951" w:rsidRPr="00481951" w:rsidRDefault="00481951" w:rsidP="00236159">
      <w:pPr>
        <w:numPr>
          <w:ilvl w:val="1"/>
          <w:numId w:val="80"/>
        </w:numPr>
        <w:ind w:hanging="153"/>
        <w:rPr>
          <w:lang w:val="vi-VN"/>
        </w:rPr>
      </w:pPr>
      <w:r w:rsidRPr="00481951">
        <w:rPr>
          <w:lang w:val="vi-VN"/>
        </w:rPr>
        <w:t>Khoảng thời gian thống kê (Từ ngày) không được lớn hơn (Đến ngày).</w:t>
      </w:r>
    </w:p>
    <w:p w14:paraId="136B80E1" w14:textId="77777777" w:rsidR="00481951" w:rsidRPr="00481951" w:rsidRDefault="00481951" w:rsidP="00236159">
      <w:pPr>
        <w:numPr>
          <w:ilvl w:val="1"/>
          <w:numId w:val="80"/>
        </w:numPr>
        <w:ind w:hanging="153"/>
        <w:rPr>
          <w:lang w:val="vi-VN"/>
        </w:rPr>
      </w:pPr>
      <w:r w:rsidRPr="00481951">
        <w:rPr>
          <w:lang w:val="vi-VN"/>
        </w:rPr>
        <w:t>Chỉ hiển thị các số liệu mà người dùng có thẩm quyền được phép truy cập.</w:t>
      </w:r>
    </w:p>
    <w:p w14:paraId="614ADED0" w14:textId="168D26AE" w:rsidR="006867C4" w:rsidRPr="004B2925" w:rsidRDefault="37451D07" w:rsidP="256B7D67">
      <w:pPr>
        <w:pStyle w:val="Heading5"/>
        <w:rPr>
          <w:lang w:val="vi-VN"/>
        </w:rPr>
      </w:pPr>
      <w:r w:rsidRPr="72ED07F3">
        <w:rPr>
          <w:lang w:val="vi-VN"/>
        </w:rPr>
        <w:t xml:space="preserve">Ma trận thực thể chức </w:t>
      </w:r>
      <w:r w:rsidRPr="023AB260">
        <w:rPr>
          <w:lang w:val="vi-VN"/>
        </w:rPr>
        <w:t>năng</w:t>
      </w:r>
    </w:p>
    <w:bookmarkEnd w:id="12"/>
    <w:bookmarkEnd w:id="13"/>
    <w:p w14:paraId="359FB35D" w14:textId="12EDB00B" w:rsidR="001A08FA" w:rsidRPr="001770E5" w:rsidRDefault="13E8FEF6" w:rsidP="7BA55F92">
      <w:pPr>
        <w:pStyle w:val="Heading2"/>
        <w:rPr>
          <w:sz w:val="24"/>
          <w:szCs w:val="24"/>
          <w:lang w:val="vi-VN"/>
        </w:rPr>
      </w:pPr>
      <w:r w:rsidRPr="001770E5">
        <w:rPr>
          <w:sz w:val="24"/>
          <w:szCs w:val="24"/>
          <w:lang w:val="vi-VN"/>
        </w:rPr>
        <w:t>Thiết kế cơ sở dữ liệu</w:t>
      </w:r>
    </w:p>
    <w:p w14:paraId="4AB0C1F0" w14:textId="1B5A2424" w:rsidR="001A08FA" w:rsidRPr="00DF44F9" w:rsidRDefault="009D3A21" w:rsidP="06F42410">
      <w:pPr>
        <w:pStyle w:val="Heading3"/>
      </w:pPr>
      <w:r w:rsidRPr="00DF44F9">
        <w:t>Sơ đồ ERD (Entity Relationship Diagram)</w:t>
      </w:r>
    </w:p>
    <w:p w14:paraId="2099925B" w14:textId="34B1268F" w:rsidR="75016E5B" w:rsidRDefault="75016E5B" w:rsidP="75016E5B"/>
    <w:p w14:paraId="764B2726" w14:textId="437175FE" w:rsidR="75016E5B" w:rsidRDefault="75016E5B" w:rsidP="75016E5B"/>
    <w:p w14:paraId="7E3198CD" w14:textId="571BAA8D" w:rsidR="4B10F24E" w:rsidRDefault="0638275F" w:rsidP="009C30A8">
      <w:pPr>
        <w:ind w:firstLine="0"/>
      </w:pPr>
      <w:r>
        <w:rPr>
          <w:noProof/>
        </w:rPr>
        <w:drawing>
          <wp:inline distT="0" distB="0" distL="0" distR="0" wp14:anchorId="376E90FE" wp14:editId="3E6AD0A1">
            <wp:extent cx="6029325" cy="5276850"/>
            <wp:effectExtent l="0" t="0" r="0" b="0"/>
            <wp:docPr id="1132461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6102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29325" cy="5276850"/>
                    </a:xfrm>
                    <a:prstGeom prst="rect">
                      <a:avLst/>
                    </a:prstGeom>
                  </pic:spPr>
                </pic:pic>
              </a:graphicData>
            </a:graphic>
          </wp:inline>
        </w:drawing>
      </w:r>
    </w:p>
    <w:p w14:paraId="408E02FF" w14:textId="5B947DB8" w:rsidR="08FFC1E8" w:rsidRDefault="08FFC1E8">
      <w:r>
        <w:br w:type="page"/>
      </w:r>
    </w:p>
    <w:p w14:paraId="3946E581" w14:textId="78E668EF" w:rsidR="08FFC1E8" w:rsidRDefault="08FFC1E8" w:rsidP="08FFC1E8">
      <w:pPr>
        <w:ind w:firstLine="0"/>
      </w:pPr>
    </w:p>
    <w:p w14:paraId="0F7CFCE0" w14:textId="713D4163" w:rsidR="001A08FA" w:rsidRPr="00DF44F9" w:rsidRDefault="009D3A21" w:rsidP="06F42410">
      <w:pPr>
        <w:pStyle w:val="Heading3"/>
      </w:pPr>
      <w:r w:rsidRPr="00DF44F9">
        <w:t>Thiết kế các bảng, khóa chính, khóa ngoại</w:t>
      </w:r>
      <w:r w:rsidR="7107D886">
        <w:t>(2321050014 - Đỗ Trung Kiên)</w:t>
      </w:r>
    </w:p>
    <w:p w14:paraId="2CC5EBC1" w14:textId="50CF867F" w:rsidR="00343C72" w:rsidRPr="00343C72" w:rsidRDefault="1750D681" w:rsidP="00343C72">
      <w:r>
        <w:rPr>
          <w:noProof/>
        </w:rPr>
        <w:drawing>
          <wp:inline distT="0" distB="0" distL="0" distR="0" wp14:anchorId="46E3712C" wp14:editId="61B0CA1F">
            <wp:extent cx="4591050" cy="6029325"/>
            <wp:effectExtent l="0" t="0" r="0" b="0"/>
            <wp:docPr id="933541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4101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91050" cy="6029325"/>
                    </a:xfrm>
                    <a:prstGeom prst="rect">
                      <a:avLst/>
                    </a:prstGeom>
                  </pic:spPr>
                </pic:pic>
              </a:graphicData>
            </a:graphic>
          </wp:inline>
        </w:drawing>
      </w:r>
    </w:p>
    <w:p w14:paraId="22160890" w14:textId="45B5DECA" w:rsidR="08FFC1E8" w:rsidRDefault="009D3A21" w:rsidP="00430B32">
      <w:pPr>
        <w:pStyle w:val="ListParagraph"/>
        <w:numPr>
          <w:ilvl w:val="0"/>
          <w:numId w:val="8"/>
        </w:numPr>
        <w:rPr>
          <w:lang w:val="vi-VN"/>
        </w:rPr>
      </w:pPr>
      <w:r w:rsidRPr="08FFC1E8">
        <w:rPr>
          <w:b/>
          <w:lang w:val="vi-VN"/>
        </w:rPr>
        <w:t>Nhóm Quản lý Người dùng &amp; Phân quyền:</w:t>
      </w:r>
    </w:p>
    <w:p w14:paraId="02975A0C" w14:textId="1783B53B" w:rsidR="009D3A21" w:rsidRPr="00DF44F9" w:rsidRDefault="009D3A21" w:rsidP="00430B32">
      <w:pPr>
        <w:numPr>
          <w:ilvl w:val="0"/>
          <w:numId w:val="13"/>
        </w:numPr>
        <w:rPr>
          <w:lang w:val="vi-VN"/>
        </w:rPr>
      </w:pPr>
      <w:r w:rsidRPr="239FD866">
        <w:rPr>
          <w:lang w:val="vi-VN"/>
        </w:rPr>
        <w:t>VAI_TRO (maVaiTro, tenVaiTro</w:t>
      </w:r>
      <w:r w:rsidRPr="6777F9E7">
        <w:rPr>
          <w:lang w:val="vi-VN"/>
        </w:rPr>
        <w:t>)</w:t>
      </w:r>
      <w:r w:rsidR="03DECACA" w:rsidRPr="6777F9E7">
        <w:rPr>
          <w:lang w:val="vi-VN"/>
        </w:rPr>
        <w:t>:</w:t>
      </w:r>
    </w:p>
    <w:p w14:paraId="0F296A74" w14:textId="691C7AB6" w:rsidR="239FD866" w:rsidRDefault="03DECACA" w:rsidP="6777F9E7">
      <w:pPr>
        <w:ind w:left="1440"/>
      </w:pPr>
      <w:r>
        <w:rPr>
          <w:noProof/>
        </w:rPr>
        <w:drawing>
          <wp:inline distT="0" distB="0" distL="0" distR="0" wp14:anchorId="6AD03D4C" wp14:editId="5B95AEA2">
            <wp:extent cx="3048426" cy="1524213"/>
            <wp:effectExtent l="0" t="0" r="0" b="0"/>
            <wp:docPr id="1487743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43652" name="Picture 1487743652"/>
                    <pic:cNvPicPr/>
                  </pic:nvPicPr>
                  <pic:blipFill>
                    <a:blip r:embed="rId29">
                      <a:extLst>
                        <a:ext uri="{28A0092B-C50C-407E-A947-70E740481C1C}">
                          <a14:useLocalDpi xmlns:a14="http://schemas.microsoft.com/office/drawing/2010/main"/>
                        </a:ext>
                      </a:extLst>
                    </a:blip>
                    <a:stretch>
                      <a:fillRect/>
                    </a:stretch>
                  </pic:blipFill>
                  <pic:spPr>
                    <a:xfrm>
                      <a:off x="0" y="0"/>
                      <a:ext cx="3048426" cy="1524213"/>
                    </a:xfrm>
                    <a:prstGeom prst="rect">
                      <a:avLst/>
                    </a:prstGeom>
                  </pic:spPr>
                </pic:pic>
              </a:graphicData>
            </a:graphic>
          </wp:inline>
        </w:drawing>
      </w:r>
    </w:p>
    <w:p w14:paraId="036632F7" w14:textId="585F813A" w:rsidR="009D3A21" w:rsidRPr="00DF44F9" w:rsidRDefault="009D3A21" w:rsidP="00430B32">
      <w:pPr>
        <w:numPr>
          <w:ilvl w:val="0"/>
          <w:numId w:val="13"/>
        </w:numPr>
        <w:rPr>
          <w:lang w:val="vi-VN"/>
        </w:rPr>
      </w:pPr>
      <w:r w:rsidRPr="6777F9E7">
        <w:rPr>
          <w:lang w:val="vi-VN"/>
        </w:rPr>
        <w:t xml:space="preserve">NGUOI_DUNG (userID, hoTen, email, matKhau, soDienThoai, ngayTao, </w:t>
      </w:r>
      <w:r w:rsidRPr="6777F9E7">
        <w:rPr>
          <w:i/>
          <w:lang w:val="vi-VN"/>
        </w:rPr>
        <w:t>maVaiTro</w:t>
      </w:r>
      <w:r w:rsidRPr="6777F9E7">
        <w:rPr>
          <w:lang w:val="vi-VN"/>
        </w:rPr>
        <w:t>*)</w:t>
      </w:r>
      <w:r w:rsidR="096F2E22" w:rsidRPr="6777F9E7">
        <w:rPr>
          <w:lang w:val="vi-VN"/>
        </w:rPr>
        <w:t>:</w:t>
      </w:r>
    </w:p>
    <w:p w14:paraId="02A4D4B7" w14:textId="0B07B245" w:rsidR="096F2E22" w:rsidRDefault="096F2E22" w:rsidP="6777F9E7">
      <w:pPr>
        <w:ind w:left="2160" w:firstLine="0"/>
      </w:pPr>
      <w:r>
        <w:t xml:space="preserve">       </w:t>
      </w:r>
      <w:r>
        <w:rPr>
          <w:noProof/>
        </w:rPr>
        <w:drawing>
          <wp:inline distT="0" distB="0" distL="0" distR="0" wp14:anchorId="347FA556" wp14:editId="4872C6AD">
            <wp:extent cx="2789535" cy="3134163"/>
            <wp:effectExtent l="0" t="0" r="0" b="0"/>
            <wp:docPr id="1227797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97079" name="Picture 1227797079"/>
                    <pic:cNvPicPr/>
                  </pic:nvPicPr>
                  <pic:blipFill>
                    <a:blip r:embed="rId30">
                      <a:extLst>
                        <a:ext uri="{28A0092B-C50C-407E-A947-70E740481C1C}">
                          <a14:useLocalDpi xmlns:a14="http://schemas.microsoft.com/office/drawing/2010/main"/>
                        </a:ext>
                      </a:extLst>
                    </a:blip>
                    <a:stretch>
                      <a:fillRect/>
                    </a:stretch>
                  </pic:blipFill>
                  <pic:spPr>
                    <a:xfrm>
                      <a:off x="0" y="0"/>
                      <a:ext cx="2789535" cy="3134163"/>
                    </a:xfrm>
                    <a:prstGeom prst="rect">
                      <a:avLst/>
                    </a:prstGeom>
                  </pic:spPr>
                </pic:pic>
              </a:graphicData>
            </a:graphic>
          </wp:inline>
        </w:drawing>
      </w:r>
    </w:p>
    <w:p w14:paraId="02BDCE7B" w14:textId="79E0DD84" w:rsidR="009D3A21" w:rsidRPr="00DF44F9" w:rsidRDefault="009D3A21" w:rsidP="00430B32">
      <w:pPr>
        <w:pStyle w:val="ListParagraph"/>
        <w:numPr>
          <w:ilvl w:val="0"/>
          <w:numId w:val="9"/>
        </w:numPr>
        <w:rPr>
          <w:szCs w:val="26"/>
          <w:lang w:val="vi-VN"/>
        </w:rPr>
      </w:pPr>
      <w:r w:rsidRPr="00DF44F9">
        <w:rPr>
          <w:b/>
          <w:szCs w:val="26"/>
          <w:lang w:val="vi-VN"/>
        </w:rPr>
        <w:t>Nhóm Quản lý Đào tạo &amp; Thời khóa biểu:</w:t>
      </w:r>
    </w:p>
    <w:p w14:paraId="46A6F740" w14:textId="1E473DEF" w:rsidR="009D3A21" w:rsidRPr="00DF44F9" w:rsidRDefault="009D3A21" w:rsidP="00430B32">
      <w:pPr>
        <w:numPr>
          <w:ilvl w:val="0"/>
          <w:numId w:val="13"/>
        </w:numPr>
        <w:rPr>
          <w:lang w:val="vi-VN"/>
        </w:rPr>
      </w:pPr>
      <w:r w:rsidRPr="08FFC1E8">
        <w:rPr>
          <w:lang w:val="vi-VN"/>
        </w:rPr>
        <w:t>HOC_KY (maHocKy, tenHocKy, ngayBatDau, ngayKetThuc</w:t>
      </w:r>
      <w:r w:rsidRPr="2D08018A">
        <w:rPr>
          <w:lang w:val="vi-VN"/>
        </w:rPr>
        <w:t>)</w:t>
      </w:r>
      <w:r w:rsidR="22AE2CB8" w:rsidRPr="2D08018A">
        <w:rPr>
          <w:lang w:val="vi-VN"/>
        </w:rPr>
        <w:t>:</w:t>
      </w:r>
    </w:p>
    <w:p w14:paraId="7C513A83" w14:textId="09F041AF" w:rsidR="5816D3E9" w:rsidRDefault="22AE2CB8" w:rsidP="2D08018A">
      <w:pPr>
        <w:ind w:left="1440"/>
      </w:pPr>
      <w:r>
        <w:rPr>
          <w:noProof/>
        </w:rPr>
        <w:drawing>
          <wp:inline distT="0" distB="0" distL="0" distR="0" wp14:anchorId="11A625F1" wp14:editId="529C8377">
            <wp:extent cx="3189226" cy="2512230"/>
            <wp:effectExtent l="0" t="0" r="0" b="0"/>
            <wp:docPr id="679240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40909" name="Picture 679240909"/>
                    <pic:cNvPicPr/>
                  </pic:nvPicPr>
                  <pic:blipFill>
                    <a:blip r:embed="rId31">
                      <a:extLst>
                        <a:ext uri="{28A0092B-C50C-407E-A947-70E740481C1C}">
                          <a14:useLocalDpi xmlns:a14="http://schemas.microsoft.com/office/drawing/2010/main"/>
                        </a:ext>
                      </a:extLst>
                    </a:blip>
                    <a:stretch>
                      <a:fillRect/>
                    </a:stretch>
                  </pic:blipFill>
                  <pic:spPr>
                    <a:xfrm>
                      <a:off x="0" y="0"/>
                      <a:ext cx="3189226" cy="2512230"/>
                    </a:xfrm>
                    <a:prstGeom prst="rect">
                      <a:avLst/>
                    </a:prstGeom>
                  </pic:spPr>
                </pic:pic>
              </a:graphicData>
            </a:graphic>
          </wp:inline>
        </w:drawing>
      </w:r>
    </w:p>
    <w:p w14:paraId="0E683424" w14:textId="0EE65113" w:rsidR="009D3A21" w:rsidRPr="00DF44F9" w:rsidRDefault="009D3A21" w:rsidP="00430B32">
      <w:pPr>
        <w:numPr>
          <w:ilvl w:val="0"/>
          <w:numId w:val="13"/>
        </w:numPr>
        <w:rPr>
          <w:lang w:val="vi-VN"/>
        </w:rPr>
      </w:pPr>
      <w:r w:rsidRPr="08FFC1E8">
        <w:rPr>
          <w:lang w:val="vi-VN"/>
        </w:rPr>
        <w:t>CA_HOC (maCa, tenCa, gioBatDau, gioKetThuc</w:t>
      </w:r>
      <w:r w:rsidRPr="1705A27D">
        <w:rPr>
          <w:lang w:val="vi-VN"/>
        </w:rPr>
        <w:t>)</w:t>
      </w:r>
      <w:r w:rsidR="65A52F77" w:rsidRPr="1705A27D">
        <w:rPr>
          <w:lang w:val="vi-VN"/>
        </w:rPr>
        <w:t>:</w:t>
      </w:r>
    </w:p>
    <w:p w14:paraId="00484F3A" w14:textId="132F9609" w:rsidR="2D08018A" w:rsidRDefault="65A52F77" w:rsidP="1705A27D">
      <w:pPr>
        <w:ind w:left="1440"/>
      </w:pPr>
      <w:r>
        <w:rPr>
          <w:noProof/>
        </w:rPr>
        <w:drawing>
          <wp:inline distT="0" distB="0" distL="0" distR="0" wp14:anchorId="261EA0EB" wp14:editId="17BC9EC1">
            <wp:extent cx="3105583" cy="3019846"/>
            <wp:effectExtent l="0" t="0" r="0" b="0"/>
            <wp:docPr id="1579609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09557" name="Picture 1579609557"/>
                    <pic:cNvPicPr/>
                  </pic:nvPicPr>
                  <pic:blipFill>
                    <a:blip r:embed="rId32">
                      <a:extLst>
                        <a:ext uri="{28A0092B-C50C-407E-A947-70E740481C1C}">
                          <a14:useLocalDpi xmlns:a14="http://schemas.microsoft.com/office/drawing/2010/main"/>
                        </a:ext>
                      </a:extLst>
                    </a:blip>
                    <a:stretch>
                      <a:fillRect/>
                    </a:stretch>
                  </pic:blipFill>
                  <pic:spPr>
                    <a:xfrm>
                      <a:off x="0" y="0"/>
                      <a:ext cx="3105583" cy="3019846"/>
                    </a:xfrm>
                    <a:prstGeom prst="rect">
                      <a:avLst/>
                    </a:prstGeom>
                  </pic:spPr>
                </pic:pic>
              </a:graphicData>
            </a:graphic>
          </wp:inline>
        </w:drawing>
      </w:r>
    </w:p>
    <w:p w14:paraId="4EA4FD27" w14:textId="1A710361" w:rsidR="009D3A21" w:rsidRPr="00DF44F9" w:rsidRDefault="009D3A21" w:rsidP="00430B32">
      <w:pPr>
        <w:numPr>
          <w:ilvl w:val="0"/>
          <w:numId w:val="13"/>
        </w:numPr>
        <w:rPr>
          <w:lang w:val="vi-VN"/>
        </w:rPr>
      </w:pPr>
      <w:r w:rsidRPr="08FFC1E8">
        <w:rPr>
          <w:lang w:val="vi-VN"/>
        </w:rPr>
        <w:t>MON_HOC (maMonHoc, tenMonHoc, soTinChi</w:t>
      </w:r>
      <w:r w:rsidRPr="1705A27D">
        <w:rPr>
          <w:lang w:val="vi-VN"/>
        </w:rPr>
        <w:t>)</w:t>
      </w:r>
      <w:r w:rsidR="7BECA846" w:rsidRPr="1705A27D">
        <w:rPr>
          <w:lang w:val="vi-VN"/>
        </w:rPr>
        <w:t>:</w:t>
      </w:r>
    </w:p>
    <w:p w14:paraId="2CBED468" w14:textId="1579459E" w:rsidR="1705A27D" w:rsidRDefault="7BECA846" w:rsidP="1705A27D">
      <w:pPr>
        <w:ind w:left="1440"/>
      </w:pPr>
      <w:r>
        <w:rPr>
          <w:noProof/>
        </w:rPr>
        <w:drawing>
          <wp:inline distT="0" distB="0" distL="0" distR="0" wp14:anchorId="0CF3F8EE" wp14:editId="5DA949FF">
            <wp:extent cx="3062685" cy="1819529"/>
            <wp:effectExtent l="0" t="0" r="0" b="0"/>
            <wp:docPr id="1022346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46067" name="Picture 1022346067"/>
                    <pic:cNvPicPr/>
                  </pic:nvPicPr>
                  <pic:blipFill>
                    <a:blip r:embed="rId33">
                      <a:extLst>
                        <a:ext uri="{28A0092B-C50C-407E-A947-70E740481C1C}">
                          <a14:useLocalDpi xmlns:a14="http://schemas.microsoft.com/office/drawing/2010/main"/>
                        </a:ext>
                      </a:extLst>
                    </a:blip>
                    <a:stretch>
                      <a:fillRect/>
                    </a:stretch>
                  </pic:blipFill>
                  <pic:spPr>
                    <a:xfrm>
                      <a:off x="0" y="0"/>
                      <a:ext cx="3062685" cy="1819529"/>
                    </a:xfrm>
                    <a:prstGeom prst="rect">
                      <a:avLst/>
                    </a:prstGeom>
                  </pic:spPr>
                </pic:pic>
              </a:graphicData>
            </a:graphic>
          </wp:inline>
        </w:drawing>
      </w:r>
    </w:p>
    <w:p w14:paraId="2A90A43A" w14:textId="5FBD7CF4" w:rsidR="009D3A21" w:rsidRPr="00DF44F9" w:rsidRDefault="009D3A21" w:rsidP="00430B32">
      <w:pPr>
        <w:numPr>
          <w:ilvl w:val="0"/>
          <w:numId w:val="13"/>
        </w:numPr>
        <w:rPr>
          <w:lang w:val="vi-VN"/>
        </w:rPr>
      </w:pPr>
      <w:r w:rsidRPr="08FFC1E8">
        <w:rPr>
          <w:lang w:val="vi-VN"/>
        </w:rPr>
        <w:t>LOP_HOC (maLop, tenLop, siSo</w:t>
      </w:r>
      <w:r w:rsidRPr="65893D6E">
        <w:rPr>
          <w:lang w:val="vi-VN"/>
        </w:rPr>
        <w:t>)</w:t>
      </w:r>
      <w:r w:rsidR="32938751" w:rsidRPr="65893D6E">
        <w:rPr>
          <w:lang w:val="vi-VN"/>
        </w:rPr>
        <w:t>:</w:t>
      </w:r>
    </w:p>
    <w:p w14:paraId="75B99D1F" w14:textId="0A44A7A0" w:rsidR="32938751" w:rsidRDefault="371E8078" w:rsidP="65893D6E">
      <w:pPr>
        <w:ind w:left="1440"/>
        <w:rPr>
          <w:lang w:val="vi-VN"/>
        </w:rPr>
      </w:pPr>
      <w:r>
        <w:rPr>
          <w:noProof/>
        </w:rPr>
        <w:drawing>
          <wp:inline distT="0" distB="0" distL="0" distR="0" wp14:anchorId="2C673ACB" wp14:editId="1E1D87DE">
            <wp:extent cx="3091484" cy="2197536"/>
            <wp:effectExtent l="0" t="0" r="0" b="0"/>
            <wp:docPr id="1327865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1387" name="Picture 34781387"/>
                    <pic:cNvPicPr/>
                  </pic:nvPicPr>
                  <pic:blipFill>
                    <a:blip r:embed="rId34">
                      <a:extLst>
                        <a:ext uri="{28A0092B-C50C-407E-A947-70E740481C1C}">
                          <a14:useLocalDpi xmlns:a14="http://schemas.microsoft.com/office/drawing/2010/main"/>
                        </a:ext>
                      </a:extLst>
                    </a:blip>
                    <a:stretch>
                      <a:fillRect/>
                    </a:stretch>
                  </pic:blipFill>
                  <pic:spPr>
                    <a:xfrm>
                      <a:off x="0" y="0"/>
                      <a:ext cx="3091484" cy="2197536"/>
                    </a:xfrm>
                    <a:prstGeom prst="rect">
                      <a:avLst/>
                    </a:prstGeom>
                  </pic:spPr>
                </pic:pic>
              </a:graphicData>
            </a:graphic>
          </wp:inline>
        </w:drawing>
      </w:r>
    </w:p>
    <w:p w14:paraId="09F8FD7F" w14:textId="30EFCFA9" w:rsidR="009D3A21" w:rsidRPr="00DF44F9" w:rsidRDefault="009D3A21" w:rsidP="00430B32">
      <w:pPr>
        <w:numPr>
          <w:ilvl w:val="0"/>
          <w:numId w:val="13"/>
        </w:numPr>
        <w:rPr>
          <w:lang w:val="vi-VN"/>
        </w:rPr>
      </w:pPr>
      <w:r w:rsidRPr="08FFC1E8">
        <w:rPr>
          <w:lang w:val="vi-VN"/>
        </w:rPr>
        <w:t xml:space="preserve">PHAN_CONG_GIANG_DAY (maPhanCong, hocKy, namHoc, vaiTro, </w:t>
      </w:r>
      <w:r w:rsidRPr="08FFC1E8">
        <w:rPr>
          <w:i/>
          <w:lang w:val="vi-VN"/>
        </w:rPr>
        <w:t>maLop</w:t>
      </w:r>
      <w:r w:rsidRPr="6FB199A4">
        <w:rPr>
          <w:lang w:val="vi-VN"/>
        </w:rPr>
        <w:t>*)</w:t>
      </w:r>
      <w:r w:rsidR="63896D56" w:rsidRPr="6FB199A4">
        <w:rPr>
          <w:lang w:val="vi-VN"/>
        </w:rPr>
        <w:t>:</w:t>
      </w:r>
    </w:p>
    <w:p w14:paraId="78D67785" w14:textId="3E5E6DF1" w:rsidR="6FB199A4" w:rsidRDefault="1F6A68D3" w:rsidP="6FB199A4">
      <w:pPr>
        <w:ind w:left="1440"/>
      </w:pPr>
      <w:r>
        <w:rPr>
          <w:noProof/>
        </w:rPr>
        <w:drawing>
          <wp:inline distT="0" distB="0" distL="0" distR="0" wp14:anchorId="2C0CEC07" wp14:editId="43D3030F">
            <wp:extent cx="3073411" cy="2483990"/>
            <wp:effectExtent l="0" t="0" r="0" b="0"/>
            <wp:docPr id="2057341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41757" name="Picture 2057341757"/>
                    <pic:cNvPicPr/>
                  </pic:nvPicPr>
                  <pic:blipFill>
                    <a:blip r:embed="rId35">
                      <a:extLst>
                        <a:ext uri="{28A0092B-C50C-407E-A947-70E740481C1C}">
                          <a14:useLocalDpi xmlns:a14="http://schemas.microsoft.com/office/drawing/2010/main"/>
                        </a:ext>
                      </a:extLst>
                    </a:blip>
                    <a:stretch>
                      <a:fillRect/>
                    </a:stretch>
                  </pic:blipFill>
                  <pic:spPr>
                    <a:xfrm>
                      <a:off x="0" y="0"/>
                      <a:ext cx="3073411" cy="2483990"/>
                    </a:xfrm>
                    <a:prstGeom prst="rect">
                      <a:avLst/>
                    </a:prstGeom>
                  </pic:spPr>
                </pic:pic>
              </a:graphicData>
            </a:graphic>
          </wp:inline>
        </w:drawing>
      </w:r>
    </w:p>
    <w:p w14:paraId="30219BFF" w14:textId="73B575EE" w:rsidR="009D3A21" w:rsidRPr="00DF44F9" w:rsidRDefault="009D3A21" w:rsidP="00430B32">
      <w:pPr>
        <w:numPr>
          <w:ilvl w:val="0"/>
          <w:numId w:val="13"/>
        </w:numPr>
        <w:rPr>
          <w:lang w:val="vi-VN"/>
        </w:rPr>
      </w:pPr>
      <w:r w:rsidRPr="08FFC1E8">
        <w:rPr>
          <w:lang w:val="vi-VN"/>
        </w:rPr>
        <w:t xml:space="preserve">THOI_KHOA_BIEU (maTKB, ngayHoc, trangThai, </w:t>
      </w:r>
      <w:r w:rsidRPr="08FFC1E8">
        <w:rPr>
          <w:i/>
          <w:lang w:val="vi-VN"/>
        </w:rPr>
        <w:t>maLop</w:t>
      </w:r>
      <w:r w:rsidRPr="08FFC1E8">
        <w:rPr>
          <w:lang w:val="vi-VN"/>
        </w:rPr>
        <w:t xml:space="preserve">*, </w:t>
      </w:r>
      <w:r w:rsidRPr="08FFC1E8">
        <w:rPr>
          <w:i/>
          <w:lang w:val="vi-VN"/>
        </w:rPr>
        <w:t>maMonHoc</w:t>
      </w:r>
      <w:r w:rsidRPr="08FFC1E8">
        <w:rPr>
          <w:lang w:val="vi-VN"/>
        </w:rPr>
        <w:t xml:space="preserve">*, </w:t>
      </w:r>
      <w:r w:rsidRPr="08FFC1E8">
        <w:rPr>
          <w:i/>
          <w:lang w:val="vi-VN"/>
        </w:rPr>
        <w:t>maCa</w:t>
      </w:r>
      <w:r w:rsidRPr="08FFC1E8">
        <w:rPr>
          <w:lang w:val="vi-VN"/>
        </w:rPr>
        <w:t xml:space="preserve">*, </w:t>
      </w:r>
      <w:r w:rsidRPr="08FFC1E8">
        <w:rPr>
          <w:i/>
          <w:lang w:val="vi-VN"/>
        </w:rPr>
        <w:t>maPhong</w:t>
      </w:r>
      <w:r w:rsidRPr="08FFC1E8">
        <w:rPr>
          <w:lang w:val="vi-VN"/>
        </w:rPr>
        <w:t xml:space="preserve">*, </w:t>
      </w:r>
      <w:r w:rsidRPr="08FFC1E8">
        <w:rPr>
          <w:i/>
          <w:lang w:val="vi-VN"/>
        </w:rPr>
        <w:t>maHocKy</w:t>
      </w:r>
      <w:r w:rsidRPr="637457E5">
        <w:rPr>
          <w:lang w:val="vi-VN"/>
        </w:rPr>
        <w:t>*)</w:t>
      </w:r>
      <w:r w:rsidR="4804C174" w:rsidRPr="637457E5">
        <w:rPr>
          <w:lang w:val="vi-VN"/>
        </w:rPr>
        <w:t>:</w:t>
      </w:r>
    </w:p>
    <w:p w14:paraId="38EEDB06" w14:textId="7C27E4BE" w:rsidR="4804C174" w:rsidRDefault="4804C174" w:rsidP="637457E5">
      <w:pPr>
        <w:ind w:left="1440"/>
      </w:pPr>
      <w:r>
        <w:rPr>
          <w:noProof/>
        </w:rPr>
        <w:drawing>
          <wp:inline distT="0" distB="0" distL="0" distR="0" wp14:anchorId="5DF41ABE" wp14:editId="090C89A7">
            <wp:extent cx="3200847" cy="4525007"/>
            <wp:effectExtent l="0" t="0" r="0" b="0"/>
            <wp:docPr id="15236589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58959" name="Picture 1523658959"/>
                    <pic:cNvPicPr/>
                  </pic:nvPicPr>
                  <pic:blipFill>
                    <a:blip r:embed="rId36">
                      <a:extLst>
                        <a:ext uri="{28A0092B-C50C-407E-A947-70E740481C1C}">
                          <a14:useLocalDpi xmlns:a14="http://schemas.microsoft.com/office/drawing/2010/main"/>
                        </a:ext>
                      </a:extLst>
                    </a:blip>
                    <a:stretch>
                      <a:fillRect/>
                    </a:stretch>
                  </pic:blipFill>
                  <pic:spPr>
                    <a:xfrm>
                      <a:off x="0" y="0"/>
                      <a:ext cx="3200847" cy="4525007"/>
                    </a:xfrm>
                    <a:prstGeom prst="rect">
                      <a:avLst/>
                    </a:prstGeom>
                  </pic:spPr>
                </pic:pic>
              </a:graphicData>
            </a:graphic>
          </wp:inline>
        </w:drawing>
      </w:r>
    </w:p>
    <w:p w14:paraId="146A5B95" w14:textId="0C81D6A9" w:rsidR="009D3A21" w:rsidRPr="00DF44F9" w:rsidRDefault="009D3A21" w:rsidP="00430B32">
      <w:pPr>
        <w:pStyle w:val="ListParagraph"/>
        <w:numPr>
          <w:ilvl w:val="0"/>
          <w:numId w:val="10"/>
        </w:numPr>
        <w:rPr>
          <w:szCs w:val="26"/>
          <w:lang w:val="vi-VN"/>
        </w:rPr>
      </w:pPr>
      <w:r w:rsidRPr="00DF44F9">
        <w:rPr>
          <w:b/>
          <w:szCs w:val="26"/>
          <w:lang w:val="vi-VN"/>
        </w:rPr>
        <w:t>Nhóm Quản lý Cơ sở hạ tầng (Tòa nhà &amp; Phòng học):</w:t>
      </w:r>
    </w:p>
    <w:p w14:paraId="4F4823B7" w14:textId="4C0A1D4E" w:rsidR="009D3A21" w:rsidRPr="00DF44F9" w:rsidRDefault="009D3A21" w:rsidP="00430B32">
      <w:pPr>
        <w:numPr>
          <w:ilvl w:val="0"/>
          <w:numId w:val="13"/>
        </w:numPr>
        <w:rPr>
          <w:szCs w:val="26"/>
          <w:lang w:val="vi-VN"/>
        </w:rPr>
      </w:pPr>
      <w:r w:rsidRPr="00DF44F9">
        <w:rPr>
          <w:szCs w:val="26"/>
          <w:lang w:val="vi-VN"/>
        </w:rPr>
        <w:t>TOA_NHA (maToaNha, tenToaNha, diaChi, soTang</w:t>
      </w:r>
      <w:r w:rsidRPr="66AE827E">
        <w:rPr>
          <w:lang w:val="vi-VN"/>
        </w:rPr>
        <w:t>)</w:t>
      </w:r>
      <w:r w:rsidR="4FB66C16" w:rsidRPr="66AE827E">
        <w:rPr>
          <w:lang w:val="vi-VN"/>
        </w:rPr>
        <w:t>:</w:t>
      </w:r>
    </w:p>
    <w:p w14:paraId="4B0093FB" w14:textId="4F2E3DA7" w:rsidR="4FB66C16" w:rsidRDefault="4FB66C16" w:rsidP="66AE827E">
      <w:pPr>
        <w:ind w:left="1440"/>
      </w:pPr>
      <w:r>
        <w:rPr>
          <w:noProof/>
        </w:rPr>
        <w:drawing>
          <wp:inline distT="0" distB="0" distL="0" distR="0" wp14:anchorId="36C04C10" wp14:editId="6BC4A190">
            <wp:extent cx="3184863" cy="2361401"/>
            <wp:effectExtent l="0" t="0" r="0" b="0"/>
            <wp:docPr id="1166584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84447" name="Picture 1166584447"/>
                    <pic:cNvPicPr/>
                  </pic:nvPicPr>
                  <pic:blipFill>
                    <a:blip r:embed="rId37">
                      <a:extLst>
                        <a:ext uri="{28A0092B-C50C-407E-A947-70E740481C1C}">
                          <a14:useLocalDpi xmlns:a14="http://schemas.microsoft.com/office/drawing/2010/main"/>
                        </a:ext>
                      </a:extLst>
                    </a:blip>
                    <a:stretch>
                      <a:fillRect/>
                    </a:stretch>
                  </pic:blipFill>
                  <pic:spPr>
                    <a:xfrm>
                      <a:off x="0" y="0"/>
                      <a:ext cx="3184863" cy="2361401"/>
                    </a:xfrm>
                    <a:prstGeom prst="rect">
                      <a:avLst/>
                    </a:prstGeom>
                  </pic:spPr>
                </pic:pic>
              </a:graphicData>
            </a:graphic>
          </wp:inline>
        </w:drawing>
      </w:r>
    </w:p>
    <w:p w14:paraId="1D8F135A" w14:textId="7A93B73F" w:rsidR="009D3A21" w:rsidRPr="00DF44F9" w:rsidRDefault="009D3A21" w:rsidP="00430B32">
      <w:pPr>
        <w:numPr>
          <w:ilvl w:val="0"/>
          <w:numId w:val="13"/>
        </w:numPr>
        <w:rPr>
          <w:szCs w:val="26"/>
          <w:lang w:val="vi-VN"/>
        </w:rPr>
      </w:pPr>
      <w:r w:rsidRPr="00DF44F9">
        <w:rPr>
          <w:szCs w:val="26"/>
          <w:lang w:val="vi-VN"/>
        </w:rPr>
        <w:t>LOAI_PHONG (maLoai, tenLoai, moTa, trangThietBi</w:t>
      </w:r>
      <w:r w:rsidRPr="66AE827E">
        <w:rPr>
          <w:lang w:val="vi-VN"/>
        </w:rPr>
        <w:t>)</w:t>
      </w:r>
      <w:r w:rsidR="063ACB25" w:rsidRPr="66AE827E">
        <w:rPr>
          <w:lang w:val="vi-VN"/>
        </w:rPr>
        <w:t>:</w:t>
      </w:r>
    </w:p>
    <w:p w14:paraId="4DBD90BD" w14:textId="0A94285B" w:rsidR="66AE827E" w:rsidRDefault="063ACB25" w:rsidP="66AE827E">
      <w:pPr>
        <w:ind w:left="1440"/>
      </w:pPr>
      <w:r>
        <w:rPr>
          <w:noProof/>
        </w:rPr>
        <w:drawing>
          <wp:inline distT="0" distB="0" distL="0" distR="0" wp14:anchorId="2F952DB1" wp14:editId="0CC069BB">
            <wp:extent cx="3067132" cy="2562583"/>
            <wp:effectExtent l="0" t="0" r="0" b="0"/>
            <wp:docPr id="711113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3718" name="Picture 711113718"/>
                    <pic:cNvPicPr/>
                  </pic:nvPicPr>
                  <pic:blipFill>
                    <a:blip r:embed="rId38">
                      <a:extLst>
                        <a:ext uri="{28A0092B-C50C-407E-A947-70E740481C1C}">
                          <a14:useLocalDpi xmlns:a14="http://schemas.microsoft.com/office/drawing/2010/main"/>
                        </a:ext>
                      </a:extLst>
                    </a:blip>
                    <a:stretch>
                      <a:fillRect/>
                    </a:stretch>
                  </pic:blipFill>
                  <pic:spPr>
                    <a:xfrm>
                      <a:off x="0" y="0"/>
                      <a:ext cx="3067132" cy="2562583"/>
                    </a:xfrm>
                    <a:prstGeom prst="rect">
                      <a:avLst/>
                    </a:prstGeom>
                  </pic:spPr>
                </pic:pic>
              </a:graphicData>
            </a:graphic>
          </wp:inline>
        </w:drawing>
      </w:r>
    </w:p>
    <w:p w14:paraId="6EC482A8" w14:textId="2D17E7FD" w:rsidR="009D3A21" w:rsidRDefault="009D3A21" w:rsidP="00430B32">
      <w:pPr>
        <w:numPr>
          <w:ilvl w:val="0"/>
          <w:numId w:val="13"/>
        </w:numPr>
        <w:rPr>
          <w:lang w:val="vi-VN"/>
        </w:rPr>
      </w:pPr>
      <w:r w:rsidRPr="3CB82CB7">
        <w:rPr>
          <w:lang w:val="vi-VN"/>
        </w:rPr>
        <w:t xml:space="preserve">PHONG_HOC (maPhong, tenPhong, sucChua, trangThai, </w:t>
      </w:r>
      <w:r w:rsidRPr="3CB82CB7">
        <w:rPr>
          <w:i/>
          <w:iCs/>
          <w:lang w:val="vi-VN"/>
        </w:rPr>
        <w:t>maToaNha</w:t>
      </w:r>
      <w:r w:rsidRPr="3CB82CB7">
        <w:rPr>
          <w:lang w:val="vi-VN"/>
        </w:rPr>
        <w:t xml:space="preserve">*, </w:t>
      </w:r>
      <w:r w:rsidRPr="3CB82CB7">
        <w:rPr>
          <w:i/>
          <w:iCs/>
          <w:lang w:val="vi-VN"/>
        </w:rPr>
        <w:t>maLoai</w:t>
      </w:r>
      <w:r w:rsidRPr="3CB82CB7">
        <w:rPr>
          <w:lang w:val="vi-VN"/>
        </w:rPr>
        <w:t>*)</w:t>
      </w:r>
      <w:r w:rsidR="0F7AB47D" w:rsidRPr="3CB82CB7">
        <w:rPr>
          <w:lang w:val="vi-VN"/>
        </w:rPr>
        <w:t>:</w:t>
      </w:r>
    </w:p>
    <w:p w14:paraId="30167246" w14:textId="75DCDFA4" w:rsidR="3CB82CB7" w:rsidRDefault="0F7AB47D" w:rsidP="3CB82CB7">
      <w:pPr>
        <w:ind w:left="1440"/>
      </w:pPr>
      <w:r>
        <w:rPr>
          <w:noProof/>
        </w:rPr>
        <w:drawing>
          <wp:inline distT="0" distB="0" distL="0" distR="0" wp14:anchorId="03AF1DA1" wp14:editId="07CBD72A">
            <wp:extent cx="3200847" cy="3319690"/>
            <wp:effectExtent l="0" t="0" r="0" b="0"/>
            <wp:docPr id="217031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31005" name="Picture 217031005"/>
                    <pic:cNvPicPr/>
                  </pic:nvPicPr>
                  <pic:blipFill>
                    <a:blip r:embed="rId39">
                      <a:extLst>
                        <a:ext uri="{28A0092B-C50C-407E-A947-70E740481C1C}">
                          <a14:useLocalDpi xmlns:a14="http://schemas.microsoft.com/office/drawing/2010/main"/>
                        </a:ext>
                      </a:extLst>
                    </a:blip>
                    <a:stretch>
                      <a:fillRect/>
                    </a:stretch>
                  </pic:blipFill>
                  <pic:spPr>
                    <a:xfrm>
                      <a:off x="0" y="0"/>
                      <a:ext cx="3200847" cy="3319690"/>
                    </a:xfrm>
                    <a:prstGeom prst="rect">
                      <a:avLst/>
                    </a:prstGeom>
                  </pic:spPr>
                </pic:pic>
              </a:graphicData>
            </a:graphic>
          </wp:inline>
        </w:drawing>
      </w:r>
    </w:p>
    <w:p w14:paraId="5B2A981C" w14:textId="53459EE7" w:rsidR="009D3A21" w:rsidRPr="00DF44F9" w:rsidRDefault="009D3A21" w:rsidP="00430B32">
      <w:pPr>
        <w:pStyle w:val="ListParagraph"/>
        <w:numPr>
          <w:ilvl w:val="0"/>
          <w:numId w:val="11"/>
        </w:numPr>
        <w:rPr>
          <w:szCs w:val="26"/>
          <w:lang w:val="vi-VN"/>
        </w:rPr>
      </w:pPr>
      <w:r w:rsidRPr="00DF44F9">
        <w:rPr>
          <w:b/>
          <w:szCs w:val="26"/>
          <w:lang w:val="vi-VN"/>
        </w:rPr>
        <w:t>Nhóm Quản lý Đăng ký mượn phòng:</w:t>
      </w:r>
    </w:p>
    <w:p w14:paraId="0C1A59D2" w14:textId="087E6991" w:rsidR="009D3A21" w:rsidRPr="00DF44F9" w:rsidRDefault="009D3A21" w:rsidP="00430B32">
      <w:pPr>
        <w:numPr>
          <w:ilvl w:val="0"/>
          <w:numId w:val="13"/>
        </w:numPr>
        <w:rPr>
          <w:lang w:val="vi-VN"/>
        </w:rPr>
      </w:pPr>
      <w:r w:rsidRPr="0B1C0CE1">
        <w:rPr>
          <w:lang w:val="vi-VN"/>
        </w:rPr>
        <w:t>TRANG_THAI_PHE_DUYET (maTrangThai, tenTrangThai)</w:t>
      </w:r>
      <w:r w:rsidR="6469A2E3" w:rsidRPr="0B1C0CE1">
        <w:rPr>
          <w:lang w:val="vi-VN"/>
        </w:rPr>
        <w:t>:</w:t>
      </w:r>
    </w:p>
    <w:p w14:paraId="1ADB742F" w14:textId="1B8D66FE" w:rsidR="5CB3F2CC" w:rsidRDefault="6469A2E3" w:rsidP="0B1C0CE1">
      <w:pPr>
        <w:ind w:left="1440"/>
      </w:pPr>
      <w:r>
        <w:rPr>
          <w:noProof/>
        </w:rPr>
        <w:drawing>
          <wp:inline distT="0" distB="0" distL="0" distR="0" wp14:anchorId="6624D556" wp14:editId="633D2A30">
            <wp:extent cx="3505200" cy="1190550"/>
            <wp:effectExtent l="0" t="0" r="0" b="0"/>
            <wp:docPr id="574993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93781" name="Picture 574993781"/>
                    <pic:cNvPicPr/>
                  </pic:nvPicPr>
                  <pic:blipFill>
                    <a:blip r:embed="rId40">
                      <a:extLst>
                        <a:ext uri="{28A0092B-C50C-407E-A947-70E740481C1C}">
                          <a14:useLocalDpi xmlns:a14="http://schemas.microsoft.com/office/drawing/2010/main"/>
                        </a:ext>
                      </a:extLst>
                    </a:blip>
                    <a:stretch>
                      <a:fillRect/>
                    </a:stretch>
                  </pic:blipFill>
                  <pic:spPr>
                    <a:xfrm>
                      <a:off x="0" y="0"/>
                      <a:ext cx="3505200" cy="1190550"/>
                    </a:xfrm>
                    <a:prstGeom prst="rect">
                      <a:avLst/>
                    </a:prstGeom>
                  </pic:spPr>
                </pic:pic>
              </a:graphicData>
            </a:graphic>
          </wp:inline>
        </w:drawing>
      </w:r>
    </w:p>
    <w:p w14:paraId="69F47320" w14:textId="74D53C5F" w:rsidR="009D3A21" w:rsidRPr="00DF44F9" w:rsidRDefault="009D3A21" w:rsidP="00430B32">
      <w:pPr>
        <w:numPr>
          <w:ilvl w:val="0"/>
          <w:numId w:val="13"/>
        </w:numPr>
        <w:rPr>
          <w:lang w:val="vi-VN"/>
        </w:rPr>
      </w:pPr>
      <w:r w:rsidRPr="0B1C0CE1">
        <w:rPr>
          <w:lang w:val="vi-VN"/>
        </w:rPr>
        <w:t xml:space="preserve">PHIEU_DANG_KY (maPhieu, ngayLap, ngaySuDung, lyDo, </w:t>
      </w:r>
      <w:r w:rsidRPr="0B1C0CE1">
        <w:rPr>
          <w:i/>
          <w:lang w:val="vi-VN"/>
        </w:rPr>
        <w:t>userID</w:t>
      </w:r>
      <w:r w:rsidRPr="0B1C0CE1">
        <w:rPr>
          <w:lang w:val="vi-VN"/>
        </w:rPr>
        <w:t xml:space="preserve">*, </w:t>
      </w:r>
      <w:r w:rsidRPr="0B1C0CE1">
        <w:rPr>
          <w:i/>
          <w:lang w:val="vi-VN"/>
        </w:rPr>
        <w:t>maTrangThai</w:t>
      </w:r>
      <w:r w:rsidRPr="0B1C0CE1">
        <w:rPr>
          <w:lang w:val="vi-VN"/>
        </w:rPr>
        <w:t xml:space="preserve">*, </w:t>
      </w:r>
      <w:r w:rsidRPr="0B1C0CE1">
        <w:rPr>
          <w:i/>
          <w:lang w:val="vi-VN"/>
        </w:rPr>
        <w:t>maPhong</w:t>
      </w:r>
      <w:r w:rsidRPr="0B1C0CE1">
        <w:rPr>
          <w:lang w:val="vi-VN"/>
        </w:rPr>
        <w:t>*)</w:t>
      </w:r>
      <w:r w:rsidR="0C7FF851" w:rsidRPr="0B1C0CE1">
        <w:rPr>
          <w:lang w:val="vi-VN"/>
        </w:rPr>
        <w:t>:</w:t>
      </w:r>
    </w:p>
    <w:p w14:paraId="731CB0A4" w14:textId="38271A18" w:rsidR="0B1C0CE1" w:rsidRDefault="0C7FF851" w:rsidP="0B1C0CE1">
      <w:pPr>
        <w:ind w:left="1440"/>
      </w:pPr>
      <w:r>
        <w:rPr>
          <w:noProof/>
        </w:rPr>
        <w:drawing>
          <wp:inline distT="0" distB="0" distL="0" distR="0" wp14:anchorId="6176F176" wp14:editId="0BB7BB9E">
            <wp:extent cx="3400608" cy="4158905"/>
            <wp:effectExtent l="0" t="0" r="0" b="0"/>
            <wp:docPr id="1639504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04339" name="Picture 1639504339"/>
                    <pic:cNvPicPr/>
                  </pic:nvPicPr>
                  <pic:blipFill>
                    <a:blip r:embed="rId41">
                      <a:extLst>
                        <a:ext uri="{28A0092B-C50C-407E-A947-70E740481C1C}">
                          <a14:useLocalDpi xmlns:a14="http://schemas.microsoft.com/office/drawing/2010/main"/>
                        </a:ext>
                      </a:extLst>
                    </a:blip>
                    <a:stretch>
                      <a:fillRect/>
                    </a:stretch>
                  </pic:blipFill>
                  <pic:spPr>
                    <a:xfrm>
                      <a:off x="0" y="0"/>
                      <a:ext cx="3400608" cy="4158905"/>
                    </a:xfrm>
                    <a:prstGeom prst="rect">
                      <a:avLst/>
                    </a:prstGeom>
                  </pic:spPr>
                </pic:pic>
              </a:graphicData>
            </a:graphic>
          </wp:inline>
        </w:drawing>
      </w:r>
    </w:p>
    <w:p w14:paraId="61F18869" w14:textId="7D8E88A5" w:rsidR="009D3A21" w:rsidRPr="00DF44F9" w:rsidRDefault="009D3A21" w:rsidP="00430B32">
      <w:pPr>
        <w:pStyle w:val="ListParagraph"/>
        <w:numPr>
          <w:ilvl w:val="0"/>
          <w:numId w:val="12"/>
        </w:numPr>
        <w:rPr>
          <w:szCs w:val="26"/>
          <w:lang w:val="vi-VN"/>
        </w:rPr>
      </w:pPr>
      <w:r w:rsidRPr="00DF44F9">
        <w:rPr>
          <w:b/>
          <w:szCs w:val="26"/>
          <w:lang w:val="vi-VN"/>
        </w:rPr>
        <w:t>Nhóm Quản lý Thiết bị &amp; Bảo trì (Module 4):</w:t>
      </w:r>
    </w:p>
    <w:p w14:paraId="2D7250CE" w14:textId="1A53EAF8" w:rsidR="009D3A21" w:rsidRDefault="009D3A21" w:rsidP="00430B32">
      <w:pPr>
        <w:numPr>
          <w:ilvl w:val="0"/>
          <w:numId w:val="13"/>
        </w:numPr>
        <w:rPr>
          <w:lang w:val="vi-VN"/>
        </w:rPr>
      </w:pPr>
      <w:r w:rsidRPr="18643176">
        <w:rPr>
          <w:lang w:val="vi-VN"/>
        </w:rPr>
        <w:t xml:space="preserve">THIET_BI (maThietBi, tenThietBi, tinhTrang, </w:t>
      </w:r>
      <w:r w:rsidRPr="18643176">
        <w:rPr>
          <w:i/>
          <w:iCs/>
          <w:lang w:val="vi-VN"/>
        </w:rPr>
        <w:t>maPhong</w:t>
      </w:r>
      <w:r w:rsidRPr="18643176">
        <w:rPr>
          <w:lang w:val="vi-VN"/>
        </w:rPr>
        <w:t>*)</w:t>
      </w:r>
      <w:r w:rsidR="3A867074" w:rsidRPr="18643176">
        <w:rPr>
          <w:lang w:val="vi-VN"/>
        </w:rPr>
        <w:t>:</w:t>
      </w:r>
    </w:p>
    <w:p w14:paraId="6029A0D3" w14:textId="69B4DBC1" w:rsidR="18643176" w:rsidRDefault="1630245C" w:rsidP="18643176">
      <w:pPr>
        <w:ind w:left="1440"/>
      </w:pPr>
      <w:r>
        <w:rPr>
          <w:noProof/>
        </w:rPr>
        <w:drawing>
          <wp:inline distT="0" distB="0" distL="0" distR="0" wp14:anchorId="36F03B31" wp14:editId="3F09C52B">
            <wp:extent cx="3059539" cy="2343477"/>
            <wp:effectExtent l="0" t="0" r="0" b="0"/>
            <wp:docPr id="927361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61743" name="Picture 927361743"/>
                    <pic:cNvPicPr/>
                  </pic:nvPicPr>
                  <pic:blipFill>
                    <a:blip r:embed="rId42">
                      <a:extLst>
                        <a:ext uri="{28A0092B-C50C-407E-A947-70E740481C1C}">
                          <a14:useLocalDpi xmlns:a14="http://schemas.microsoft.com/office/drawing/2010/main"/>
                        </a:ext>
                      </a:extLst>
                    </a:blip>
                    <a:stretch>
                      <a:fillRect/>
                    </a:stretch>
                  </pic:blipFill>
                  <pic:spPr>
                    <a:xfrm>
                      <a:off x="0" y="0"/>
                      <a:ext cx="3059539" cy="2343477"/>
                    </a:xfrm>
                    <a:prstGeom prst="rect">
                      <a:avLst/>
                    </a:prstGeom>
                  </pic:spPr>
                </pic:pic>
              </a:graphicData>
            </a:graphic>
          </wp:inline>
        </w:drawing>
      </w:r>
    </w:p>
    <w:p w14:paraId="65D7DA86" w14:textId="3A0B61FA" w:rsidR="009D3A21" w:rsidRPr="00DF44F9" w:rsidRDefault="009D3A21" w:rsidP="00430B32">
      <w:pPr>
        <w:numPr>
          <w:ilvl w:val="0"/>
          <w:numId w:val="13"/>
        </w:numPr>
        <w:rPr>
          <w:szCs w:val="26"/>
          <w:lang w:val="vi-VN"/>
        </w:rPr>
      </w:pPr>
      <w:r w:rsidRPr="00DF44F9">
        <w:rPr>
          <w:szCs w:val="26"/>
          <w:lang w:val="vi-VN"/>
        </w:rPr>
        <w:t xml:space="preserve">HU_HONG (maSuCo, moTa, ngayPhatHien, </w:t>
      </w:r>
      <w:r w:rsidRPr="00DF44F9">
        <w:rPr>
          <w:i/>
          <w:szCs w:val="26"/>
          <w:lang w:val="vi-VN"/>
        </w:rPr>
        <w:t>maThietBi</w:t>
      </w:r>
      <w:r w:rsidRPr="18643176">
        <w:rPr>
          <w:lang w:val="vi-VN"/>
        </w:rPr>
        <w:t>*)</w:t>
      </w:r>
      <w:r w:rsidR="05E51784" w:rsidRPr="18643176">
        <w:rPr>
          <w:lang w:val="vi-VN"/>
        </w:rPr>
        <w:t>:</w:t>
      </w:r>
    </w:p>
    <w:p w14:paraId="741C3B85" w14:textId="4CE13228" w:rsidR="3C512CE6" w:rsidRDefault="3C512CE6" w:rsidP="45F3041D">
      <w:pPr>
        <w:ind w:left="1440"/>
      </w:pPr>
      <w:r>
        <w:rPr>
          <w:noProof/>
        </w:rPr>
        <w:drawing>
          <wp:inline distT="0" distB="0" distL="0" distR="0" wp14:anchorId="1544315C" wp14:editId="10BA3529">
            <wp:extent cx="3155879" cy="2884141"/>
            <wp:effectExtent l="0" t="0" r="0" b="0"/>
            <wp:docPr id="425026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26009" name="Picture 425026009"/>
                    <pic:cNvPicPr/>
                  </pic:nvPicPr>
                  <pic:blipFill>
                    <a:blip r:embed="rId43">
                      <a:extLst>
                        <a:ext uri="{28A0092B-C50C-407E-A947-70E740481C1C}">
                          <a14:useLocalDpi xmlns:a14="http://schemas.microsoft.com/office/drawing/2010/main"/>
                        </a:ext>
                      </a:extLst>
                    </a:blip>
                    <a:stretch>
                      <a:fillRect/>
                    </a:stretch>
                  </pic:blipFill>
                  <pic:spPr>
                    <a:xfrm>
                      <a:off x="0" y="0"/>
                      <a:ext cx="3155879" cy="2884141"/>
                    </a:xfrm>
                    <a:prstGeom prst="rect">
                      <a:avLst/>
                    </a:prstGeom>
                  </pic:spPr>
                </pic:pic>
              </a:graphicData>
            </a:graphic>
          </wp:inline>
        </w:drawing>
      </w:r>
    </w:p>
    <w:p w14:paraId="24E72D8F" w14:textId="10687118" w:rsidR="009D3A21" w:rsidRPr="00DF44F9" w:rsidRDefault="009D3A21" w:rsidP="00430B32">
      <w:pPr>
        <w:numPr>
          <w:ilvl w:val="0"/>
          <w:numId w:val="13"/>
        </w:numPr>
        <w:rPr>
          <w:szCs w:val="26"/>
          <w:lang w:val="vi-VN"/>
        </w:rPr>
      </w:pPr>
      <w:r w:rsidRPr="00DF44F9">
        <w:rPr>
          <w:szCs w:val="26"/>
          <w:lang w:val="vi-VN"/>
        </w:rPr>
        <w:t xml:space="preserve">BAO_TRI (maBaoTri, noiDung, chiPhi, ngayHoanTat, </w:t>
      </w:r>
      <w:r w:rsidRPr="00DF44F9">
        <w:rPr>
          <w:i/>
          <w:szCs w:val="26"/>
          <w:lang w:val="vi-VN"/>
        </w:rPr>
        <w:t>maSuCo</w:t>
      </w:r>
      <w:r w:rsidRPr="18643176">
        <w:rPr>
          <w:lang w:val="vi-VN"/>
        </w:rPr>
        <w:t>*)</w:t>
      </w:r>
      <w:r w:rsidR="531AE464" w:rsidRPr="18643176">
        <w:rPr>
          <w:lang w:val="vi-VN"/>
        </w:rPr>
        <w:t>:</w:t>
      </w:r>
    </w:p>
    <w:p w14:paraId="118DC642" w14:textId="388389CC" w:rsidR="218AF1F3" w:rsidRDefault="218AF1F3" w:rsidP="60C0FBB3">
      <w:pPr>
        <w:ind w:left="1440"/>
      </w:pPr>
      <w:r>
        <w:rPr>
          <w:noProof/>
        </w:rPr>
        <w:drawing>
          <wp:inline distT="0" distB="0" distL="0" distR="0" wp14:anchorId="62A598FD" wp14:editId="4D28C700">
            <wp:extent cx="2638793" cy="2709005"/>
            <wp:effectExtent l="0" t="0" r="0" b="0"/>
            <wp:docPr id="1710430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30954" name="Picture 1710430954"/>
                    <pic:cNvPicPr/>
                  </pic:nvPicPr>
                  <pic:blipFill>
                    <a:blip r:embed="rId44">
                      <a:extLst>
                        <a:ext uri="{28A0092B-C50C-407E-A947-70E740481C1C}">
                          <a14:useLocalDpi xmlns:a14="http://schemas.microsoft.com/office/drawing/2010/main"/>
                        </a:ext>
                      </a:extLst>
                    </a:blip>
                    <a:stretch>
                      <a:fillRect/>
                    </a:stretch>
                  </pic:blipFill>
                  <pic:spPr>
                    <a:xfrm>
                      <a:off x="0" y="0"/>
                      <a:ext cx="2638793" cy="2709005"/>
                    </a:xfrm>
                    <a:prstGeom prst="rect">
                      <a:avLst/>
                    </a:prstGeom>
                  </pic:spPr>
                </pic:pic>
              </a:graphicData>
            </a:graphic>
          </wp:inline>
        </w:drawing>
      </w:r>
    </w:p>
    <w:p w14:paraId="09731CFA" w14:textId="53E715C9" w:rsidR="00E800F6" w:rsidRPr="00DC6FE3" w:rsidRDefault="008D5409" w:rsidP="008D5409">
      <w:pPr>
        <w:pStyle w:val="Heading3"/>
        <w:rPr>
          <w:lang w:val="vi-VN"/>
        </w:rPr>
      </w:pPr>
      <w:r w:rsidRPr="008D5409">
        <w:rPr>
          <w:lang w:val="vi-VN"/>
        </w:rPr>
        <w:t>Chuẩn hóa cơ sở dữ liệu</w:t>
      </w:r>
    </w:p>
    <w:p w14:paraId="6693B4FC" w14:textId="77777777" w:rsidR="008D5409" w:rsidRPr="008D5409" w:rsidRDefault="008D5409" w:rsidP="008D5409">
      <w:pPr>
        <w:rPr>
          <w:lang w:val="vi-VN"/>
        </w:rPr>
      </w:pPr>
      <w:r w:rsidRPr="008D5409">
        <w:rPr>
          <w:lang w:val="vi-VN"/>
        </w:rPr>
        <w:t xml:space="preserve">Cơ sở dữ liệu của hệ thống đã được chuẩn hóa đến dạng </w:t>
      </w:r>
      <w:r w:rsidRPr="008D5409">
        <w:rPr>
          <w:b/>
          <w:bCs/>
          <w:lang w:val="vi-VN"/>
        </w:rPr>
        <w:t>Chuẩn 3 (3NF)</w:t>
      </w:r>
      <w:r w:rsidRPr="008D5409">
        <w:rPr>
          <w:lang w:val="vi-VN"/>
        </w:rPr>
        <w:t xml:space="preserve">: </w:t>
      </w:r>
    </w:p>
    <w:p w14:paraId="4B931AF0" w14:textId="77777777" w:rsidR="008D5409" w:rsidRPr="008D5409" w:rsidRDefault="008D5409" w:rsidP="00430B32">
      <w:pPr>
        <w:numPr>
          <w:ilvl w:val="0"/>
          <w:numId w:val="14"/>
        </w:numPr>
        <w:rPr>
          <w:lang w:val="vi-VN"/>
        </w:rPr>
      </w:pPr>
      <w:r w:rsidRPr="008D5409">
        <w:rPr>
          <w:b/>
          <w:bCs/>
          <w:lang w:val="vi-VN"/>
        </w:rPr>
        <w:t>Chuẩn 1 (1NF):</w:t>
      </w:r>
      <w:r w:rsidRPr="008D5409">
        <w:rPr>
          <w:lang w:val="vi-VN"/>
        </w:rPr>
        <w:t xml:space="preserve"> Các giá trị tại các cột (ví dụ: hoTen, soDienThoai...) đều là các giá trị nguyên tử, không chứa danh sách hoặc mảng.</w:t>
      </w:r>
    </w:p>
    <w:p w14:paraId="657D3889" w14:textId="77777777" w:rsidR="008D5409" w:rsidRPr="008D5409" w:rsidRDefault="008D5409" w:rsidP="00430B32">
      <w:pPr>
        <w:numPr>
          <w:ilvl w:val="0"/>
          <w:numId w:val="14"/>
        </w:numPr>
        <w:rPr>
          <w:lang w:val="vi-VN"/>
        </w:rPr>
      </w:pPr>
      <w:r w:rsidRPr="008D5409">
        <w:rPr>
          <w:b/>
          <w:bCs/>
          <w:lang w:val="vi-VN"/>
        </w:rPr>
        <w:t>Chuẩn 2 (2NF):</w:t>
      </w:r>
      <w:r w:rsidRPr="008D5409">
        <w:rPr>
          <w:lang w:val="vi-VN"/>
        </w:rPr>
        <w:t xml:space="preserve"> Mọi thuộc tính không khóa đều phụ thuộc hoàn toàn vào khóa chính. Ví dụ, tenThietBi và tinhTrang phụ thuộc hoàn toàn vào maThietBi.</w:t>
      </w:r>
    </w:p>
    <w:p w14:paraId="51CF5DCA" w14:textId="3BB9E41D" w:rsidR="008D5409" w:rsidRPr="008D5409" w:rsidRDefault="008D5409" w:rsidP="00430B32">
      <w:pPr>
        <w:numPr>
          <w:ilvl w:val="0"/>
          <w:numId w:val="14"/>
        </w:numPr>
        <w:rPr>
          <w:lang w:val="vi-VN"/>
        </w:rPr>
      </w:pPr>
      <w:r w:rsidRPr="008D5409">
        <w:rPr>
          <w:b/>
          <w:bCs/>
          <w:lang w:val="vi-VN"/>
        </w:rPr>
        <w:t>Chuẩn 3 (3NF):</w:t>
      </w:r>
      <w:r w:rsidRPr="008D5409">
        <w:rPr>
          <w:lang w:val="vi-VN"/>
        </w:rPr>
        <w:t xml:space="preserve"> Loại bỏ hoàn toàn sự phụ thuộc bắc cầu. Ví dụ: Thông tin chi tiết của Tòa nhà được tách riêng sang bảng TOA_NHA thay vì lưu gộp trong bảng PHONG_HOC</w:t>
      </w:r>
    </w:p>
    <w:p w14:paraId="202B4B95" w14:textId="055E7D52" w:rsidR="00412F64" w:rsidRPr="003449D5" w:rsidRDefault="00DF44F9" w:rsidP="06F42410">
      <w:pPr>
        <w:pStyle w:val="Heading2"/>
        <w:rPr>
          <w:szCs w:val="26"/>
          <w:lang w:val="vi-VN"/>
        </w:rPr>
      </w:pPr>
      <w:r w:rsidRPr="00DF44F9">
        <w:rPr>
          <w:szCs w:val="26"/>
          <w:lang w:val="vi-VN"/>
        </w:rPr>
        <w:t>Thiết kế kiến trúc hệ thống</w:t>
      </w:r>
    </w:p>
    <w:p w14:paraId="263AF625" w14:textId="455BA57B" w:rsidR="00DF44F9" w:rsidRDefault="00EF725F" w:rsidP="00DF44F9">
      <w:pPr>
        <w:pStyle w:val="Heading3"/>
      </w:pPr>
      <w:r>
        <w:t>Kiến trúc tổng thể</w:t>
      </w:r>
    </w:p>
    <w:p w14:paraId="2FA682DA" w14:textId="77777777" w:rsidR="00EF725F" w:rsidRPr="00EF725F" w:rsidRDefault="00EF725F" w:rsidP="00084E52">
      <w:pPr>
        <w:ind w:left="426"/>
        <w:rPr>
          <w:lang w:val="vi-VN"/>
        </w:rPr>
      </w:pPr>
      <w:r w:rsidRPr="00EF725F">
        <w:rPr>
          <w:lang w:val="vi-VN"/>
        </w:rPr>
        <w:t xml:space="preserve">Hệ thống sử dụng kiến trúc </w:t>
      </w:r>
      <w:r w:rsidRPr="00EF725F">
        <w:rPr>
          <w:b/>
          <w:bCs/>
          <w:lang w:val="vi-VN"/>
        </w:rPr>
        <w:t>3 lớp (3-Tier Architecture)</w:t>
      </w:r>
      <w:r w:rsidRPr="00EF725F">
        <w:rPr>
          <w:lang w:val="vi-VN"/>
        </w:rPr>
        <w:t xml:space="preserve"> hoặc mô hình </w:t>
      </w:r>
      <w:r w:rsidRPr="00EF725F">
        <w:rPr>
          <w:b/>
          <w:bCs/>
          <w:lang w:val="vi-VN"/>
        </w:rPr>
        <w:t>Client-Server</w:t>
      </w:r>
      <w:r w:rsidRPr="00EF725F">
        <w:rPr>
          <w:lang w:val="vi-VN"/>
        </w:rPr>
        <w:t xml:space="preserve"> hiện đại:</w:t>
      </w:r>
    </w:p>
    <w:p w14:paraId="21F6BDEA" w14:textId="77777777" w:rsidR="00EF725F" w:rsidRPr="00EF725F" w:rsidRDefault="00EF725F" w:rsidP="00430B32">
      <w:pPr>
        <w:numPr>
          <w:ilvl w:val="0"/>
          <w:numId w:val="21"/>
        </w:numPr>
        <w:tabs>
          <w:tab w:val="num" w:pos="720"/>
        </w:tabs>
        <w:rPr>
          <w:lang w:val="vi-VN"/>
        </w:rPr>
      </w:pPr>
      <w:r w:rsidRPr="00EF725F">
        <w:rPr>
          <w:b/>
          <w:bCs/>
          <w:lang w:val="vi-VN"/>
        </w:rPr>
        <w:t>Presentation Tier (Lớp giao diện):</w:t>
      </w:r>
      <w:r w:rsidRPr="00EF725F">
        <w:rPr>
          <w:lang w:val="vi-VN"/>
        </w:rPr>
        <w:t xml:space="preserve"> Website tương tác với người dùng (Giảng viên, Sinh viên, Admin).</w:t>
      </w:r>
    </w:p>
    <w:p w14:paraId="11E06FE2" w14:textId="77777777" w:rsidR="00EF725F" w:rsidRPr="00EF725F" w:rsidRDefault="00EF725F" w:rsidP="00430B32">
      <w:pPr>
        <w:numPr>
          <w:ilvl w:val="0"/>
          <w:numId w:val="21"/>
        </w:numPr>
        <w:tabs>
          <w:tab w:val="num" w:pos="720"/>
        </w:tabs>
        <w:rPr>
          <w:lang w:val="vi-VN"/>
        </w:rPr>
      </w:pPr>
      <w:r w:rsidRPr="00EF725F">
        <w:rPr>
          <w:b/>
          <w:bCs/>
          <w:lang w:val="vi-VN"/>
        </w:rPr>
        <w:t>Application Tier (Lớp xử lý nghiệp vụ):</w:t>
      </w:r>
      <w:r w:rsidRPr="00EF725F">
        <w:rPr>
          <w:lang w:val="vi-VN"/>
        </w:rPr>
        <w:t xml:space="preserve"> Xử lý các logic như kiểm tra trùng lịch, luồng duyệt phiếu, cập nhật trạng thái thiết bị.</w:t>
      </w:r>
    </w:p>
    <w:p w14:paraId="6A30FB94" w14:textId="77777777" w:rsidR="00EF725F" w:rsidRPr="00EF725F" w:rsidRDefault="00EF725F" w:rsidP="00430B32">
      <w:pPr>
        <w:numPr>
          <w:ilvl w:val="0"/>
          <w:numId w:val="21"/>
        </w:numPr>
        <w:tabs>
          <w:tab w:val="num" w:pos="720"/>
        </w:tabs>
        <w:rPr>
          <w:lang w:val="vi-VN"/>
        </w:rPr>
      </w:pPr>
      <w:r w:rsidRPr="00EF725F">
        <w:rPr>
          <w:b/>
          <w:bCs/>
          <w:lang w:val="vi-VN"/>
        </w:rPr>
        <w:t>Data Tier (Lớp dữ liệu):</w:t>
      </w:r>
      <w:r w:rsidRPr="00EF725F">
        <w:rPr>
          <w:lang w:val="vi-VN"/>
        </w:rPr>
        <w:t xml:space="preserve"> Hệ quản trị cơ sở dữ liệu quan hệ (RDBMS) lưu trữ thông tin hệ thống.</w:t>
      </w:r>
    </w:p>
    <w:p w14:paraId="542A0D62" w14:textId="77777777" w:rsidR="00EF725F" w:rsidRPr="00EF725F" w:rsidRDefault="00EF725F" w:rsidP="00EF725F">
      <w:pPr>
        <w:rPr>
          <w:lang w:val="vi-VN"/>
        </w:rPr>
      </w:pPr>
    </w:p>
    <w:p w14:paraId="179F6F4A" w14:textId="77777777" w:rsidR="007D00BD" w:rsidRPr="007D00BD" w:rsidRDefault="00A42653" w:rsidP="00A20055">
      <w:pPr>
        <w:pStyle w:val="Heading3"/>
        <w:rPr>
          <w:kern w:val="32"/>
          <w:sz w:val="30"/>
          <w:szCs w:val="32"/>
          <w:lang w:val="vi-VN"/>
        </w:rPr>
      </w:pPr>
      <w:r w:rsidRPr="00A42653">
        <w:rPr>
          <w:lang w:val="vi-VN"/>
        </w:rPr>
        <w:t>Sơ đồ hoạt động tổng quát</w:t>
      </w:r>
    </w:p>
    <w:p w14:paraId="213218A1" w14:textId="773537FD" w:rsidR="00761C4E" w:rsidRPr="00A42653" w:rsidRDefault="007D00BD" w:rsidP="007D00BD">
      <w:pPr>
        <w:pStyle w:val="Heading3"/>
        <w:numPr>
          <w:ilvl w:val="0"/>
          <w:numId w:val="0"/>
        </w:numPr>
        <w:ind w:left="810"/>
        <w:rPr>
          <w:sz w:val="24"/>
          <w:lang w:val="vi-VN"/>
        </w:rPr>
      </w:pPr>
      <w:r w:rsidRPr="007D00BD">
        <w:rPr>
          <w:lang w:val="vi-VN"/>
        </w:rPr>
        <w:t xml:space="preserve">Bạn sẽ cần vẽ một biểu đồ Activity lớn hoặc flowchart thể hiện luồng: Đăng nhập -&gt; Kiểm tra quyền -&gt; Chuyển hướng đến các Dashboard tương ứng của </w:t>
      </w:r>
      <w:bookmarkStart w:id="14" w:name="_Toc169424253"/>
    </w:p>
    <w:p w14:paraId="1AC925F6" w14:textId="02E7917F" w:rsidR="005719FB" w:rsidRPr="003449D5" w:rsidRDefault="005719FB" w:rsidP="007D00BD">
      <w:pPr>
        <w:ind w:firstLine="0"/>
        <w:rPr>
          <w:b/>
          <w:sz w:val="24"/>
          <w:lang w:val="vi-VN"/>
        </w:rPr>
      </w:pPr>
      <w:bookmarkStart w:id="15" w:name="_Toc169424255"/>
      <w:bookmarkEnd w:id="14"/>
    </w:p>
    <w:p w14:paraId="31C207C3" w14:textId="757B5D89" w:rsidR="00BD079D" w:rsidRPr="007D00BD" w:rsidRDefault="005719FB" w:rsidP="005719FB">
      <w:pPr>
        <w:spacing w:before="0" w:line="240" w:lineRule="auto"/>
        <w:ind w:firstLine="0"/>
        <w:jc w:val="left"/>
        <w:rPr>
          <w:rFonts w:cs="Arial"/>
          <w:b/>
          <w:kern w:val="32"/>
          <w:sz w:val="30"/>
          <w:szCs w:val="32"/>
          <w:lang w:val="vi-VN"/>
        </w:rPr>
      </w:pPr>
      <w:r w:rsidRPr="007D00BD">
        <w:rPr>
          <w:sz w:val="24"/>
          <w:lang w:val="vi-VN"/>
        </w:rPr>
        <w:t xml:space="preserve"> </w:t>
      </w:r>
      <w:bookmarkEnd w:id="15"/>
    </w:p>
    <w:sectPr w:rsidR="00BD079D" w:rsidRPr="007D00BD" w:rsidSect="00ED4142">
      <w:headerReference w:type="even" r:id="rId45"/>
      <w:pgSz w:w="11907" w:h="16840" w:code="9"/>
      <w:pgMar w:top="1701" w:right="1134" w:bottom="1701" w:left="1276"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308C7" w14:textId="77777777" w:rsidR="00587C3E" w:rsidRDefault="00587C3E">
      <w:r>
        <w:separator/>
      </w:r>
    </w:p>
    <w:p w14:paraId="752492A1" w14:textId="77777777" w:rsidR="00587C3E" w:rsidRDefault="00587C3E"/>
  </w:endnote>
  <w:endnote w:type="continuationSeparator" w:id="0">
    <w:p w14:paraId="62C7AFE7" w14:textId="77777777" w:rsidR="00587C3E" w:rsidRDefault="00587C3E">
      <w:r>
        <w:continuationSeparator/>
      </w:r>
    </w:p>
    <w:p w14:paraId="21B42BF4" w14:textId="77777777" w:rsidR="00587C3E" w:rsidRDefault="00587C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D260" w14:textId="77777777" w:rsidR="00547BFB" w:rsidRDefault="00547BFB"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92C6EBC" w14:textId="77777777" w:rsidR="00547BFB" w:rsidRDefault="00547BFB"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9"/>
      <w:gridCol w:w="2925"/>
      <w:gridCol w:w="2924"/>
    </w:tblGrid>
    <w:tr w:rsidR="00547BFB" w:rsidRPr="00C16687" w14:paraId="0F174BD8" w14:textId="77777777" w:rsidTr="00685A63">
      <w:tc>
        <w:tcPr>
          <w:tcW w:w="3001" w:type="dxa"/>
        </w:tcPr>
        <w:p w14:paraId="7934B505" w14:textId="4A528027" w:rsidR="00547BFB" w:rsidRPr="00C16687" w:rsidRDefault="00AA3C7B" w:rsidP="001F142E">
          <w:pPr>
            <w:pStyle w:val="Footer"/>
            <w:spacing w:before="0" w:beforeAutospacing="0" w:after="0" w:afterAutospacing="0" w:line="240" w:lineRule="auto"/>
            <w:ind w:firstLine="0"/>
            <w:rPr>
              <w:sz w:val="24"/>
            </w:rPr>
          </w:pPr>
          <w:r w:rsidRPr="76732287">
            <w:rPr>
              <w:sz w:val="24"/>
            </w:rPr>
            <w:t xml:space="preserve">Nhóm </w:t>
          </w:r>
          <w:r w:rsidR="76732287" w:rsidRPr="76732287">
            <w:rPr>
              <w:sz w:val="24"/>
            </w:rPr>
            <w:t>03</w:t>
          </w:r>
        </w:p>
      </w:tc>
      <w:tc>
        <w:tcPr>
          <w:tcW w:w="3001" w:type="dxa"/>
        </w:tcPr>
        <w:sdt>
          <w:sdtPr>
            <w:rPr>
              <w:sz w:val="24"/>
              <w:szCs w:val="22"/>
            </w:rPr>
            <w:id w:val="-1480069369"/>
            <w:docPartObj>
              <w:docPartGallery w:val="Page Numbers (Bottom of Page)"/>
              <w:docPartUnique/>
            </w:docPartObj>
          </w:sdtPr>
          <w:sdtEndPr>
            <w:rPr>
              <w:szCs w:val="24"/>
            </w:rPr>
          </w:sdtEndPr>
          <w:sdtContent>
            <w:p w14:paraId="76116E5C" w14:textId="77777777" w:rsidR="00547BFB" w:rsidRPr="00C16687" w:rsidRDefault="00547BFB" w:rsidP="00997A12">
              <w:pPr>
                <w:pStyle w:val="Footer"/>
                <w:ind w:firstLine="0"/>
                <w:jc w:val="center"/>
                <w:rPr>
                  <w:sz w:val="24"/>
                  <w:szCs w:val="22"/>
                </w:rPr>
              </w:pPr>
              <w:r w:rsidRPr="00C16687">
                <w:rPr>
                  <w:sz w:val="24"/>
                  <w:szCs w:val="22"/>
                </w:rPr>
                <w:fldChar w:fldCharType="begin"/>
              </w:r>
              <w:r w:rsidRPr="00C16687">
                <w:rPr>
                  <w:sz w:val="24"/>
                  <w:szCs w:val="22"/>
                </w:rPr>
                <w:instrText xml:space="preserve"> PAGE   \* MERGEFORMAT </w:instrText>
              </w:r>
              <w:r w:rsidRPr="00C16687">
                <w:rPr>
                  <w:sz w:val="24"/>
                  <w:szCs w:val="22"/>
                </w:rPr>
                <w:fldChar w:fldCharType="separate"/>
              </w:r>
              <w:r>
                <w:rPr>
                  <w:noProof/>
                  <w:sz w:val="24"/>
                  <w:szCs w:val="22"/>
                </w:rPr>
                <w:t>18</w:t>
              </w:r>
              <w:r w:rsidRPr="00C16687">
                <w:rPr>
                  <w:noProof/>
                  <w:sz w:val="24"/>
                  <w:szCs w:val="22"/>
                </w:rPr>
                <w:fldChar w:fldCharType="end"/>
              </w:r>
            </w:p>
          </w:sdtContent>
        </w:sdt>
      </w:tc>
      <w:tc>
        <w:tcPr>
          <w:tcW w:w="3002" w:type="dxa"/>
        </w:tcPr>
        <w:p w14:paraId="15C3AED8" w14:textId="773C49CA" w:rsidR="00547BFB" w:rsidRPr="00C16687" w:rsidRDefault="00547BFB" w:rsidP="00185F72">
          <w:pPr>
            <w:pStyle w:val="Footer"/>
            <w:ind w:firstLine="0"/>
            <w:jc w:val="right"/>
            <w:rPr>
              <w:sz w:val="24"/>
              <w:szCs w:val="22"/>
            </w:rPr>
          </w:pPr>
        </w:p>
      </w:tc>
    </w:tr>
  </w:tbl>
  <w:p w14:paraId="0BC559DD" w14:textId="77777777" w:rsidR="00547BFB" w:rsidRPr="00155C1D" w:rsidRDefault="00547BFB" w:rsidP="00155C1D">
    <w:pPr>
      <w:pStyle w:val="Footer"/>
      <w:ind w:firstLine="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A91E1" w14:textId="77777777" w:rsidR="00587C3E" w:rsidRDefault="00587C3E">
      <w:r>
        <w:separator/>
      </w:r>
    </w:p>
    <w:p w14:paraId="76EB2C24" w14:textId="77777777" w:rsidR="00587C3E" w:rsidRDefault="00587C3E"/>
  </w:footnote>
  <w:footnote w:type="continuationSeparator" w:id="0">
    <w:p w14:paraId="7E7E31F8" w14:textId="77777777" w:rsidR="00587C3E" w:rsidRDefault="00587C3E">
      <w:r>
        <w:continuationSeparator/>
      </w:r>
    </w:p>
    <w:p w14:paraId="4A50029C" w14:textId="77777777" w:rsidR="00587C3E" w:rsidRDefault="00587C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3A2F3" w14:textId="77777777" w:rsidR="00547BFB" w:rsidRDefault="00547BFB"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788"/>
    </w:tblGrid>
    <w:tr w:rsidR="00547BFB" w:rsidRPr="0083001B" w14:paraId="4F9460FD" w14:textId="77777777" w:rsidTr="009165B5">
      <w:tc>
        <w:tcPr>
          <w:tcW w:w="9004" w:type="dxa"/>
          <w:shd w:val="clear" w:color="auto" w:fill="FAFAFA"/>
        </w:tcPr>
        <w:p w14:paraId="014F058B" w14:textId="181E5190" w:rsidR="0083001B" w:rsidRPr="0083001B" w:rsidRDefault="00547BFB" w:rsidP="008E29DD">
          <w:pPr>
            <w:pStyle w:val="Header"/>
            <w:spacing w:before="0" w:line="240" w:lineRule="auto"/>
            <w:ind w:firstLine="0"/>
            <w:rPr>
              <w:i/>
              <w:sz w:val="24"/>
            </w:rPr>
          </w:pPr>
          <w:r w:rsidRPr="0083001B">
            <w:rPr>
              <w:i/>
              <w:sz w:val="24"/>
            </w:rPr>
            <w:t>Bài tập lớn</w:t>
          </w:r>
          <w:r w:rsidR="0083001B" w:rsidRPr="0083001B">
            <w:rPr>
              <w:i/>
              <w:sz w:val="24"/>
            </w:rPr>
            <w:t xml:space="preserve"> môn Phân T</w:t>
          </w:r>
          <w:r w:rsidR="0083001B">
            <w:rPr>
              <w:i/>
              <w:sz w:val="24"/>
            </w:rPr>
            <w:t>ích Thiết Kế Hệ Thống</w:t>
          </w:r>
        </w:p>
      </w:tc>
    </w:tr>
  </w:tbl>
  <w:p w14:paraId="0A59AC4C" w14:textId="77777777" w:rsidR="00547BFB" w:rsidRPr="0083001B" w:rsidRDefault="00547BFB"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CFDDF" w14:textId="77777777" w:rsidR="00547BFB" w:rsidRDefault="00547B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796"/>
    <w:multiLevelType w:val="hybridMultilevel"/>
    <w:tmpl w:val="FBE2B732"/>
    <w:lvl w:ilvl="0" w:tplc="8850F5EA">
      <w:start w:val="1"/>
      <w:numFmt w:val="decimal"/>
      <w:lvlText w:val="%1"/>
      <w:lvlJc w:val="left"/>
      <w:pPr>
        <w:ind w:left="1352"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 w15:restartNumberingAfterBreak="0">
    <w:nsid w:val="03F63042"/>
    <w:multiLevelType w:val="multilevel"/>
    <w:tmpl w:val="24F2BA42"/>
    <w:lvl w:ilvl="0">
      <w:start w:val="1"/>
      <w:numFmt w:val="decimal"/>
      <w:pStyle w:val="Heading1"/>
      <w:suff w:val="nothing"/>
      <w:lvlText w:val="CHƯƠNG %1"/>
      <w:lvlJc w:val="left"/>
      <w:pPr>
        <w:ind w:left="992" w:firstLine="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810" w:hanging="720"/>
      </w:pPr>
      <w:rPr>
        <w:rFonts w:hint="default"/>
        <w:b/>
        <w:i/>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42D4F45"/>
    <w:multiLevelType w:val="hybridMultilevel"/>
    <w:tmpl w:val="597A3234"/>
    <w:lvl w:ilvl="0" w:tplc="3C9A2E54">
      <w:start w:val="1"/>
      <w:numFmt w:val="upperLetter"/>
      <w:pStyle w:val="Heading4"/>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E743C0"/>
    <w:multiLevelType w:val="multilevel"/>
    <w:tmpl w:val="AD6C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D4330"/>
    <w:multiLevelType w:val="multilevel"/>
    <w:tmpl w:val="9370D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131FF"/>
    <w:multiLevelType w:val="multilevel"/>
    <w:tmpl w:val="9782FC9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C0F59A3"/>
    <w:multiLevelType w:val="hybridMultilevel"/>
    <w:tmpl w:val="EED27AE6"/>
    <w:lvl w:ilvl="0" w:tplc="042A0003">
      <w:start w:val="1"/>
      <w:numFmt w:val="bullet"/>
      <w:lvlText w:val="o"/>
      <w:lvlJc w:val="left"/>
      <w:pPr>
        <w:ind w:left="1353" w:hanging="360"/>
      </w:pPr>
      <w:rPr>
        <w:rFonts w:ascii="Courier New" w:hAnsi="Courier New" w:cs="Courier New" w:hint="default"/>
      </w:rPr>
    </w:lvl>
    <w:lvl w:ilvl="1" w:tplc="042A0001">
      <w:start w:val="1"/>
      <w:numFmt w:val="bullet"/>
      <w:lvlText w:val=""/>
      <w:lvlJc w:val="left"/>
      <w:pPr>
        <w:ind w:left="786"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E017A51"/>
    <w:multiLevelType w:val="hybridMultilevel"/>
    <w:tmpl w:val="430CA664"/>
    <w:lvl w:ilvl="0" w:tplc="CFF0E292">
      <w:start w:val="1"/>
      <w:numFmt w:val="lowerLetter"/>
      <w:pStyle w:val="Heading5"/>
      <w:lvlText w:val="%1."/>
      <w:lvlJc w:val="left"/>
      <w:pPr>
        <w:ind w:left="786"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FE3A89"/>
    <w:multiLevelType w:val="hybridMultilevel"/>
    <w:tmpl w:val="97482364"/>
    <w:lvl w:ilvl="0" w:tplc="042A0003">
      <w:start w:val="1"/>
      <w:numFmt w:val="bullet"/>
      <w:lvlText w:val="o"/>
      <w:lvlJc w:val="left"/>
      <w:pPr>
        <w:ind w:left="1352" w:hanging="360"/>
      </w:pPr>
      <w:rPr>
        <w:rFonts w:ascii="Courier New" w:hAnsi="Courier New" w:cs="Courier New"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9" w15:restartNumberingAfterBreak="0">
    <w:nsid w:val="152135E9"/>
    <w:multiLevelType w:val="multilevel"/>
    <w:tmpl w:val="BC28EE5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184664CA"/>
    <w:multiLevelType w:val="multilevel"/>
    <w:tmpl w:val="C314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66006"/>
    <w:multiLevelType w:val="hybridMultilevel"/>
    <w:tmpl w:val="053C4ED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2" w15:restartNumberingAfterBreak="0">
    <w:nsid w:val="1C052FCD"/>
    <w:multiLevelType w:val="hybridMultilevel"/>
    <w:tmpl w:val="C3588BA0"/>
    <w:lvl w:ilvl="0" w:tplc="845081CA">
      <w:start w:val="1"/>
      <w:numFmt w:val="bullet"/>
      <w:lvlText w:val="o"/>
      <w:lvlJc w:val="left"/>
      <w:pPr>
        <w:ind w:left="1440" w:hanging="360"/>
      </w:pPr>
      <w:rPr>
        <w:rFonts w:ascii="Courier New" w:hAnsi="Courier New" w:hint="default"/>
      </w:rPr>
    </w:lvl>
    <w:lvl w:ilvl="1" w:tplc="97E26380" w:tentative="1">
      <w:start w:val="1"/>
      <w:numFmt w:val="bullet"/>
      <w:lvlText w:val="o"/>
      <w:lvlJc w:val="left"/>
      <w:pPr>
        <w:ind w:left="2160" w:hanging="360"/>
      </w:pPr>
      <w:rPr>
        <w:rFonts w:ascii="Courier New" w:hAnsi="Courier New" w:hint="default"/>
      </w:rPr>
    </w:lvl>
    <w:lvl w:ilvl="2" w:tplc="85628D84" w:tentative="1">
      <w:start w:val="1"/>
      <w:numFmt w:val="bullet"/>
      <w:lvlText w:val=""/>
      <w:lvlJc w:val="left"/>
      <w:pPr>
        <w:ind w:left="2880" w:hanging="360"/>
      </w:pPr>
      <w:rPr>
        <w:rFonts w:ascii="Wingdings" w:hAnsi="Wingdings" w:hint="default"/>
      </w:rPr>
    </w:lvl>
    <w:lvl w:ilvl="3" w:tplc="736C956C" w:tentative="1">
      <w:start w:val="1"/>
      <w:numFmt w:val="bullet"/>
      <w:lvlText w:val=""/>
      <w:lvlJc w:val="left"/>
      <w:pPr>
        <w:ind w:left="3600" w:hanging="360"/>
      </w:pPr>
      <w:rPr>
        <w:rFonts w:ascii="Symbol" w:hAnsi="Symbol" w:hint="default"/>
      </w:rPr>
    </w:lvl>
    <w:lvl w:ilvl="4" w:tplc="D1BE1CE4" w:tentative="1">
      <w:start w:val="1"/>
      <w:numFmt w:val="bullet"/>
      <w:lvlText w:val="o"/>
      <w:lvlJc w:val="left"/>
      <w:pPr>
        <w:ind w:left="4320" w:hanging="360"/>
      </w:pPr>
      <w:rPr>
        <w:rFonts w:ascii="Courier New" w:hAnsi="Courier New" w:hint="default"/>
      </w:rPr>
    </w:lvl>
    <w:lvl w:ilvl="5" w:tplc="BF828708" w:tentative="1">
      <w:start w:val="1"/>
      <w:numFmt w:val="bullet"/>
      <w:lvlText w:val=""/>
      <w:lvlJc w:val="left"/>
      <w:pPr>
        <w:ind w:left="5040" w:hanging="360"/>
      </w:pPr>
      <w:rPr>
        <w:rFonts w:ascii="Wingdings" w:hAnsi="Wingdings" w:hint="default"/>
      </w:rPr>
    </w:lvl>
    <w:lvl w:ilvl="6" w:tplc="BC06DF88" w:tentative="1">
      <w:start w:val="1"/>
      <w:numFmt w:val="bullet"/>
      <w:lvlText w:val=""/>
      <w:lvlJc w:val="left"/>
      <w:pPr>
        <w:ind w:left="5760" w:hanging="360"/>
      </w:pPr>
      <w:rPr>
        <w:rFonts w:ascii="Symbol" w:hAnsi="Symbol" w:hint="default"/>
      </w:rPr>
    </w:lvl>
    <w:lvl w:ilvl="7" w:tplc="0A281A6E" w:tentative="1">
      <w:start w:val="1"/>
      <w:numFmt w:val="bullet"/>
      <w:lvlText w:val="o"/>
      <w:lvlJc w:val="left"/>
      <w:pPr>
        <w:ind w:left="6480" w:hanging="360"/>
      </w:pPr>
      <w:rPr>
        <w:rFonts w:ascii="Courier New" w:hAnsi="Courier New" w:hint="default"/>
      </w:rPr>
    </w:lvl>
    <w:lvl w:ilvl="8" w:tplc="41E68484" w:tentative="1">
      <w:start w:val="1"/>
      <w:numFmt w:val="bullet"/>
      <w:lvlText w:val=""/>
      <w:lvlJc w:val="left"/>
      <w:pPr>
        <w:ind w:left="7200" w:hanging="360"/>
      </w:pPr>
      <w:rPr>
        <w:rFonts w:ascii="Wingdings" w:hAnsi="Wingdings" w:hint="default"/>
      </w:rPr>
    </w:lvl>
  </w:abstractNum>
  <w:abstractNum w:abstractNumId="13" w15:restartNumberingAfterBreak="0">
    <w:nsid w:val="1C29103F"/>
    <w:multiLevelType w:val="hybridMultilevel"/>
    <w:tmpl w:val="E2B4BAA2"/>
    <w:lvl w:ilvl="0" w:tplc="845081CA">
      <w:start w:val="1"/>
      <w:numFmt w:val="bullet"/>
      <w:lvlText w:val="o"/>
      <w:lvlJc w:val="left"/>
      <w:pPr>
        <w:ind w:left="1352" w:hanging="360"/>
      </w:pPr>
      <w:rPr>
        <w:rFonts w:ascii="Courier New" w:hAnsi="Courier New"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4" w15:restartNumberingAfterBreak="0">
    <w:nsid w:val="1D9B75E3"/>
    <w:multiLevelType w:val="multilevel"/>
    <w:tmpl w:val="C178BC4C"/>
    <w:lvl w:ilvl="0">
      <w:start w:val="1"/>
      <w:numFmt w:val="bullet"/>
      <w:lvlText w:val=""/>
      <w:lvlJc w:val="left"/>
      <w:pPr>
        <w:tabs>
          <w:tab w:val="num" w:pos="2089"/>
        </w:tabs>
        <w:ind w:left="2089" w:hanging="360"/>
      </w:pPr>
      <w:rPr>
        <w:rFonts w:ascii="Symbol" w:hAnsi="Symbol" w:hint="default"/>
        <w:sz w:val="20"/>
      </w:rPr>
    </w:lvl>
    <w:lvl w:ilvl="1">
      <w:start w:val="1"/>
      <w:numFmt w:val="bullet"/>
      <w:lvlText w:val="o"/>
      <w:lvlJc w:val="left"/>
      <w:pPr>
        <w:tabs>
          <w:tab w:val="num" w:pos="2809"/>
        </w:tabs>
        <w:ind w:left="2809" w:hanging="360"/>
      </w:pPr>
      <w:rPr>
        <w:rFonts w:ascii="Courier New" w:hAnsi="Courier New" w:hint="default"/>
        <w:sz w:val="20"/>
      </w:rPr>
    </w:lvl>
    <w:lvl w:ilvl="2">
      <w:start w:val="1"/>
      <w:numFmt w:val="bullet"/>
      <w:lvlText w:val=""/>
      <w:lvlJc w:val="left"/>
      <w:pPr>
        <w:tabs>
          <w:tab w:val="num" w:pos="3529"/>
        </w:tabs>
        <w:ind w:left="3529" w:hanging="360"/>
      </w:pPr>
      <w:rPr>
        <w:rFonts w:ascii="Wingdings" w:hAnsi="Wingdings" w:hint="default"/>
        <w:sz w:val="20"/>
      </w:rPr>
    </w:lvl>
    <w:lvl w:ilvl="3" w:tentative="1">
      <w:start w:val="1"/>
      <w:numFmt w:val="bullet"/>
      <w:lvlText w:val=""/>
      <w:lvlJc w:val="left"/>
      <w:pPr>
        <w:tabs>
          <w:tab w:val="num" w:pos="4249"/>
        </w:tabs>
        <w:ind w:left="4249" w:hanging="360"/>
      </w:pPr>
      <w:rPr>
        <w:rFonts w:ascii="Wingdings" w:hAnsi="Wingdings" w:hint="default"/>
        <w:sz w:val="20"/>
      </w:rPr>
    </w:lvl>
    <w:lvl w:ilvl="4" w:tentative="1">
      <w:start w:val="1"/>
      <w:numFmt w:val="bullet"/>
      <w:lvlText w:val=""/>
      <w:lvlJc w:val="left"/>
      <w:pPr>
        <w:tabs>
          <w:tab w:val="num" w:pos="4969"/>
        </w:tabs>
        <w:ind w:left="4969" w:hanging="360"/>
      </w:pPr>
      <w:rPr>
        <w:rFonts w:ascii="Wingdings" w:hAnsi="Wingdings" w:hint="default"/>
        <w:sz w:val="20"/>
      </w:rPr>
    </w:lvl>
    <w:lvl w:ilvl="5" w:tentative="1">
      <w:start w:val="1"/>
      <w:numFmt w:val="bullet"/>
      <w:lvlText w:val=""/>
      <w:lvlJc w:val="left"/>
      <w:pPr>
        <w:tabs>
          <w:tab w:val="num" w:pos="5689"/>
        </w:tabs>
        <w:ind w:left="5689" w:hanging="360"/>
      </w:pPr>
      <w:rPr>
        <w:rFonts w:ascii="Wingdings" w:hAnsi="Wingdings" w:hint="default"/>
        <w:sz w:val="20"/>
      </w:rPr>
    </w:lvl>
    <w:lvl w:ilvl="6" w:tentative="1">
      <w:start w:val="1"/>
      <w:numFmt w:val="bullet"/>
      <w:lvlText w:val=""/>
      <w:lvlJc w:val="left"/>
      <w:pPr>
        <w:tabs>
          <w:tab w:val="num" w:pos="6409"/>
        </w:tabs>
        <w:ind w:left="6409" w:hanging="360"/>
      </w:pPr>
      <w:rPr>
        <w:rFonts w:ascii="Wingdings" w:hAnsi="Wingdings" w:hint="default"/>
        <w:sz w:val="20"/>
      </w:rPr>
    </w:lvl>
    <w:lvl w:ilvl="7" w:tentative="1">
      <w:start w:val="1"/>
      <w:numFmt w:val="bullet"/>
      <w:lvlText w:val=""/>
      <w:lvlJc w:val="left"/>
      <w:pPr>
        <w:tabs>
          <w:tab w:val="num" w:pos="7129"/>
        </w:tabs>
        <w:ind w:left="7129" w:hanging="360"/>
      </w:pPr>
      <w:rPr>
        <w:rFonts w:ascii="Wingdings" w:hAnsi="Wingdings" w:hint="default"/>
        <w:sz w:val="20"/>
      </w:rPr>
    </w:lvl>
    <w:lvl w:ilvl="8" w:tentative="1">
      <w:start w:val="1"/>
      <w:numFmt w:val="bullet"/>
      <w:lvlText w:val=""/>
      <w:lvlJc w:val="left"/>
      <w:pPr>
        <w:tabs>
          <w:tab w:val="num" w:pos="7849"/>
        </w:tabs>
        <w:ind w:left="7849" w:hanging="360"/>
      </w:pPr>
      <w:rPr>
        <w:rFonts w:ascii="Wingdings" w:hAnsi="Wingdings" w:hint="default"/>
        <w:sz w:val="20"/>
      </w:rPr>
    </w:lvl>
  </w:abstractNum>
  <w:abstractNum w:abstractNumId="15" w15:restartNumberingAfterBreak="0">
    <w:nsid w:val="1E269A4B"/>
    <w:multiLevelType w:val="hybridMultilevel"/>
    <w:tmpl w:val="FFFFFFFF"/>
    <w:lvl w:ilvl="0" w:tplc="888A99B8">
      <w:start w:val="1"/>
      <w:numFmt w:val="decimal"/>
      <w:lvlText w:val="%1."/>
      <w:lvlJc w:val="left"/>
      <w:pPr>
        <w:ind w:left="1494" w:hanging="360"/>
      </w:pPr>
    </w:lvl>
    <w:lvl w:ilvl="1" w:tplc="93E4FFC0">
      <w:start w:val="1"/>
      <w:numFmt w:val="lowerLetter"/>
      <w:lvlText w:val="%2."/>
      <w:lvlJc w:val="left"/>
      <w:pPr>
        <w:ind w:left="2214" w:hanging="360"/>
      </w:pPr>
    </w:lvl>
    <w:lvl w:ilvl="2" w:tplc="23E8F520">
      <w:start w:val="1"/>
      <w:numFmt w:val="lowerRoman"/>
      <w:lvlText w:val="%3."/>
      <w:lvlJc w:val="right"/>
      <w:pPr>
        <w:ind w:left="2934" w:hanging="180"/>
      </w:pPr>
    </w:lvl>
    <w:lvl w:ilvl="3" w:tplc="8BE8E66E">
      <w:start w:val="1"/>
      <w:numFmt w:val="decimal"/>
      <w:lvlText w:val="%4."/>
      <w:lvlJc w:val="left"/>
      <w:pPr>
        <w:ind w:left="3654" w:hanging="360"/>
      </w:pPr>
    </w:lvl>
    <w:lvl w:ilvl="4" w:tplc="8F5AE9CE">
      <w:start w:val="1"/>
      <w:numFmt w:val="lowerLetter"/>
      <w:lvlText w:val="%5."/>
      <w:lvlJc w:val="left"/>
      <w:pPr>
        <w:ind w:left="4374" w:hanging="360"/>
      </w:pPr>
    </w:lvl>
    <w:lvl w:ilvl="5" w:tplc="0CF21F60">
      <w:start w:val="1"/>
      <w:numFmt w:val="lowerRoman"/>
      <w:lvlText w:val="%6."/>
      <w:lvlJc w:val="right"/>
      <w:pPr>
        <w:ind w:left="5094" w:hanging="180"/>
      </w:pPr>
    </w:lvl>
    <w:lvl w:ilvl="6" w:tplc="201893FC">
      <w:start w:val="1"/>
      <w:numFmt w:val="decimal"/>
      <w:lvlText w:val="%7."/>
      <w:lvlJc w:val="left"/>
      <w:pPr>
        <w:ind w:left="5814" w:hanging="360"/>
      </w:pPr>
    </w:lvl>
    <w:lvl w:ilvl="7" w:tplc="A96CFD6C">
      <w:start w:val="1"/>
      <w:numFmt w:val="lowerLetter"/>
      <w:lvlText w:val="%8."/>
      <w:lvlJc w:val="left"/>
      <w:pPr>
        <w:ind w:left="6534" w:hanging="360"/>
      </w:pPr>
    </w:lvl>
    <w:lvl w:ilvl="8" w:tplc="D026E402">
      <w:start w:val="1"/>
      <w:numFmt w:val="lowerRoman"/>
      <w:lvlText w:val="%9."/>
      <w:lvlJc w:val="right"/>
      <w:pPr>
        <w:ind w:left="7254" w:hanging="180"/>
      </w:pPr>
    </w:lvl>
  </w:abstractNum>
  <w:abstractNum w:abstractNumId="16" w15:restartNumberingAfterBreak="0">
    <w:nsid w:val="1E945A7E"/>
    <w:multiLevelType w:val="multilevel"/>
    <w:tmpl w:val="EFA89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63C53"/>
    <w:multiLevelType w:val="multilevel"/>
    <w:tmpl w:val="EBF24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772213"/>
    <w:multiLevelType w:val="hybridMultilevel"/>
    <w:tmpl w:val="C32033F6"/>
    <w:lvl w:ilvl="0" w:tplc="042A0003">
      <w:start w:val="1"/>
      <w:numFmt w:val="bullet"/>
      <w:lvlText w:val="o"/>
      <w:lvlJc w:val="left"/>
      <w:pPr>
        <w:ind w:left="1352" w:hanging="360"/>
      </w:pPr>
      <w:rPr>
        <w:rFonts w:ascii="Courier New" w:hAnsi="Courier New" w:cs="Courier New"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9" w15:restartNumberingAfterBreak="0">
    <w:nsid w:val="24B27D33"/>
    <w:multiLevelType w:val="multilevel"/>
    <w:tmpl w:val="DCE27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BE371F"/>
    <w:multiLevelType w:val="multilevel"/>
    <w:tmpl w:val="D11E1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7A54E8"/>
    <w:multiLevelType w:val="multilevel"/>
    <w:tmpl w:val="EFA89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65EBF"/>
    <w:multiLevelType w:val="multilevel"/>
    <w:tmpl w:val="EFA8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372C45"/>
    <w:multiLevelType w:val="multilevel"/>
    <w:tmpl w:val="214C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6913A4"/>
    <w:multiLevelType w:val="hybridMultilevel"/>
    <w:tmpl w:val="7DD601C4"/>
    <w:lvl w:ilvl="0" w:tplc="845081CA">
      <w:start w:val="1"/>
      <w:numFmt w:val="bullet"/>
      <w:lvlText w:val="o"/>
      <w:lvlJc w:val="left"/>
      <w:pPr>
        <w:ind w:left="1352" w:hanging="360"/>
      </w:pPr>
      <w:rPr>
        <w:rFonts w:ascii="Courier New" w:hAnsi="Courier New"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5" w15:restartNumberingAfterBreak="0">
    <w:nsid w:val="28C70CE3"/>
    <w:multiLevelType w:val="multilevel"/>
    <w:tmpl w:val="2A6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2015D7"/>
    <w:multiLevelType w:val="multilevel"/>
    <w:tmpl w:val="EFA8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1D00E7"/>
    <w:multiLevelType w:val="multilevel"/>
    <w:tmpl w:val="7982D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33677B"/>
    <w:multiLevelType w:val="multilevel"/>
    <w:tmpl w:val="3446E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8C1E78"/>
    <w:multiLevelType w:val="multilevel"/>
    <w:tmpl w:val="7FEA9C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E701EA"/>
    <w:multiLevelType w:val="multilevel"/>
    <w:tmpl w:val="2F14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F217A0"/>
    <w:multiLevelType w:val="hybridMultilevel"/>
    <w:tmpl w:val="F3B27516"/>
    <w:lvl w:ilvl="0" w:tplc="04090001">
      <w:start w:val="1"/>
      <w:numFmt w:val="bullet"/>
      <w:lvlText w:val=""/>
      <w:lvlJc w:val="left"/>
      <w:pPr>
        <w:ind w:left="2061" w:hanging="360"/>
      </w:pPr>
      <w:rPr>
        <w:rFonts w:ascii="Symbol" w:hAnsi="Symbol"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32" w15:restartNumberingAfterBreak="0">
    <w:nsid w:val="308650C0"/>
    <w:multiLevelType w:val="hybridMultilevel"/>
    <w:tmpl w:val="FFFFFFFF"/>
    <w:lvl w:ilvl="0" w:tplc="05723CE2">
      <w:start w:val="1"/>
      <w:numFmt w:val="decimal"/>
      <w:lvlText w:val="%1."/>
      <w:lvlJc w:val="left"/>
      <w:pPr>
        <w:ind w:left="1494" w:hanging="360"/>
      </w:pPr>
    </w:lvl>
    <w:lvl w:ilvl="1" w:tplc="1482396C">
      <w:start w:val="1"/>
      <w:numFmt w:val="lowerLetter"/>
      <w:lvlText w:val="%2."/>
      <w:lvlJc w:val="left"/>
      <w:pPr>
        <w:ind w:left="2214" w:hanging="360"/>
      </w:pPr>
    </w:lvl>
    <w:lvl w:ilvl="2" w:tplc="41409766">
      <w:start w:val="1"/>
      <w:numFmt w:val="lowerRoman"/>
      <w:lvlText w:val="%3."/>
      <w:lvlJc w:val="right"/>
      <w:pPr>
        <w:ind w:left="2934" w:hanging="180"/>
      </w:pPr>
    </w:lvl>
    <w:lvl w:ilvl="3" w:tplc="B3AAFAC4">
      <w:start w:val="1"/>
      <w:numFmt w:val="decimal"/>
      <w:lvlText w:val="%4."/>
      <w:lvlJc w:val="left"/>
      <w:pPr>
        <w:ind w:left="3654" w:hanging="360"/>
      </w:pPr>
    </w:lvl>
    <w:lvl w:ilvl="4" w:tplc="F5C0578A">
      <w:start w:val="1"/>
      <w:numFmt w:val="lowerLetter"/>
      <w:lvlText w:val="%5."/>
      <w:lvlJc w:val="left"/>
      <w:pPr>
        <w:ind w:left="4374" w:hanging="360"/>
      </w:pPr>
    </w:lvl>
    <w:lvl w:ilvl="5" w:tplc="B8CC23BE">
      <w:start w:val="1"/>
      <w:numFmt w:val="lowerRoman"/>
      <w:lvlText w:val="%6."/>
      <w:lvlJc w:val="right"/>
      <w:pPr>
        <w:ind w:left="5094" w:hanging="180"/>
      </w:pPr>
    </w:lvl>
    <w:lvl w:ilvl="6" w:tplc="A13AC7FC">
      <w:start w:val="1"/>
      <w:numFmt w:val="decimal"/>
      <w:lvlText w:val="%7."/>
      <w:lvlJc w:val="left"/>
      <w:pPr>
        <w:ind w:left="5814" w:hanging="360"/>
      </w:pPr>
    </w:lvl>
    <w:lvl w:ilvl="7" w:tplc="A1B29F52">
      <w:start w:val="1"/>
      <w:numFmt w:val="lowerLetter"/>
      <w:lvlText w:val="%8."/>
      <w:lvlJc w:val="left"/>
      <w:pPr>
        <w:ind w:left="6534" w:hanging="360"/>
      </w:pPr>
    </w:lvl>
    <w:lvl w:ilvl="8" w:tplc="A8D68746">
      <w:start w:val="1"/>
      <w:numFmt w:val="lowerRoman"/>
      <w:lvlText w:val="%9."/>
      <w:lvlJc w:val="right"/>
      <w:pPr>
        <w:ind w:left="7254" w:hanging="180"/>
      </w:pPr>
    </w:lvl>
  </w:abstractNum>
  <w:abstractNum w:abstractNumId="33" w15:restartNumberingAfterBreak="0">
    <w:nsid w:val="334B7735"/>
    <w:multiLevelType w:val="multilevel"/>
    <w:tmpl w:val="EFA8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A12619"/>
    <w:multiLevelType w:val="multilevel"/>
    <w:tmpl w:val="9530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CC2817"/>
    <w:multiLevelType w:val="multilevel"/>
    <w:tmpl w:val="7DB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6214AA"/>
    <w:multiLevelType w:val="hybridMultilevel"/>
    <w:tmpl w:val="DC7E7948"/>
    <w:lvl w:ilvl="0" w:tplc="F2F4237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3DCB51F8"/>
    <w:multiLevelType w:val="multilevel"/>
    <w:tmpl w:val="D5FA5E58"/>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38" w15:restartNumberingAfterBreak="0">
    <w:nsid w:val="3DF46E3E"/>
    <w:multiLevelType w:val="hybridMultilevel"/>
    <w:tmpl w:val="71BA855E"/>
    <w:lvl w:ilvl="0" w:tplc="04090001">
      <w:start w:val="1"/>
      <w:numFmt w:val="bullet"/>
      <w:lvlText w:val=""/>
      <w:lvlJc w:val="left"/>
      <w:pPr>
        <w:ind w:left="2061" w:hanging="360"/>
      </w:pPr>
      <w:rPr>
        <w:rFonts w:ascii="Symbol" w:hAnsi="Symbol" w:hint="default"/>
      </w:rPr>
    </w:lvl>
    <w:lvl w:ilvl="1" w:tplc="FFFFFFFF" w:tentative="1">
      <w:start w:val="1"/>
      <w:numFmt w:val="bullet"/>
      <w:lvlText w:val="o"/>
      <w:lvlJc w:val="left"/>
      <w:pPr>
        <w:ind w:left="2781" w:hanging="360"/>
      </w:pPr>
      <w:rPr>
        <w:rFonts w:ascii="Courier New" w:hAnsi="Courier New" w:cs="Courier New" w:hint="default"/>
      </w:rPr>
    </w:lvl>
    <w:lvl w:ilvl="2" w:tplc="FFFFFFFF" w:tentative="1">
      <w:start w:val="1"/>
      <w:numFmt w:val="bullet"/>
      <w:lvlText w:val=""/>
      <w:lvlJc w:val="left"/>
      <w:pPr>
        <w:ind w:left="3501" w:hanging="360"/>
      </w:pPr>
      <w:rPr>
        <w:rFonts w:ascii="Wingdings" w:hAnsi="Wingdings" w:hint="default"/>
      </w:rPr>
    </w:lvl>
    <w:lvl w:ilvl="3" w:tplc="FFFFFFFF" w:tentative="1">
      <w:start w:val="1"/>
      <w:numFmt w:val="bullet"/>
      <w:lvlText w:val=""/>
      <w:lvlJc w:val="left"/>
      <w:pPr>
        <w:ind w:left="4221" w:hanging="360"/>
      </w:pPr>
      <w:rPr>
        <w:rFonts w:ascii="Symbol" w:hAnsi="Symbol" w:hint="default"/>
      </w:rPr>
    </w:lvl>
    <w:lvl w:ilvl="4" w:tplc="FFFFFFFF" w:tentative="1">
      <w:start w:val="1"/>
      <w:numFmt w:val="bullet"/>
      <w:lvlText w:val="o"/>
      <w:lvlJc w:val="left"/>
      <w:pPr>
        <w:ind w:left="4941" w:hanging="360"/>
      </w:pPr>
      <w:rPr>
        <w:rFonts w:ascii="Courier New" w:hAnsi="Courier New" w:cs="Courier New" w:hint="default"/>
      </w:rPr>
    </w:lvl>
    <w:lvl w:ilvl="5" w:tplc="FFFFFFFF" w:tentative="1">
      <w:start w:val="1"/>
      <w:numFmt w:val="bullet"/>
      <w:lvlText w:val=""/>
      <w:lvlJc w:val="left"/>
      <w:pPr>
        <w:ind w:left="5661" w:hanging="360"/>
      </w:pPr>
      <w:rPr>
        <w:rFonts w:ascii="Wingdings" w:hAnsi="Wingdings" w:hint="default"/>
      </w:rPr>
    </w:lvl>
    <w:lvl w:ilvl="6" w:tplc="FFFFFFFF" w:tentative="1">
      <w:start w:val="1"/>
      <w:numFmt w:val="bullet"/>
      <w:lvlText w:val=""/>
      <w:lvlJc w:val="left"/>
      <w:pPr>
        <w:ind w:left="6381" w:hanging="360"/>
      </w:pPr>
      <w:rPr>
        <w:rFonts w:ascii="Symbol" w:hAnsi="Symbol" w:hint="default"/>
      </w:rPr>
    </w:lvl>
    <w:lvl w:ilvl="7" w:tplc="FFFFFFFF" w:tentative="1">
      <w:start w:val="1"/>
      <w:numFmt w:val="bullet"/>
      <w:lvlText w:val="o"/>
      <w:lvlJc w:val="left"/>
      <w:pPr>
        <w:ind w:left="7101" w:hanging="360"/>
      </w:pPr>
      <w:rPr>
        <w:rFonts w:ascii="Courier New" w:hAnsi="Courier New" w:cs="Courier New" w:hint="default"/>
      </w:rPr>
    </w:lvl>
    <w:lvl w:ilvl="8" w:tplc="FFFFFFFF" w:tentative="1">
      <w:start w:val="1"/>
      <w:numFmt w:val="bullet"/>
      <w:lvlText w:val=""/>
      <w:lvlJc w:val="left"/>
      <w:pPr>
        <w:ind w:left="7821" w:hanging="360"/>
      </w:pPr>
      <w:rPr>
        <w:rFonts w:ascii="Wingdings" w:hAnsi="Wingdings" w:hint="default"/>
      </w:rPr>
    </w:lvl>
  </w:abstractNum>
  <w:abstractNum w:abstractNumId="39" w15:restartNumberingAfterBreak="0">
    <w:nsid w:val="3F143295"/>
    <w:multiLevelType w:val="hybridMultilevel"/>
    <w:tmpl w:val="73D2C93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40" w15:restartNumberingAfterBreak="0">
    <w:nsid w:val="47BF388F"/>
    <w:multiLevelType w:val="hybridMultilevel"/>
    <w:tmpl w:val="FFFFFFFF"/>
    <w:lvl w:ilvl="0" w:tplc="F4F4ED3E">
      <w:start w:val="1"/>
      <w:numFmt w:val="bullet"/>
      <w:lvlText w:val="-"/>
      <w:lvlJc w:val="left"/>
      <w:pPr>
        <w:ind w:left="1647" w:hanging="360"/>
      </w:pPr>
      <w:rPr>
        <w:rFonts w:ascii="Aptos" w:hAnsi="Aptos" w:hint="default"/>
      </w:rPr>
    </w:lvl>
    <w:lvl w:ilvl="1" w:tplc="019C06D0">
      <w:start w:val="1"/>
      <w:numFmt w:val="bullet"/>
      <w:lvlText w:val="o"/>
      <w:lvlJc w:val="left"/>
      <w:pPr>
        <w:ind w:left="2367" w:hanging="360"/>
      </w:pPr>
      <w:rPr>
        <w:rFonts w:ascii="Courier New" w:hAnsi="Courier New" w:hint="default"/>
      </w:rPr>
    </w:lvl>
    <w:lvl w:ilvl="2" w:tplc="C460273A">
      <w:start w:val="1"/>
      <w:numFmt w:val="bullet"/>
      <w:lvlText w:val=""/>
      <w:lvlJc w:val="left"/>
      <w:pPr>
        <w:ind w:left="3087" w:hanging="360"/>
      </w:pPr>
      <w:rPr>
        <w:rFonts w:ascii="Wingdings" w:hAnsi="Wingdings" w:hint="default"/>
      </w:rPr>
    </w:lvl>
    <w:lvl w:ilvl="3" w:tplc="5BFA1330">
      <w:start w:val="1"/>
      <w:numFmt w:val="bullet"/>
      <w:lvlText w:val=""/>
      <w:lvlJc w:val="left"/>
      <w:pPr>
        <w:ind w:left="3807" w:hanging="360"/>
      </w:pPr>
      <w:rPr>
        <w:rFonts w:ascii="Symbol" w:hAnsi="Symbol" w:hint="default"/>
      </w:rPr>
    </w:lvl>
    <w:lvl w:ilvl="4" w:tplc="8BAEF7DA">
      <w:start w:val="1"/>
      <w:numFmt w:val="bullet"/>
      <w:lvlText w:val="o"/>
      <w:lvlJc w:val="left"/>
      <w:pPr>
        <w:ind w:left="4527" w:hanging="360"/>
      </w:pPr>
      <w:rPr>
        <w:rFonts w:ascii="Courier New" w:hAnsi="Courier New" w:hint="default"/>
      </w:rPr>
    </w:lvl>
    <w:lvl w:ilvl="5" w:tplc="FE6ABC84">
      <w:start w:val="1"/>
      <w:numFmt w:val="bullet"/>
      <w:lvlText w:val=""/>
      <w:lvlJc w:val="left"/>
      <w:pPr>
        <w:ind w:left="5247" w:hanging="360"/>
      </w:pPr>
      <w:rPr>
        <w:rFonts w:ascii="Wingdings" w:hAnsi="Wingdings" w:hint="default"/>
      </w:rPr>
    </w:lvl>
    <w:lvl w:ilvl="6" w:tplc="8B523326">
      <w:start w:val="1"/>
      <w:numFmt w:val="bullet"/>
      <w:lvlText w:val=""/>
      <w:lvlJc w:val="left"/>
      <w:pPr>
        <w:ind w:left="5967" w:hanging="360"/>
      </w:pPr>
      <w:rPr>
        <w:rFonts w:ascii="Symbol" w:hAnsi="Symbol" w:hint="default"/>
      </w:rPr>
    </w:lvl>
    <w:lvl w:ilvl="7" w:tplc="B980DCE2">
      <w:start w:val="1"/>
      <w:numFmt w:val="bullet"/>
      <w:lvlText w:val="o"/>
      <w:lvlJc w:val="left"/>
      <w:pPr>
        <w:ind w:left="6687" w:hanging="360"/>
      </w:pPr>
      <w:rPr>
        <w:rFonts w:ascii="Courier New" w:hAnsi="Courier New" w:hint="default"/>
      </w:rPr>
    </w:lvl>
    <w:lvl w:ilvl="8" w:tplc="76CE1CFE">
      <w:start w:val="1"/>
      <w:numFmt w:val="bullet"/>
      <w:lvlText w:val=""/>
      <w:lvlJc w:val="left"/>
      <w:pPr>
        <w:ind w:left="7407" w:hanging="360"/>
      </w:pPr>
      <w:rPr>
        <w:rFonts w:ascii="Wingdings" w:hAnsi="Wingdings" w:hint="default"/>
      </w:rPr>
    </w:lvl>
  </w:abstractNum>
  <w:abstractNum w:abstractNumId="41" w15:restartNumberingAfterBreak="0">
    <w:nsid w:val="4B344493"/>
    <w:multiLevelType w:val="multilevel"/>
    <w:tmpl w:val="1B98F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E817EC"/>
    <w:multiLevelType w:val="multilevel"/>
    <w:tmpl w:val="EFA8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323D71"/>
    <w:multiLevelType w:val="multilevel"/>
    <w:tmpl w:val="AD36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4F083A09"/>
    <w:multiLevelType w:val="multilevel"/>
    <w:tmpl w:val="8D86EC5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F0F423E"/>
    <w:multiLevelType w:val="multilevel"/>
    <w:tmpl w:val="EFA89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512509"/>
    <w:multiLevelType w:val="hybridMultilevel"/>
    <w:tmpl w:val="9528969A"/>
    <w:lvl w:ilvl="0" w:tplc="6150C2A6">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48" w15:restartNumberingAfterBreak="0">
    <w:nsid w:val="4FE537AB"/>
    <w:multiLevelType w:val="multilevel"/>
    <w:tmpl w:val="962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DF55BB"/>
    <w:multiLevelType w:val="multilevel"/>
    <w:tmpl w:val="3FD8A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044279"/>
    <w:multiLevelType w:val="multilevel"/>
    <w:tmpl w:val="EFA89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5A150F"/>
    <w:multiLevelType w:val="hybridMultilevel"/>
    <w:tmpl w:val="3EEEB1CA"/>
    <w:lvl w:ilvl="0" w:tplc="8850F5EA">
      <w:start w:val="1"/>
      <w:numFmt w:val="decimal"/>
      <w:lvlText w:val="%1"/>
      <w:lvlJc w:val="left"/>
      <w:pPr>
        <w:ind w:left="1352"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52" w15:restartNumberingAfterBreak="0">
    <w:nsid w:val="556000D1"/>
    <w:multiLevelType w:val="multilevel"/>
    <w:tmpl w:val="23D60F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56317029"/>
    <w:multiLevelType w:val="multilevel"/>
    <w:tmpl w:val="EFA89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6D65E3"/>
    <w:multiLevelType w:val="multilevel"/>
    <w:tmpl w:val="E5E6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156C20"/>
    <w:multiLevelType w:val="multilevel"/>
    <w:tmpl w:val="EFA89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427DB0"/>
    <w:multiLevelType w:val="hybridMultilevel"/>
    <w:tmpl w:val="345E81EC"/>
    <w:lvl w:ilvl="0" w:tplc="094641F6">
      <w:start w:val="1"/>
      <w:numFmt w:val="decimal"/>
      <w:lvlText w:val="%1"/>
      <w:lvlJc w:val="left"/>
      <w:pPr>
        <w:ind w:left="1352" w:hanging="360"/>
      </w:pPr>
      <w:rPr>
        <w:rFonts w:hint="default"/>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57" w15:restartNumberingAfterBreak="0">
    <w:nsid w:val="5B3C4A69"/>
    <w:multiLevelType w:val="multilevel"/>
    <w:tmpl w:val="B740B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8548AD"/>
    <w:multiLevelType w:val="hybridMultilevel"/>
    <w:tmpl w:val="A762F9A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9" w15:restartNumberingAfterBreak="0">
    <w:nsid w:val="5E7859ED"/>
    <w:multiLevelType w:val="hybridMultilevel"/>
    <w:tmpl w:val="F7146C3A"/>
    <w:lvl w:ilvl="0" w:tplc="B764E6E4">
      <w:start w:val="1"/>
      <w:numFmt w:val="bullet"/>
      <w:lvlText w:val=""/>
      <w:lvlJc w:val="left"/>
      <w:pPr>
        <w:tabs>
          <w:tab w:val="num" w:pos="720"/>
        </w:tabs>
        <w:ind w:left="720" w:hanging="360"/>
      </w:pPr>
      <w:rPr>
        <w:rFonts w:ascii="Symbol" w:hAnsi="Symbol" w:hint="default"/>
        <w:sz w:val="20"/>
      </w:rPr>
    </w:lvl>
    <w:lvl w:ilvl="1" w:tplc="349CBBF6">
      <w:start w:val="1"/>
      <w:numFmt w:val="bullet"/>
      <w:lvlText w:val=""/>
      <w:lvlJc w:val="left"/>
      <w:pPr>
        <w:ind w:left="1440" w:hanging="360"/>
      </w:pPr>
      <w:rPr>
        <w:rFonts w:ascii="Symbol" w:hAnsi="Symbol" w:hint="default"/>
      </w:rPr>
    </w:lvl>
    <w:lvl w:ilvl="2" w:tplc="585E8F16">
      <w:start w:val="1"/>
      <w:numFmt w:val="bullet"/>
      <w:lvlText w:val=""/>
      <w:lvlJc w:val="left"/>
      <w:pPr>
        <w:tabs>
          <w:tab w:val="num" w:pos="2160"/>
        </w:tabs>
        <w:ind w:left="2160" w:hanging="360"/>
      </w:pPr>
      <w:rPr>
        <w:rFonts w:ascii="Wingdings" w:hAnsi="Wingdings" w:hint="default"/>
        <w:sz w:val="20"/>
      </w:rPr>
    </w:lvl>
    <w:lvl w:ilvl="3" w:tplc="D3E69B4E">
      <w:numFmt w:val="bullet"/>
      <w:lvlText w:val=""/>
      <w:lvlJc w:val="left"/>
      <w:pPr>
        <w:ind w:left="2880" w:hanging="360"/>
      </w:pPr>
      <w:rPr>
        <w:rFonts w:ascii="Wingdings" w:hAnsi="Wingdings" w:hint="default"/>
      </w:rPr>
    </w:lvl>
    <w:lvl w:ilvl="4" w:tplc="A45035DC" w:tentative="1">
      <w:start w:val="1"/>
      <w:numFmt w:val="bullet"/>
      <w:lvlText w:val=""/>
      <w:lvlJc w:val="left"/>
      <w:pPr>
        <w:tabs>
          <w:tab w:val="num" w:pos="3600"/>
        </w:tabs>
        <w:ind w:left="3600" w:hanging="360"/>
      </w:pPr>
      <w:rPr>
        <w:rFonts w:ascii="Wingdings" w:hAnsi="Wingdings" w:hint="default"/>
        <w:sz w:val="20"/>
      </w:rPr>
    </w:lvl>
    <w:lvl w:ilvl="5" w:tplc="B5C287B0" w:tentative="1">
      <w:start w:val="1"/>
      <w:numFmt w:val="bullet"/>
      <w:lvlText w:val=""/>
      <w:lvlJc w:val="left"/>
      <w:pPr>
        <w:tabs>
          <w:tab w:val="num" w:pos="4320"/>
        </w:tabs>
        <w:ind w:left="4320" w:hanging="360"/>
      </w:pPr>
      <w:rPr>
        <w:rFonts w:ascii="Wingdings" w:hAnsi="Wingdings" w:hint="default"/>
        <w:sz w:val="20"/>
      </w:rPr>
    </w:lvl>
    <w:lvl w:ilvl="6" w:tplc="134A82B8" w:tentative="1">
      <w:start w:val="1"/>
      <w:numFmt w:val="bullet"/>
      <w:lvlText w:val=""/>
      <w:lvlJc w:val="left"/>
      <w:pPr>
        <w:tabs>
          <w:tab w:val="num" w:pos="5040"/>
        </w:tabs>
        <w:ind w:left="5040" w:hanging="360"/>
      </w:pPr>
      <w:rPr>
        <w:rFonts w:ascii="Wingdings" w:hAnsi="Wingdings" w:hint="default"/>
        <w:sz w:val="20"/>
      </w:rPr>
    </w:lvl>
    <w:lvl w:ilvl="7" w:tplc="2A28BBAA" w:tentative="1">
      <w:start w:val="1"/>
      <w:numFmt w:val="bullet"/>
      <w:lvlText w:val=""/>
      <w:lvlJc w:val="left"/>
      <w:pPr>
        <w:tabs>
          <w:tab w:val="num" w:pos="5760"/>
        </w:tabs>
        <w:ind w:left="5760" w:hanging="360"/>
      </w:pPr>
      <w:rPr>
        <w:rFonts w:ascii="Wingdings" w:hAnsi="Wingdings" w:hint="default"/>
        <w:sz w:val="20"/>
      </w:rPr>
    </w:lvl>
    <w:lvl w:ilvl="8" w:tplc="1E8C317E"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C904E6"/>
    <w:multiLevelType w:val="multilevel"/>
    <w:tmpl w:val="344C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F0639B"/>
    <w:multiLevelType w:val="multilevel"/>
    <w:tmpl w:val="EFA89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5B67E0"/>
    <w:multiLevelType w:val="multilevel"/>
    <w:tmpl w:val="9AFE8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240018"/>
    <w:multiLevelType w:val="multilevel"/>
    <w:tmpl w:val="ABF086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066CFD"/>
    <w:multiLevelType w:val="multilevel"/>
    <w:tmpl w:val="EFA89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CD045E"/>
    <w:multiLevelType w:val="multilevel"/>
    <w:tmpl w:val="56C8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97FCA3"/>
    <w:multiLevelType w:val="hybridMultilevel"/>
    <w:tmpl w:val="FFFFFFFF"/>
    <w:lvl w:ilvl="0" w:tplc="E9644C94">
      <w:start w:val="1"/>
      <w:numFmt w:val="upperLetter"/>
      <w:lvlText w:val="%1."/>
      <w:lvlJc w:val="left"/>
      <w:pPr>
        <w:ind w:left="1494" w:hanging="360"/>
      </w:pPr>
    </w:lvl>
    <w:lvl w:ilvl="1" w:tplc="4BEAA128">
      <w:start w:val="1"/>
      <w:numFmt w:val="lowerLetter"/>
      <w:lvlText w:val="%2."/>
      <w:lvlJc w:val="left"/>
      <w:pPr>
        <w:ind w:left="2214" w:hanging="360"/>
      </w:pPr>
    </w:lvl>
    <w:lvl w:ilvl="2" w:tplc="1E4231D4">
      <w:start w:val="1"/>
      <w:numFmt w:val="lowerRoman"/>
      <w:lvlText w:val="%3."/>
      <w:lvlJc w:val="right"/>
      <w:pPr>
        <w:ind w:left="2934" w:hanging="180"/>
      </w:pPr>
    </w:lvl>
    <w:lvl w:ilvl="3" w:tplc="DBA8717C">
      <w:start w:val="1"/>
      <w:numFmt w:val="decimal"/>
      <w:lvlText w:val="%4."/>
      <w:lvlJc w:val="left"/>
      <w:pPr>
        <w:ind w:left="3654" w:hanging="360"/>
      </w:pPr>
    </w:lvl>
    <w:lvl w:ilvl="4" w:tplc="144605C6">
      <w:start w:val="1"/>
      <w:numFmt w:val="lowerLetter"/>
      <w:lvlText w:val="%5."/>
      <w:lvlJc w:val="left"/>
      <w:pPr>
        <w:ind w:left="4374" w:hanging="360"/>
      </w:pPr>
    </w:lvl>
    <w:lvl w:ilvl="5" w:tplc="DBE0BC78">
      <w:start w:val="1"/>
      <w:numFmt w:val="lowerRoman"/>
      <w:lvlText w:val="%6."/>
      <w:lvlJc w:val="right"/>
      <w:pPr>
        <w:ind w:left="5094" w:hanging="180"/>
      </w:pPr>
    </w:lvl>
    <w:lvl w:ilvl="6" w:tplc="CF64A846">
      <w:start w:val="1"/>
      <w:numFmt w:val="decimal"/>
      <w:lvlText w:val="%7."/>
      <w:lvlJc w:val="left"/>
      <w:pPr>
        <w:ind w:left="5814" w:hanging="360"/>
      </w:pPr>
    </w:lvl>
    <w:lvl w:ilvl="7" w:tplc="FEBC23EA">
      <w:start w:val="1"/>
      <w:numFmt w:val="lowerLetter"/>
      <w:lvlText w:val="%8."/>
      <w:lvlJc w:val="left"/>
      <w:pPr>
        <w:ind w:left="6534" w:hanging="360"/>
      </w:pPr>
    </w:lvl>
    <w:lvl w:ilvl="8" w:tplc="5064745C">
      <w:start w:val="1"/>
      <w:numFmt w:val="lowerRoman"/>
      <w:lvlText w:val="%9."/>
      <w:lvlJc w:val="right"/>
      <w:pPr>
        <w:ind w:left="7254" w:hanging="180"/>
      </w:pPr>
    </w:lvl>
  </w:abstractNum>
  <w:abstractNum w:abstractNumId="67" w15:restartNumberingAfterBreak="0">
    <w:nsid w:val="664E0905"/>
    <w:multiLevelType w:val="hybridMultilevel"/>
    <w:tmpl w:val="581EE8A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979117B"/>
    <w:multiLevelType w:val="multilevel"/>
    <w:tmpl w:val="A4C46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0C0B0B"/>
    <w:multiLevelType w:val="hybridMultilevel"/>
    <w:tmpl w:val="92E01DD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71" w15:restartNumberingAfterBreak="0">
    <w:nsid w:val="6F3E70DA"/>
    <w:multiLevelType w:val="multilevel"/>
    <w:tmpl w:val="5D30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696533"/>
    <w:multiLevelType w:val="multilevel"/>
    <w:tmpl w:val="EFA89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BF48BE"/>
    <w:multiLevelType w:val="multilevel"/>
    <w:tmpl w:val="D4D6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AC443C"/>
    <w:multiLevelType w:val="multilevel"/>
    <w:tmpl w:val="D010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280907"/>
    <w:multiLevelType w:val="hybridMultilevel"/>
    <w:tmpl w:val="092E6E3E"/>
    <w:lvl w:ilvl="0" w:tplc="8850F5EA">
      <w:start w:val="1"/>
      <w:numFmt w:val="decimal"/>
      <w:lvlText w:val="%1"/>
      <w:lvlJc w:val="left"/>
      <w:pPr>
        <w:ind w:left="6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E782719"/>
    <w:multiLevelType w:val="multilevel"/>
    <w:tmpl w:val="46DA77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073206">
    <w:abstractNumId w:val="1"/>
  </w:num>
  <w:num w:numId="2" w16cid:durableId="1132868326">
    <w:abstractNumId w:val="44"/>
  </w:num>
  <w:num w:numId="3" w16cid:durableId="267540446">
    <w:abstractNumId w:val="68"/>
  </w:num>
  <w:num w:numId="4" w16cid:durableId="638606126">
    <w:abstractNumId w:val="7"/>
  </w:num>
  <w:num w:numId="5" w16cid:durableId="1251353910">
    <w:abstractNumId w:val="33"/>
  </w:num>
  <w:num w:numId="6" w16cid:durableId="501118883">
    <w:abstractNumId w:val="48"/>
  </w:num>
  <w:num w:numId="7" w16cid:durableId="21131262">
    <w:abstractNumId w:val="4"/>
  </w:num>
  <w:num w:numId="8" w16cid:durableId="205916111">
    <w:abstractNumId w:val="65"/>
  </w:num>
  <w:num w:numId="9" w16cid:durableId="2042322758">
    <w:abstractNumId w:val="35"/>
  </w:num>
  <w:num w:numId="10" w16cid:durableId="941033906">
    <w:abstractNumId w:val="43"/>
  </w:num>
  <w:num w:numId="11" w16cid:durableId="1286935160">
    <w:abstractNumId w:val="23"/>
  </w:num>
  <w:num w:numId="12" w16cid:durableId="576866459">
    <w:abstractNumId w:val="30"/>
  </w:num>
  <w:num w:numId="13" w16cid:durableId="172036931">
    <w:abstractNumId w:val="12"/>
  </w:num>
  <w:num w:numId="14" w16cid:durableId="801966144">
    <w:abstractNumId w:val="71"/>
  </w:num>
  <w:num w:numId="15" w16cid:durableId="2037845322">
    <w:abstractNumId w:val="6"/>
  </w:num>
  <w:num w:numId="16" w16cid:durableId="800194898">
    <w:abstractNumId w:val="9"/>
  </w:num>
  <w:num w:numId="17" w16cid:durableId="1401445730">
    <w:abstractNumId w:val="3"/>
  </w:num>
  <w:num w:numId="18" w16cid:durableId="313416958">
    <w:abstractNumId w:val="45"/>
  </w:num>
  <w:num w:numId="19" w16cid:durableId="1084642780">
    <w:abstractNumId w:val="74"/>
  </w:num>
  <w:num w:numId="20" w16cid:durableId="877743752">
    <w:abstractNumId w:val="59"/>
  </w:num>
  <w:num w:numId="21" w16cid:durableId="1654262148">
    <w:abstractNumId w:val="37"/>
  </w:num>
  <w:num w:numId="22" w16cid:durableId="2086950207">
    <w:abstractNumId w:val="34"/>
  </w:num>
  <w:num w:numId="23" w16cid:durableId="1272009399">
    <w:abstractNumId w:val="36"/>
  </w:num>
  <w:num w:numId="24" w16cid:durableId="1419785171">
    <w:abstractNumId w:val="19"/>
  </w:num>
  <w:num w:numId="25" w16cid:durableId="121121466">
    <w:abstractNumId w:val="61"/>
  </w:num>
  <w:num w:numId="26" w16cid:durableId="529756620">
    <w:abstractNumId w:val="64"/>
  </w:num>
  <w:num w:numId="27" w16cid:durableId="1127117840">
    <w:abstractNumId w:val="42"/>
  </w:num>
  <w:num w:numId="28" w16cid:durableId="1137530369">
    <w:abstractNumId w:val="21"/>
  </w:num>
  <w:num w:numId="29" w16cid:durableId="103230574">
    <w:abstractNumId w:val="26"/>
  </w:num>
  <w:num w:numId="30" w16cid:durableId="204371781">
    <w:abstractNumId w:val="46"/>
  </w:num>
  <w:num w:numId="31" w16cid:durableId="1109621816">
    <w:abstractNumId w:val="28"/>
  </w:num>
  <w:num w:numId="32" w16cid:durableId="1404912523">
    <w:abstractNumId w:val="72"/>
  </w:num>
  <w:num w:numId="33" w16cid:durableId="1050496024">
    <w:abstractNumId w:val="54"/>
  </w:num>
  <w:num w:numId="34" w16cid:durableId="315838434">
    <w:abstractNumId w:val="73"/>
  </w:num>
  <w:num w:numId="35" w16cid:durableId="2039314343">
    <w:abstractNumId w:val="41"/>
  </w:num>
  <w:num w:numId="36" w16cid:durableId="949776973">
    <w:abstractNumId w:val="41"/>
    <w:lvlOverride w:ilvl="1">
      <w:lvl w:ilvl="1">
        <w:numFmt w:val="bullet"/>
        <w:lvlText w:val="o"/>
        <w:lvlJc w:val="left"/>
        <w:pPr>
          <w:tabs>
            <w:tab w:val="num" w:pos="1440"/>
          </w:tabs>
          <w:ind w:left="1440" w:hanging="360"/>
        </w:pPr>
        <w:rPr>
          <w:rFonts w:ascii="Courier New" w:hAnsi="Courier New" w:hint="default"/>
          <w:sz w:val="20"/>
        </w:rPr>
      </w:lvl>
    </w:lvlOverride>
  </w:num>
  <w:num w:numId="37" w16cid:durableId="1641886272">
    <w:abstractNumId w:val="76"/>
  </w:num>
  <w:num w:numId="38" w16cid:durableId="499277434">
    <w:abstractNumId w:val="76"/>
    <w:lvlOverride w:ilvl="1">
      <w:lvl w:ilvl="1">
        <w:numFmt w:val="bullet"/>
        <w:lvlText w:val="o"/>
        <w:lvlJc w:val="left"/>
        <w:pPr>
          <w:tabs>
            <w:tab w:val="num" w:pos="1440"/>
          </w:tabs>
          <w:ind w:left="1440" w:hanging="360"/>
        </w:pPr>
        <w:rPr>
          <w:rFonts w:ascii="Courier New" w:hAnsi="Courier New" w:hint="default"/>
          <w:sz w:val="20"/>
        </w:rPr>
      </w:lvl>
    </w:lvlOverride>
  </w:num>
  <w:num w:numId="39" w16cid:durableId="1263999505">
    <w:abstractNumId w:val="63"/>
  </w:num>
  <w:num w:numId="40" w16cid:durableId="1591422995">
    <w:abstractNumId w:val="63"/>
    <w:lvlOverride w:ilvl="1">
      <w:lvl w:ilvl="1">
        <w:numFmt w:val="bullet"/>
        <w:lvlText w:val="o"/>
        <w:lvlJc w:val="left"/>
        <w:pPr>
          <w:tabs>
            <w:tab w:val="num" w:pos="1440"/>
          </w:tabs>
          <w:ind w:left="1440" w:hanging="360"/>
        </w:pPr>
        <w:rPr>
          <w:rFonts w:ascii="Courier New" w:hAnsi="Courier New" w:hint="default"/>
          <w:sz w:val="20"/>
        </w:rPr>
      </w:lvl>
    </w:lvlOverride>
  </w:num>
  <w:num w:numId="41" w16cid:durableId="1481262424">
    <w:abstractNumId w:val="57"/>
  </w:num>
  <w:num w:numId="42" w16cid:durableId="842863818">
    <w:abstractNumId w:val="17"/>
  </w:num>
  <w:num w:numId="43" w16cid:durableId="1527061367">
    <w:abstractNumId w:val="50"/>
  </w:num>
  <w:num w:numId="44" w16cid:durableId="1069040996">
    <w:abstractNumId w:val="53"/>
  </w:num>
  <w:num w:numId="45" w16cid:durableId="2094815884">
    <w:abstractNumId w:val="7"/>
    <w:lvlOverride w:ilvl="0">
      <w:startOverride w:val="1"/>
    </w:lvlOverride>
  </w:num>
  <w:num w:numId="46" w16cid:durableId="977303515">
    <w:abstractNumId w:val="62"/>
  </w:num>
  <w:num w:numId="47" w16cid:durableId="1815641432">
    <w:abstractNumId w:val="49"/>
  </w:num>
  <w:num w:numId="48" w16cid:durableId="420221808">
    <w:abstractNumId w:val="60"/>
  </w:num>
  <w:num w:numId="49" w16cid:durableId="236791667">
    <w:abstractNumId w:val="69"/>
  </w:num>
  <w:num w:numId="50" w16cid:durableId="556670581">
    <w:abstractNumId w:val="22"/>
  </w:num>
  <w:num w:numId="51" w16cid:durableId="47841995">
    <w:abstractNumId w:val="55"/>
  </w:num>
  <w:num w:numId="52" w16cid:durableId="116654397">
    <w:abstractNumId w:val="29"/>
  </w:num>
  <w:num w:numId="53" w16cid:durableId="1520773786">
    <w:abstractNumId w:val="16"/>
  </w:num>
  <w:num w:numId="54" w16cid:durableId="146168424">
    <w:abstractNumId w:val="2"/>
    <w:lvlOverride w:ilvl="0">
      <w:startOverride w:val="1"/>
    </w:lvlOverride>
  </w:num>
  <w:num w:numId="55" w16cid:durableId="1941141742">
    <w:abstractNumId w:val="7"/>
    <w:lvlOverride w:ilvl="0">
      <w:startOverride w:val="1"/>
    </w:lvlOverride>
  </w:num>
  <w:num w:numId="56" w16cid:durableId="1013998827">
    <w:abstractNumId w:val="7"/>
    <w:lvlOverride w:ilvl="0">
      <w:startOverride w:val="1"/>
    </w:lvlOverride>
  </w:num>
  <w:num w:numId="57" w16cid:durableId="113213073">
    <w:abstractNumId w:val="7"/>
    <w:lvlOverride w:ilvl="0">
      <w:startOverride w:val="1"/>
    </w:lvlOverride>
  </w:num>
  <w:num w:numId="58" w16cid:durableId="1393846949">
    <w:abstractNumId w:val="25"/>
  </w:num>
  <w:num w:numId="59" w16cid:durableId="393820837">
    <w:abstractNumId w:val="75"/>
  </w:num>
  <w:num w:numId="60" w16cid:durableId="1828814171">
    <w:abstractNumId w:val="67"/>
  </w:num>
  <w:num w:numId="61" w16cid:durableId="1471480773">
    <w:abstractNumId w:val="51"/>
  </w:num>
  <w:num w:numId="62" w16cid:durableId="1143544076">
    <w:abstractNumId w:val="8"/>
  </w:num>
  <w:num w:numId="63" w16cid:durableId="233319674">
    <w:abstractNumId w:val="39"/>
  </w:num>
  <w:num w:numId="64" w16cid:durableId="1435320606">
    <w:abstractNumId w:val="56"/>
  </w:num>
  <w:num w:numId="65" w16cid:durableId="1247106975">
    <w:abstractNumId w:val="31"/>
  </w:num>
  <w:num w:numId="66" w16cid:durableId="1273517912">
    <w:abstractNumId w:val="18"/>
  </w:num>
  <w:num w:numId="67" w16cid:durableId="1866674990">
    <w:abstractNumId w:val="11"/>
  </w:num>
  <w:num w:numId="68" w16cid:durableId="712385463">
    <w:abstractNumId w:val="47"/>
  </w:num>
  <w:num w:numId="69" w16cid:durableId="118227605">
    <w:abstractNumId w:val="38"/>
  </w:num>
  <w:num w:numId="70" w16cid:durableId="1064259046">
    <w:abstractNumId w:val="24"/>
  </w:num>
  <w:num w:numId="71" w16cid:durableId="752045467">
    <w:abstractNumId w:val="70"/>
  </w:num>
  <w:num w:numId="72" w16cid:durableId="1063455367">
    <w:abstractNumId w:val="0"/>
  </w:num>
  <w:num w:numId="73" w16cid:durableId="1680502298">
    <w:abstractNumId w:val="13"/>
  </w:num>
  <w:num w:numId="74" w16cid:durableId="1668442214">
    <w:abstractNumId w:val="58"/>
  </w:num>
  <w:num w:numId="75" w16cid:durableId="1561549369">
    <w:abstractNumId w:val="10"/>
  </w:num>
  <w:num w:numId="76" w16cid:durableId="182986480">
    <w:abstractNumId w:val="52"/>
  </w:num>
  <w:num w:numId="77" w16cid:durableId="1436487580">
    <w:abstractNumId w:val="5"/>
  </w:num>
  <w:num w:numId="78" w16cid:durableId="606154925">
    <w:abstractNumId w:val="14"/>
  </w:num>
  <w:num w:numId="79" w16cid:durableId="1417094103">
    <w:abstractNumId w:val="27"/>
  </w:num>
  <w:num w:numId="80" w16cid:durableId="1883398890">
    <w:abstractNumId w:val="20"/>
  </w:num>
  <w:num w:numId="81" w16cid:durableId="7025002">
    <w:abstractNumId w:val="2"/>
  </w:num>
  <w:num w:numId="82" w16cid:durableId="832914734">
    <w:abstractNumId w:val="2"/>
    <w:lvlOverride w:ilvl="0">
      <w:startOverride w:val="1"/>
    </w:lvlOverride>
  </w:num>
  <w:num w:numId="83" w16cid:durableId="2036034998">
    <w:abstractNumId w:val="40"/>
  </w:num>
  <w:num w:numId="84" w16cid:durableId="423382336">
    <w:abstractNumId w:val="32"/>
  </w:num>
  <w:num w:numId="85" w16cid:durableId="1804733111">
    <w:abstractNumId w:val="66"/>
  </w:num>
  <w:num w:numId="86" w16cid:durableId="121579765">
    <w:abstractNumId w:val="1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55"/>
    <w:rsid w:val="0000125F"/>
    <w:rsid w:val="000022E6"/>
    <w:rsid w:val="000041EE"/>
    <w:rsid w:val="0000420E"/>
    <w:rsid w:val="00004770"/>
    <w:rsid w:val="000062A0"/>
    <w:rsid w:val="00006EC2"/>
    <w:rsid w:val="0000792C"/>
    <w:rsid w:val="0000794A"/>
    <w:rsid w:val="00010A70"/>
    <w:rsid w:val="00011011"/>
    <w:rsid w:val="00011CFA"/>
    <w:rsid w:val="00012FD0"/>
    <w:rsid w:val="000133C5"/>
    <w:rsid w:val="00013742"/>
    <w:rsid w:val="00013AE6"/>
    <w:rsid w:val="00014430"/>
    <w:rsid w:val="0001711A"/>
    <w:rsid w:val="00017599"/>
    <w:rsid w:val="00020092"/>
    <w:rsid w:val="000200EF"/>
    <w:rsid w:val="00020432"/>
    <w:rsid w:val="00020503"/>
    <w:rsid w:val="0002083D"/>
    <w:rsid w:val="00021821"/>
    <w:rsid w:val="00021868"/>
    <w:rsid w:val="00021FC8"/>
    <w:rsid w:val="000248F7"/>
    <w:rsid w:val="00024F8B"/>
    <w:rsid w:val="00026A78"/>
    <w:rsid w:val="00030DCF"/>
    <w:rsid w:val="000310D5"/>
    <w:rsid w:val="00032E6B"/>
    <w:rsid w:val="00034271"/>
    <w:rsid w:val="00034B8F"/>
    <w:rsid w:val="0003559F"/>
    <w:rsid w:val="000355FC"/>
    <w:rsid w:val="00035CF1"/>
    <w:rsid w:val="0003620E"/>
    <w:rsid w:val="00036EFD"/>
    <w:rsid w:val="000373C8"/>
    <w:rsid w:val="000378DA"/>
    <w:rsid w:val="00037E72"/>
    <w:rsid w:val="00037EEA"/>
    <w:rsid w:val="000401E0"/>
    <w:rsid w:val="000402A6"/>
    <w:rsid w:val="000404EE"/>
    <w:rsid w:val="0004132A"/>
    <w:rsid w:val="00042F55"/>
    <w:rsid w:val="00043334"/>
    <w:rsid w:val="000443B6"/>
    <w:rsid w:val="000454A7"/>
    <w:rsid w:val="000458CA"/>
    <w:rsid w:val="00045F08"/>
    <w:rsid w:val="00047A1E"/>
    <w:rsid w:val="00047CED"/>
    <w:rsid w:val="000505FE"/>
    <w:rsid w:val="0005099A"/>
    <w:rsid w:val="00051BFA"/>
    <w:rsid w:val="00051DCF"/>
    <w:rsid w:val="00051F1C"/>
    <w:rsid w:val="000522D0"/>
    <w:rsid w:val="000538D8"/>
    <w:rsid w:val="00053906"/>
    <w:rsid w:val="00053B41"/>
    <w:rsid w:val="000546E8"/>
    <w:rsid w:val="00054946"/>
    <w:rsid w:val="000554B8"/>
    <w:rsid w:val="0005564F"/>
    <w:rsid w:val="000558BE"/>
    <w:rsid w:val="0005614D"/>
    <w:rsid w:val="000561BE"/>
    <w:rsid w:val="000561E6"/>
    <w:rsid w:val="00056548"/>
    <w:rsid w:val="000577A6"/>
    <w:rsid w:val="00057BEE"/>
    <w:rsid w:val="000602EE"/>
    <w:rsid w:val="00060978"/>
    <w:rsid w:val="00060FC4"/>
    <w:rsid w:val="000611A8"/>
    <w:rsid w:val="00061509"/>
    <w:rsid w:val="00061855"/>
    <w:rsid w:val="00062612"/>
    <w:rsid w:val="0006262C"/>
    <w:rsid w:val="00064B60"/>
    <w:rsid w:val="00065593"/>
    <w:rsid w:val="00066A27"/>
    <w:rsid w:val="00066DC3"/>
    <w:rsid w:val="000674A5"/>
    <w:rsid w:val="00067817"/>
    <w:rsid w:val="00067E93"/>
    <w:rsid w:val="00070176"/>
    <w:rsid w:val="00072406"/>
    <w:rsid w:val="0007281B"/>
    <w:rsid w:val="000734BD"/>
    <w:rsid w:val="0007352A"/>
    <w:rsid w:val="00073A5B"/>
    <w:rsid w:val="00075A61"/>
    <w:rsid w:val="00075D18"/>
    <w:rsid w:val="00076599"/>
    <w:rsid w:val="000769EA"/>
    <w:rsid w:val="00076B1D"/>
    <w:rsid w:val="00076CA1"/>
    <w:rsid w:val="000770BD"/>
    <w:rsid w:val="00077BAA"/>
    <w:rsid w:val="00077E49"/>
    <w:rsid w:val="00077FD8"/>
    <w:rsid w:val="000801BF"/>
    <w:rsid w:val="0008089C"/>
    <w:rsid w:val="00080DB7"/>
    <w:rsid w:val="00081F02"/>
    <w:rsid w:val="00082919"/>
    <w:rsid w:val="00083973"/>
    <w:rsid w:val="0008397C"/>
    <w:rsid w:val="00083CC5"/>
    <w:rsid w:val="00084764"/>
    <w:rsid w:val="00084E52"/>
    <w:rsid w:val="00085246"/>
    <w:rsid w:val="0009004B"/>
    <w:rsid w:val="00090720"/>
    <w:rsid w:val="000908B8"/>
    <w:rsid w:val="00091EF9"/>
    <w:rsid w:val="00092B83"/>
    <w:rsid w:val="000936DA"/>
    <w:rsid w:val="000939BD"/>
    <w:rsid w:val="00093AE6"/>
    <w:rsid w:val="00093DE7"/>
    <w:rsid w:val="00094492"/>
    <w:rsid w:val="0009562F"/>
    <w:rsid w:val="00095E2A"/>
    <w:rsid w:val="000968D4"/>
    <w:rsid w:val="00096CD8"/>
    <w:rsid w:val="0009739E"/>
    <w:rsid w:val="000A125F"/>
    <w:rsid w:val="000A1C2D"/>
    <w:rsid w:val="000A2249"/>
    <w:rsid w:val="000A2901"/>
    <w:rsid w:val="000A2B44"/>
    <w:rsid w:val="000A5330"/>
    <w:rsid w:val="000A5E0B"/>
    <w:rsid w:val="000A67CF"/>
    <w:rsid w:val="000A7B84"/>
    <w:rsid w:val="000B0026"/>
    <w:rsid w:val="000B084E"/>
    <w:rsid w:val="000B268C"/>
    <w:rsid w:val="000B2ED3"/>
    <w:rsid w:val="000B2FE1"/>
    <w:rsid w:val="000B3075"/>
    <w:rsid w:val="000B4EF5"/>
    <w:rsid w:val="000B540B"/>
    <w:rsid w:val="000B5442"/>
    <w:rsid w:val="000B63C7"/>
    <w:rsid w:val="000B66C0"/>
    <w:rsid w:val="000B6AFE"/>
    <w:rsid w:val="000B6B12"/>
    <w:rsid w:val="000B6CDB"/>
    <w:rsid w:val="000B701C"/>
    <w:rsid w:val="000C04FB"/>
    <w:rsid w:val="000C09CF"/>
    <w:rsid w:val="000C19EA"/>
    <w:rsid w:val="000C2543"/>
    <w:rsid w:val="000C2784"/>
    <w:rsid w:val="000C37D6"/>
    <w:rsid w:val="000C594B"/>
    <w:rsid w:val="000C5D40"/>
    <w:rsid w:val="000C5DA3"/>
    <w:rsid w:val="000C5F09"/>
    <w:rsid w:val="000C6171"/>
    <w:rsid w:val="000C7A6C"/>
    <w:rsid w:val="000C7BA9"/>
    <w:rsid w:val="000C7C84"/>
    <w:rsid w:val="000C7C9B"/>
    <w:rsid w:val="000C7FEF"/>
    <w:rsid w:val="000D042A"/>
    <w:rsid w:val="000D092A"/>
    <w:rsid w:val="000D156E"/>
    <w:rsid w:val="000D15A7"/>
    <w:rsid w:val="000D2BBC"/>
    <w:rsid w:val="000D2CA6"/>
    <w:rsid w:val="000D2D4B"/>
    <w:rsid w:val="000D2FE8"/>
    <w:rsid w:val="000D30E9"/>
    <w:rsid w:val="000D3391"/>
    <w:rsid w:val="000D52B8"/>
    <w:rsid w:val="000D64B6"/>
    <w:rsid w:val="000D6EE4"/>
    <w:rsid w:val="000D7869"/>
    <w:rsid w:val="000E0DC3"/>
    <w:rsid w:val="000E20DB"/>
    <w:rsid w:val="000E2723"/>
    <w:rsid w:val="000E311D"/>
    <w:rsid w:val="000E4205"/>
    <w:rsid w:val="000E430D"/>
    <w:rsid w:val="000E509F"/>
    <w:rsid w:val="000E5DDA"/>
    <w:rsid w:val="000E6976"/>
    <w:rsid w:val="000E69B2"/>
    <w:rsid w:val="000E759E"/>
    <w:rsid w:val="000E7841"/>
    <w:rsid w:val="000F14E9"/>
    <w:rsid w:val="000F19B4"/>
    <w:rsid w:val="000F1E18"/>
    <w:rsid w:val="000F1E6A"/>
    <w:rsid w:val="000F20E8"/>
    <w:rsid w:val="000F2AD3"/>
    <w:rsid w:val="000F36FE"/>
    <w:rsid w:val="000F461C"/>
    <w:rsid w:val="000F4C97"/>
    <w:rsid w:val="000F5218"/>
    <w:rsid w:val="000F5E8F"/>
    <w:rsid w:val="000F6FE3"/>
    <w:rsid w:val="001002B1"/>
    <w:rsid w:val="0010099B"/>
    <w:rsid w:val="00101A4D"/>
    <w:rsid w:val="001022DB"/>
    <w:rsid w:val="0010242C"/>
    <w:rsid w:val="001028A1"/>
    <w:rsid w:val="001044DB"/>
    <w:rsid w:val="00104FA5"/>
    <w:rsid w:val="00105D80"/>
    <w:rsid w:val="00110C55"/>
    <w:rsid w:val="001112E2"/>
    <w:rsid w:val="001119D9"/>
    <w:rsid w:val="001121E1"/>
    <w:rsid w:val="00112BD7"/>
    <w:rsid w:val="00112F98"/>
    <w:rsid w:val="00115100"/>
    <w:rsid w:val="00117829"/>
    <w:rsid w:val="0011792E"/>
    <w:rsid w:val="0012228B"/>
    <w:rsid w:val="00124AD1"/>
    <w:rsid w:val="00124E7D"/>
    <w:rsid w:val="00126D5B"/>
    <w:rsid w:val="00126DF2"/>
    <w:rsid w:val="00127C22"/>
    <w:rsid w:val="00130382"/>
    <w:rsid w:val="00130546"/>
    <w:rsid w:val="00130F21"/>
    <w:rsid w:val="00130F41"/>
    <w:rsid w:val="00131FAB"/>
    <w:rsid w:val="00133120"/>
    <w:rsid w:val="00134D7F"/>
    <w:rsid w:val="0013647E"/>
    <w:rsid w:val="00136870"/>
    <w:rsid w:val="00137684"/>
    <w:rsid w:val="00141DEE"/>
    <w:rsid w:val="00142B4D"/>
    <w:rsid w:val="0014356F"/>
    <w:rsid w:val="00143BD1"/>
    <w:rsid w:val="0014594F"/>
    <w:rsid w:val="00145BE4"/>
    <w:rsid w:val="001462B2"/>
    <w:rsid w:val="001465BB"/>
    <w:rsid w:val="0014660B"/>
    <w:rsid w:val="001474DB"/>
    <w:rsid w:val="00147BE1"/>
    <w:rsid w:val="001511BC"/>
    <w:rsid w:val="00151D5E"/>
    <w:rsid w:val="00151F02"/>
    <w:rsid w:val="0015273A"/>
    <w:rsid w:val="001539F2"/>
    <w:rsid w:val="001553A1"/>
    <w:rsid w:val="001554FA"/>
    <w:rsid w:val="001559E3"/>
    <w:rsid w:val="00155A43"/>
    <w:rsid w:val="00155C1D"/>
    <w:rsid w:val="00155E4A"/>
    <w:rsid w:val="001561B7"/>
    <w:rsid w:val="001565A9"/>
    <w:rsid w:val="00157400"/>
    <w:rsid w:val="00160360"/>
    <w:rsid w:val="00160C41"/>
    <w:rsid w:val="0016241A"/>
    <w:rsid w:val="00162439"/>
    <w:rsid w:val="00162939"/>
    <w:rsid w:val="00163CEE"/>
    <w:rsid w:val="0016426F"/>
    <w:rsid w:val="0016439F"/>
    <w:rsid w:val="001655FF"/>
    <w:rsid w:val="00165EDB"/>
    <w:rsid w:val="001706E5"/>
    <w:rsid w:val="00173237"/>
    <w:rsid w:val="00174B48"/>
    <w:rsid w:val="00175268"/>
    <w:rsid w:val="0017605D"/>
    <w:rsid w:val="00176251"/>
    <w:rsid w:val="001770E5"/>
    <w:rsid w:val="00177312"/>
    <w:rsid w:val="0017751C"/>
    <w:rsid w:val="00180946"/>
    <w:rsid w:val="00180A52"/>
    <w:rsid w:val="00180C8C"/>
    <w:rsid w:val="00181721"/>
    <w:rsid w:val="001823E3"/>
    <w:rsid w:val="001824DA"/>
    <w:rsid w:val="00182912"/>
    <w:rsid w:val="0018354F"/>
    <w:rsid w:val="00184D51"/>
    <w:rsid w:val="00185BCD"/>
    <w:rsid w:val="00185C8E"/>
    <w:rsid w:val="00185F72"/>
    <w:rsid w:val="00187584"/>
    <w:rsid w:val="001903C9"/>
    <w:rsid w:val="00190ABD"/>
    <w:rsid w:val="0019182F"/>
    <w:rsid w:val="00191F46"/>
    <w:rsid w:val="001925F5"/>
    <w:rsid w:val="00192969"/>
    <w:rsid w:val="00192BE6"/>
    <w:rsid w:val="0019333F"/>
    <w:rsid w:val="00194BB3"/>
    <w:rsid w:val="00195205"/>
    <w:rsid w:val="001957CE"/>
    <w:rsid w:val="00196246"/>
    <w:rsid w:val="001971CF"/>
    <w:rsid w:val="001A0764"/>
    <w:rsid w:val="001A08FA"/>
    <w:rsid w:val="001A0B8E"/>
    <w:rsid w:val="001A0F96"/>
    <w:rsid w:val="001A143B"/>
    <w:rsid w:val="001A20F2"/>
    <w:rsid w:val="001A225F"/>
    <w:rsid w:val="001A2657"/>
    <w:rsid w:val="001A2669"/>
    <w:rsid w:val="001A2805"/>
    <w:rsid w:val="001A34C3"/>
    <w:rsid w:val="001A5A3F"/>
    <w:rsid w:val="001A6CFE"/>
    <w:rsid w:val="001A723D"/>
    <w:rsid w:val="001A7D93"/>
    <w:rsid w:val="001B3B66"/>
    <w:rsid w:val="001B4136"/>
    <w:rsid w:val="001B6230"/>
    <w:rsid w:val="001B6303"/>
    <w:rsid w:val="001B66A3"/>
    <w:rsid w:val="001B670B"/>
    <w:rsid w:val="001B6CC3"/>
    <w:rsid w:val="001C0853"/>
    <w:rsid w:val="001C0C8A"/>
    <w:rsid w:val="001C1279"/>
    <w:rsid w:val="001C20AE"/>
    <w:rsid w:val="001C2453"/>
    <w:rsid w:val="001C3BF0"/>
    <w:rsid w:val="001C4FBD"/>
    <w:rsid w:val="001C52A3"/>
    <w:rsid w:val="001C5CC5"/>
    <w:rsid w:val="001C5EF3"/>
    <w:rsid w:val="001C602C"/>
    <w:rsid w:val="001C6057"/>
    <w:rsid w:val="001C6ABD"/>
    <w:rsid w:val="001C6CD5"/>
    <w:rsid w:val="001C6EBB"/>
    <w:rsid w:val="001C755B"/>
    <w:rsid w:val="001C77DD"/>
    <w:rsid w:val="001D04E4"/>
    <w:rsid w:val="001D0D77"/>
    <w:rsid w:val="001D234F"/>
    <w:rsid w:val="001D3CB0"/>
    <w:rsid w:val="001D4428"/>
    <w:rsid w:val="001D48E8"/>
    <w:rsid w:val="001D5E99"/>
    <w:rsid w:val="001D69C9"/>
    <w:rsid w:val="001D730B"/>
    <w:rsid w:val="001E0AD8"/>
    <w:rsid w:val="001E1E49"/>
    <w:rsid w:val="001E2185"/>
    <w:rsid w:val="001E27DD"/>
    <w:rsid w:val="001E48B3"/>
    <w:rsid w:val="001E4AAE"/>
    <w:rsid w:val="001E53BD"/>
    <w:rsid w:val="001E5A04"/>
    <w:rsid w:val="001E5A2B"/>
    <w:rsid w:val="001E5CA6"/>
    <w:rsid w:val="001E600E"/>
    <w:rsid w:val="001E6D9A"/>
    <w:rsid w:val="001F0570"/>
    <w:rsid w:val="001F13CD"/>
    <w:rsid w:val="001F142E"/>
    <w:rsid w:val="001F161E"/>
    <w:rsid w:val="001F2C4A"/>
    <w:rsid w:val="001F351F"/>
    <w:rsid w:val="001F3C49"/>
    <w:rsid w:val="001F44CE"/>
    <w:rsid w:val="001F4943"/>
    <w:rsid w:val="001F4C3E"/>
    <w:rsid w:val="001F5563"/>
    <w:rsid w:val="001F6E02"/>
    <w:rsid w:val="00200B09"/>
    <w:rsid w:val="002027FD"/>
    <w:rsid w:val="0020299D"/>
    <w:rsid w:val="00204C77"/>
    <w:rsid w:val="0020695A"/>
    <w:rsid w:val="00206A81"/>
    <w:rsid w:val="00207E22"/>
    <w:rsid w:val="0021023C"/>
    <w:rsid w:val="002102C9"/>
    <w:rsid w:val="002102EC"/>
    <w:rsid w:val="00210A97"/>
    <w:rsid w:val="00210AF9"/>
    <w:rsid w:val="00210E53"/>
    <w:rsid w:val="00211342"/>
    <w:rsid w:val="00212098"/>
    <w:rsid w:val="00212840"/>
    <w:rsid w:val="00213E4E"/>
    <w:rsid w:val="0021418D"/>
    <w:rsid w:val="002149EB"/>
    <w:rsid w:val="002152F5"/>
    <w:rsid w:val="002178C5"/>
    <w:rsid w:val="00220355"/>
    <w:rsid w:val="00220433"/>
    <w:rsid w:val="00220F45"/>
    <w:rsid w:val="00221E1D"/>
    <w:rsid w:val="00222D64"/>
    <w:rsid w:val="00222DA3"/>
    <w:rsid w:val="00224775"/>
    <w:rsid w:val="00224C15"/>
    <w:rsid w:val="002254C6"/>
    <w:rsid w:val="0022666D"/>
    <w:rsid w:val="00227D14"/>
    <w:rsid w:val="00230DB9"/>
    <w:rsid w:val="00231EAF"/>
    <w:rsid w:val="0023268B"/>
    <w:rsid w:val="00233E7B"/>
    <w:rsid w:val="002359F8"/>
    <w:rsid w:val="00236159"/>
    <w:rsid w:val="002377FA"/>
    <w:rsid w:val="00240277"/>
    <w:rsid w:val="002406F3"/>
    <w:rsid w:val="00240758"/>
    <w:rsid w:val="00240FA4"/>
    <w:rsid w:val="00241552"/>
    <w:rsid w:val="00242378"/>
    <w:rsid w:val="00242934"/>
    <w:rsid w:val="00242B1A"/>
    <w:rsid w:val="00242CEC"/>
    <w:rsid w:val="00242CF0"/>
    <w:rsid w:val="00243BE7"/>
    <w:rsid w:val="0024473A"/>
    <w:rsid w:val="00245554"/>
    <w:rsid w:val="00246C4C"/>
    <w:rsid w:val="002478DD"/>
    <w:rsid w:val="00250155"/>
    <w:rsid w:val="002508AC"/>
    <w:rsid w:val="00250FC7"/>
    <w:rsid w:val="00251C93"/>
    <w:rsid w:val="00253413"/>
    <w:rsid w:val="002546A5"/>
    <w:rsid w:val="00254C7C"/>
    <w:rsid w:val="00254F1B"/>
    <w:rsid w:val="0025616C"/>
    <w:rsid w:val="0025631C"/>
    <w:rsid w:val="00256454"/>
    <w:rsid w:val="00257E25"/>
    <w:rsid w:val="002602D0"/>
    <w:rsid w:val="00260603"/>
    <w:rsid w:val="002608E2"/>
    <w:rsid w:val="00260CC0"/>
    <w:rsid w:val="002613D8"/>
    <w:rsid w:val="002615FC"/>
    <w:rsid w:val="00261CEC"/>
    <w:rsid w:val="002628BE"/>
    <w:rsid w:val="00262974"/>
    <w:rsid w:val="0026378F"/>
    <w:rsid w:val="002637C5"/>
    <w:rsid w:val="00263D36"/>
    <w:rsid w:val="00264763"/>
    <w:rsid w:val="002649E7"/>
    <w:rsid w:val="00265761"/>
    <w:rsid w:val="0026631B"/>
    <w:rsid w:val="002664DF"/>
    <w:rsid w:val="00266945"/>
    <w:rsid w:val="0026743B"/>
    <w:rsid w:val="00267EC4"/>
    <w:rsid w:val="002703A5"/>
    <w:rsid w:val="00270FB7"/>
    <w:rsid w:val="00272931"/>
    <w:rsid w:val="00272D18"/>
    <w:rsid w:val="0027456A"/>
    <w:rsid w:val="00274B3A"/>
    <w:rsid w:val="00274F81"/>
    <w:rsid w:val="00275AE0"/>
    <w:rsid w:val="00276D6C"/>
    <w:rsid w:val="00277EAA"/>
    <w:rsid w:val="0028004F"/>
    <w:rsid w:val="00280CDD"/>
    <w:rsid w:val="002819E7"/>
    <w:rsid w:val="00284685"/>
    <w:rsid w:val="00284A7B"/>
    <w:rsid w:val="00285084"/>
    <w:rsid w:val="0028587B"/>
    <w:rsid w:val="0028739D"/>
    <w:rsid w:val="00287DB3"/>
    <w:rsid w:val="0029067B"/>
    <w:rsid w:val="00290F51"/>
    <w:rsid w:val="00292141"/>
    <w:rsid w:val="00292665"/>
    <w:rsid w:val="00292D39"/>
    <w:rsid w:val="002933EB"/>
    <w:rsid w:val="00293AE0"/>
    <w:rsid w:val="00294F01"/>
    <w:rsid w:val="00294FA6"/>
    <w:rsid w:val="00295AF1"/>
    <w:rsid w:val="002962D0"/>
    <w:rsid w:val="002976D2"/>
    <w:rsid w:val="00297F95"/>
    <w:rsid w:val="002A015E"/>
    <w:rsid w:val="002A274A"/>
    <w:rsid w:val="002A2AA7"/>
    <w:rsid w:val="002A2B7A"/>
    <w:rsid w:val="002A38CF"/>
    <w:rsid w:val="002A3C11"/>
    <w:rsid w:val="002A3C66"/>
    <w:rsid w:val="002A4184"/>
    <w:rsid w:val="002A64C5"/>
    <w:rsid w:val="002A681C"/>
    <w:rsid w:val="002A73D7"/>
    <w:rsid w:val="002B07F5"/>
    <w:rsid w:val="002B09F0"/>
    <w:rsid w:val="002B37B7"/>
    <w:rsid w:val="002B3B8D"/>
    <w:rsid w:val="002B4590"/>
    <w:rsid w:val="002B47F5"/>
    <w:rsid w:val="002B4957"/>
    <w:rsid w:val="002B5E1E"/>
    <w:rsid w:val="002B5F2C"/>
    <w:rsid w:val="002B6613"/>
    <w:rsid w:val="002B7DF8"/>
    <w:rsid w:val="002C050F"/>
    <w:rsid w:val="002C1D1A"/>
    <w:rsid w:val="002C23B0"/>
    <w:rsid w:val="002C27A4"/>
    <w:rsid w:val="002C2825"/>
    <w:rsid w:val="002C3177"/>
    <w:rsid w:val="002C3278"/>
    <w:rsid w:val="002C52E1"/>
    <w:rsid w:val="002C5558"/>
    <w:rsid w:val="002C6CB1"/>
    <w:rsid w:val="002D0244"/>
    <w:rsid w:val="002D0AF1"/>
    <w:rsid w:val="002D16F4"/>
    <w:rsid w:val="002D1D4F"/>
    <w:rsid w:val="002D2E0D"/>
    <w:rsid w:val="002D2F86"/>
    <w:rsid w:val="002D346C"/>
    <w:rsid w:val="002D4AA2"/>
    <w:rsid w:val="002D4D88"/>
    <w:rsid w:val="002D53EB"/>
    <w:rsid w:val="002D5410"/>
    <w:rsid w:val="002D5C16"/>
    <w:rsid w:val="002D6252"/>
    <w:rsid w:val="002D6EE6"/>
    <w:rsid w:val="002D779E"/>
    <w:rsid w:val="002E26CE"/>
    <w:rsid w:val="002E2AF0"/>
    <w:rsid w:val="002E3DAF"/>
    <w:rsid w:val="002E4409"/>
    <w:rsid w:val="002E4646"/>
    <w:rsid w:val="002E5473"/>
    <w:rsid w:val="002E5CB4"/>
    <w:rsid w:val="002E62EF"/>
    <w:rsid w:val="002E6C36"/>
    <w:rsid w:val="002F098A"/>
    <w:rsid w:val="002F315E"/>
    <w:rsid w:val="002F44FE"/>
    <w:rsid w:val="002F4B84"/>
    <w:rsid w:val="002F4E7E"/>
    <w:rsid w:val="002F5093"/>
    <w:rsid w:val="002F5338"/>
    <w:rsid w:val="002F646D"/>
    <w:rsid w:val="002F6562"/>
    <w:rsid w:val="002F67D9"/>
    <w:rsid w:val="002F6D55"/>
    <w:rsid w:val="002F6DD7"/>
    <w:rsid w:val="002F6FC0"/>
    <w:rsid w:val="002F7741"/>
    <w:rsid w:val="00301129"/>
    <w:rsid w:val="00301255"/>
    <w:rsid w:val="00301729"/>
    <w:rsid w:val="00301A00"/>
    <w:rsid w:val="003023F9"/>
    <w:rsid w:val="003059D4"/>
    <w:rsid w:val="00305DB2"/>
    <w:rsid w:val="00305E2F"/>
    <w:rsid w:val="00306449"/>
    <w:rsid w:val="00306A09"/>
    <w:rsid w:val="0030795F"/>
    <w:rsid w:val="00310992"/>
    <w:rsid w:val="003111D2"/>
    <w:rsid w:val="003114C2"/>
    <w:rsid w:val="00311605"/>
    <w:rsid w:val="00311751"/>
    <w:rsid w:val="003124A0"/>
    <w:rsid w:val="00312D96"/>
    <w:rsid w:val="003131A9"/>
    <w:rsid w:val="003147E5"/>
    <w:rsid w:val="003151AE"/>
    <w:rsid w:val="003210A4"/>
    <w:rsid w:val="003223EC"/>
    <w:rsid w:val="0032295B"/>
    <w:rsid w:val="0032299A"/>
    <w:rsid w:val="00323056"/>
    <w:rsid w:val="0032306A"/>
    <w:rsid w:val="00324161"/>
    <w:rsid w:val="003249F5"/>
    <w:rsid w:val="003251D6"/>
    <w:rsid w:val="00325A81"/>
    <w:rsid w:val="00325F35"/>
    <w:rsid w:val="00327C90"/>
    <w:rsid w:val="0033052D"/>
    <w:rsid w:val="00331A5D"/>
    <w:rsid w:val="00332B2A"/>
    <w:rsid w:val="00333222"/>
    <w:rsid w:val="00333E1C"/>
    <w:rsid w:val="003343E9"/>
    <w:rsid w:val="00335888"/>
    <w:rsid w:val="00336FF0"/>
    <w:rsid w:val="003378FF"/>
    <w:rsid w:val="00337B4C"/>
    <w:rsid w:val="00337C58"/>
    <w:rsid w:val="00340066"/>
    <w:rsid w:val="003405AF"/>
    <w:rsid w:val="00340EA3"/>
    <w:rsid w:val="00341306"/>
    <w:rsid w:val="00341D97"/>
    <w:rsid w:val="0034232D"/>
    <w:rsid w:val="003424D1"/>
    <w:rsid w:val="0034335D"/>
    <w:rsid w:val="00343487"/>
    <w:rsid w:val="0034391F"/>
    <w:rsid w:val="00343A70"/>
    <w:rsid w:val="00343C72"/>
    <w:rsid w:val="00344060"/>
    <w:rsid w:val="00344477"/>
    <w:rsid w:val="003449D5"/>
    <w:rsid w:val="003456B9"/>
    <w:rsid w:val="00345733"/>
    <w:rsid w:val="00346FF6"/>
    <w:rsid w:val="00347880"/>
    <w:rsid w:val="00347FB5"/>
    <w:rsid w:val="003510E3"/>
    <w:rsid w:val="0035199C"/>
    <w:rsid w:val="00351C11"/>
    <w:rsid w:val="00351FFB"/>
    <w:rsid w:val="0035385A"/>
    <w:rsid w:val="00354084"/>
    <w:rsid w:val="00354702"/>
    <w:rsid w:val="003555D8"/>
    <w:rsid w:val="00355B08"/>
    <w:rsid w:val="00355FDC"/>
    <w:rsid w:val="003572DB"/>
    <w:rsid w:val="00360BB6"/>
    <w:rsid w:val="0036167C"/>
    <w:rsid w:val="003617F6"/>
    <w:rsid w:val="00362AD3"/>
    <w:rsid w:val="00363359"/>
    <w:rsid w:val="0036347F"/>
    <w:rsid w:val="00364D43"/>
    <w:rsid w:val="003659E4"/>
    <w:rsid w:val="00365F0A"/>
    <w:rsid w:val="00366214"/>
    <w:rsid w:val="00367CCE"/>
    <w:rsid w:val="00367E92"/>
    <w:rsid w:val="00370649"/>
    <w:rsid w:val="00370927"/>
    <w:rsid w:val="0037234D"/>
    <w:rsid w:val="00372545"/>
    <w:rsid w:val="00372840"/>
    <w:rsid w:val="00374196"/>
    <w:rsid w:val="0037509C"/>
    <w:rsid w:val="003772EB"/>
    <w:rsid w:val="00377B64"/>
    <w:rsid w:val="00377D3F"/>
    <w:rsid w:val="00381D34"/>
    <w:rsid w:val="00381FCC"/>
    <w:rsid w:val="00382C78"/>
    <w:rsid w:val="0038344F"/>
    <w:rsid w:val="0038372E"/>
    <w:rsid w:val="003839F6"/>
    <w:rsid w:val="00383DAC"/>
    <w:rsid w:val="00384875"/>
    <w:rsid w:val="00385351"/>
    <w:rsid w:val="00386C5A"/>
    <w:rsid w:val="003870D7"/>
    <w:rsid w:val="003901FA"/>
    <w:rsid w:val="00390310"/>
    <w:rsid w:val="0039106B"/>
    <w:rsid w:val="003911A6"/>
    <w:rsid w:val="003918B2"/>
    <w:rsid w:val="00391DC9"/>
    <w:rsid w:val="00392227"/>
    <w:rsid w:val="00392367"/>
    <w:rsid w:val="00392B31"/>
    <w:rsid w:val="00393964"/>
    <w:rsid w:val="00393BDE"/>
    <w:rsid w:val="00394F46"/>
    <w:rsid w:val="00395726"/>
    <w:rsid w:val="00395895"/>
    <w:rsid w:val="003A179A"/>
    <w:rsid w:val="003A288D"/>
    <w:rsid w:val="003A3870"/>
    <w:rsid w:val="003A4627"/>
    <w:rsid w:val="003A4ACB"/>
    <w:rsid w:val="003A4C98"/>
    <w:rsid w:val="003A5EAA"/>
    <w:rsid w:val="003A6197"/>
    <w:rsid w:val="003A6E60"/>
    <w:rsid w:val="003B01A3"/>
    <w:rsid w:val="003B1476"/>
    <w:rsid w:val="003B1B83"/>
    <w:rsid w:val="003B21E5"/>
    <w:rsid w:val="003B30C7"/>
    <w:rsid w:val="003B3F23"/>
    <w:rsid w:val="003B4A42"/>
    <w:rsid w:val="003B4CAD"/>
    <w:rsid w:val="003B50EE"/>
    <w:rsid w:val="003B52CB"/>
    <w:rsid w:val="003B70A7"/>
    <w:rsid w:val="003B7726"/>
    <w:rsid w:val="003C0BF4"/>
    <w:rsid w:val="003C1390"/>
    <w:rsid w:val="003C1B72"/>
    <w:rsid w:val="003C3D8A"/>
    <w:rsid w:val="003C41AA"/>
    <w:rsid w:val="003C476F"/>
    <w:rsid w:val="003C5B60"/>
    <w:rsid w:val="003C7C99"/>
    <w:rsid w:val="003C7DF3"/>
    <w:rsid w:val="003D17CD"/>
    <w:rsid w:val="003D2339"/>
    <w:rsid w:val="003D2515"/>
    <w:rsid w:val="003D2E64"/>
    <w:rsid w:val="003D2F00"/>
    <w:rsid w:val="003D43B3"/>
    <w:rsid w:val="003D58F5"/>
    <w:rsid w:val="003D7C09"/>
    <w:rsid w:val="003E0736"/>
    <w:rsid w:val="003E0944"/>
    <w:rsid w:val="003E1247"/>
    <w:rsid w:val="003E13E6"/>
    <w:rsid w:val="003E1E7F"/>
    <w:rsid w:val="003E3E83"/>
    <w:rsid w:val="003E4CD8"/>
    <w:rsid w:val="003E5C9D"/>
    <w:rsid w:val="003E5CCB"/>
    <w:rsid w:val="003E6517"/>
    <w:rsid w:val="003E7AF7"/>
    <w:rsid w:val="003E7D64"/>
    <w:rsid w:val="003E7FD6"/>
    <w:rsid w:val="003F115E"/>
    <w:rsid w:val="003F1C5C"/>
    <w:rsid w:val="003F1E51"/>
    <w:rsid w:val="003F2A75"/>
    <w:rsid w:val="003F33ED"/>
    <w:rsid w:val="003F3BC1"/>
    <w:rsid w:val="003F51DE"/>
    <w:rsid w:val="003F5406"/>
    <w:rsid w:val="003F552B"/>
    <w:rsid w:val="003F5BF0"/>
    <w:rsid w:val="003F678C"/>
    <w:rsid w:val="003F67F5"/>
    <w:rsid w:val="003F6AF4"/>
    <w:rsid w:val="003F6B1F"/>
    <w:rsid w:val="003F72C0"/>
    <w:rsid w:val="00400729"/>
    <w:rsid w:val="00402661"/>
    <w:rsid w:val="0040283C"/>
    <w:rsid w:val="004044A0"/>
    <w:rsid w:val="0040484F"/>
    <w:rsid w:val="004053E8"/>
    <w:rsid w:val="00406E2C"/>
    <w:rsid w:val="0040731B"/>
    <w:rsid w:val="00410088"/>
    <w:rsid w:val="004107A2"/>
    <w:rsid w:val="00410A8B"/>
    <w:rsid w:val="004110C3"/>
    <w:rsid w:val="00412F64"/>
    <w:rsid w:val="00414474"/>
    <w:rsid w:val="0041448D"/>
    <w:rsid w:val="00414E96"/>
    <w:rsid w:val="004151B9"/>
    <w:rsid w:val="0041556C"/>
    <w:rsid w:val="00416984"/>
    <w:rsid w:val="00417928"/>
    <w:rsid w:val="004179FA"/>
    <w:rsid w:val="00420497"/>
    <w:rsid w:val="00420593"/>
    <w:rsid w:val="0042222C"/>
    <w:rsid w:val="0042280C"/>
    <w:rsid w:val="00422FA3"/>
    <w:rsid w:val="004248AE"/>
    <w:rsid w:val="00425BE1"/>
    <w:rsid w:val="00425D0E"/>
    <w:rsid w:val="004304B8"/>
    <w:rsid w:val="004305C7"/>
    <w:rsid w:val="00430B32"/>
    <w:rsid w:val="00431F7A"/>
    <w:rsid w:val="0043223C"/>
    <w:rsid w:val="00433A35"/>
    <w:rsid w:val="00433D46"/>
    <w:rsid w:val="0043434F"/>
    <w:rsid w:val="004352F3"/>
    <w:rsid w:val="004353DE"/>
    <w:rsid w:val="00435CE7"/>
    <w:rsid w:val="00435F60"/>
    <w:rsid w:val="00435F8B"/>
    <w:rsid w:val="004362A1"/>
    <w:rsid w:val="00437149"/>
    <w:rsid w:val="00440276"/>
    <w:rsid w:val="00440859"/>
    <w:rsid w:val="00442B07"/>
    <w:rsid w:val="00444B24"/>
    <w:rsid w:val="004451EE"/>
    <w:rsid w:val="00445E7B"/>
    <w:rsid w:val="00446080"/>
    <w:rsid w:val="004460A8"/>
    <w:rsid w:val="00446945"/>
    <w:rsid w:val="00447099"/>
    <w:rsid w:val="004479F6"/>
    <w:rsid w:val="004500E2"/>
    <w:rsid w:val="0045034E"/>
    <w:rsid w:val="00451336"/>
    <w:rsid w:val="004519D6"/>
    <w:rsid w:val="004531B5"/>
    <w:rsid w:val="00455101"/>
    <w:rsid w:val="004556E1"/>
    <w:rsid w:val="0045596E"/>
    <w:rsid w:val="00456295"/>
    <w:rsid w:val="004562EA"/>
    <w:rsid w:val="00456353"/>
    <w:rsid w:val="0045677D"/>
    <w:rsid w:val="00456A0B"/>
    <w:rsid w:val="00456AF0"/>
    <w:rsid w:val="00456DED"/>
    <w:rsid w:val="004575DB"/>
    <w:rsid w:val="00457803"/>
    <w:rsid w:val="00460751"/>
    <w:rsid w:val="00460A98"/>
    <w:rsid w:val="00460E3E"/>
    <w:rsid w:val="004628E4"/>
    <w:rsid w:val="00462DE7"/>
    <w:rsid w:val="00462FA8"/>
    <w:rsid w:val="00464282"/>
    <w:rsid w:val="00464428"/>
    <w:rsid w:val="004658EE"/>
    <w:rsid w:val="00465A5F"/>
    <w:rsid w:val="00465B0D"/>
    <w:rsid w:val="0046679B"/>
    <w:rsid w:val="00466B47"/>
    <w:rsid w:val="00466BA6"/>
    <w:rsid w:val="00466E16"/>
    <w:rsid w:val="0046767F"/>
    <w:rsid w:val="004703BB"/>
    <w:rsid w:val="0047055A"/>
    <w:rsid w:val="00471515"/>
    <w:rsid w:val="00471606"/>
    <w:rsid w:val="00472354"/>
    <w:rsid w:val="004731BC"/>
    <w:rsid w:val="00473774"/>
    <w:rsid w:val="004737AC"/>
    <w:rsid w:val="00473E46"/>
    <w:rsid w:val="00476F47"/>
    <w:rsid w:val="004776C9"/>
    <w:rsid w:val="00477BB5"/>
    <w:rsid w:val="00480EC7"/>
    <w:rsid w:val="0048108A"/>
    <w:rsid w:val="00481951"/>
    <w:rsid w:val="00481DBA"/>
    <w:rsid w:val="004839FB"/>
    <w:rsid w:val="00484597"/>
    <w:rsid w:val="00485A2E"/>
    <w:rsid w:val="00486A2B"/>
    <w:rsid w:val="00486C9F"/>
    <w:rsid w:val="00490CEC"/>
    <w:rsid w:val="00491007"/>
    <w:rsid w:val="00492E55"/>
    <w:rsid w:val="00493C15"/>
    <w:rsid w:val="004945CA"/>
    <w:rsid w:val="00495AE5"/>
    <w:rsid w:val="00496CB1"/>
    <w:rsid w:val="00497742"/>
    <w:rsid w:val="00497F79"/>
    <w:rsid w:val="004A182E"/>
    <w:rsid w:val="004A1E58"/>
    <w:rsid w:val="004A242F"/>
    <w:rsid w:val="004A3046"/>
    <w:rsid w:val="004A58AD"/>
    <w:rsid w:val="004A68C2"/>
    <w:rsid w:val="004A6D1B"/>
    <w:rsid w:val="004A7555"/>
    <w:rsid w:val="004B02D1"/>
    <w:rsid w:val="004B032C"/>
    <w:rsid w:val="004B0791"/>
    <w:rsid w:val="004B18BD"/>
    <w:rsid w:val="004B1F49"/>
    <w:rsid w:val="004B274E"/>
    <w:rsid w:val="004B2925"/>
    <w:rsid w:val="004B32DA"/>
    <w:rsid w:val="004B3600"/>
    <w:rsid w:val="004B4BF6"/>
    <w:rsid w:val="004B4D49"/>
    <w:rsid w:val="004B540B"/>
    <w:rsid w:val="004B5415"/>
    <w:rsid w:val="004B7230"/>
    <w:rsid w:val="004B7C14"/>
    <w:rsid w:val="004C09BE"/>
    <w:rsid w:val="004C0F1F"/>
    <w:rsid w:val="004C1626"/>
    <w:rsid w:val="004C1BB7"/>
    <w:rsid w:val="004C228A"/>
    <w:rsid w:val="004C291B"/>
    <w:rsid w:val="004C2BEF"/>
    <w:rsid w:val="004C35A5"/>
    <w:rsid w:val="004C3BD3"/>
    <w:rsid w:val="004C41D1"/>
    <w:rsid w:val="004C49ED"/>
    <w:rsid w:val="004C4BB1"/>
    <w:rsid w:val="004C4F3E"/>
    <w:rsid w:val="004C56D9"/>
    <w:rsid w:val="004C579A"/>
    <w:rsid w:val="004C5BC8"/>
    <w:rsid w:val="004C6107"/>
    <w:rsid w:val="004C6315"/>
    <w:rsid w:val="004C6CED"/>
    <w:rsid w:val="004C784A"/>
    <w:rsid w:val="004D0210"/>
    <w:rsid w:val="004D0740"/>
    <w:rsid w:val="004D0849"/>
    <w:rsid w:val="004D0F19"/>
    <w:rsid w:val="004D1E02"/>
    <w:rsid w:val="004D277C"/>
    <w:rsid w:val="004D34B1"/>
    <w:rsid w:val="004D5708"/>
    <w:rsid w:val="004D5AAF"/>
    <w:rsid w:val="004D6049"/>
    <w:rsid w:val="004D7312"/>
    <w:rsid w:val="004E07B5"/>
    <w:rsid w:val="004E0AD6"/>
    <w:rsid w:val="004E1737"/>
    <w:rsid w:val="004E2431"/>
    <w:rsid w:val="004E31F2"/>
    <w:rsid w:val="004E3B36"/>
    <w:rsid w:val="004E41C3"/>
    <w:rsid w:val="004E431C"/>
    <w:rsid w:val="004E48D2"/>
    <w:rsid w:val="004E50AE"/>
    <w:rsid w:val="004E73A4"/>
    <w:rsid w:val="004E7D69"/>
    <w:rsid w:val="004F042D"/>
    <w:rsid w:val="004F053B"/>
    <w:rsid w:val="004F14BD"/>
    <w:rsid w:val="004F153B"/>
    <w:rsid w:val="004F197D"/>
    <w:rsid w:val="004F1C35"/>
    <w:rsid w:val="004F2959"/>
    <w:rsid w:val="004F2A3D"/>
    <w:rsid w:val="004F563F"/>
    <w:rsid w:val="004F5804"/>
    <w:rsid w:val="004F5AB3"/>
    <w:rsid w:val="004F5BE8"/>
    <w:rsid w:val="004F6108"/>
    <w:rsid w:val="004F6A27"/>
    <w:rsid w:val="004F7520"/>
    <w:rsid w:val="004F7B2A"/>
    <w:rsid w:val="00500DA1"/>
    <w:rsid w:val="00500DA8"/>
    <w:rsid w:val="0050292A"/>
    <w:rsid w:val="005039CB"/>
    <w:rsid w:val="00503FF3"/>
    <w:rsid w:val="005044A2"/>
    <w:rsid w:val="005052F4"/>
    <w:rsid w:val="00505902"/>
    <w:rsid w:val="00506BD3"/>
    <w:rsid w:val="00506E2A"/>
    <w:rsid w:val="0050764E"/>
    <w:rsid w:val="0051147A"/>
    <w:rsid w:val="00511681"/>
    <w:rsid w:val="00511C02"/>
    <w:rsid w:val="00512441"/>
    <w:rsid w:val="00512DAA"/>
    <w:rsid w:val="005130E0"/>
    <w:rsid w:val="00513C12"/>
    <w:rsid w:val="005141F1"/>
    <w:rsid w:val="00514247"/>
    <w:rsid w:val="005145D2"/>
    <w:rsid w:val="005159D2"/>
    <w:rsid w:val="005163ED"/>
    <w:rsid w:val="00516D20"/>
    <w:rsid w:val="005171D8"/>
    <w:rsid w:val="005173DC"/>
    <w:rsid w:val="00517B6F"/>
    <w:rsid w:val="00520B01"/>
    <w:rsid w:val="00520BCB"/>
    <w:rsid w:val="00520E37"/>
    <w:rsid w:val="00521B18"/>
    <w:rsid w:val="00521E0F"/>
    <w:rsid w:val="0052280C"/>
    <w:rsid w:val="00522963"/>
    <w:rsid w:val="00522EFB"/>
    <w:rsid w:val="005237D5"/>
    <w:rsid w:val="00525BA2"/>
    <w:rsid w:val="00526DC0"/>
    <w:rsid w:val="00526ECB"/>
    <w:rsid w:val="00526FCE"/>
    <w:rsid w:val="00527FDB"/>
    <w:rsid w:val="00530314"/>
    <w:rsid w:val="005304B5"/>
    <w:rsid w:val="00530658"/>
    <w:rsid w:val="00530B92"/>
    <w:rsid w:val="00531E59"/>
    <w:rsid w:val="00531F29"/>
    <w:rsid w:val="00531F2A"/>
    <w:rsid w:val="005327FD"/>
    <w:rsid w:val="005331F1"/>
    <w:rsid w:val="00536102"/>
    <w:rsid w:val="0053649C"/>
    <w:rsid w:val="00537C5F"/>
    <w:rsid w:val="0054063F"/>
    <w:rsid w:val="00541660"/>
    <w:rsid w:val="00542274"/>
    <w:rsid w:val="005425C0"/>
    <w:rsid w:val="005425EA"/>
    <w:rsid w:val="00543C31"/>
    <w:rsid w:val="00543F99"/>
    <w:rsid w:val="005446C9"/>
    <w:rsid w:val="00544BBA"/>
    <w:rsid w:val="005455B1"/>
    <w:rsid w:val="00546FB0"/>
    <w:rsid w:val="00547BFB"/>
    <w:rsid w:val="005512A5"/>
    <w:rsid w:val="0055141C"/>
    <w:rsid w:val="00551531"/>
    <w:rsid w:val="00552C07"/>
    <w:rsid w:val="00553AE4"/>
    <w:rsid w:val="0055586A"/>
    <w:rsid w:val="005568D4"/>
    <w:rsid w:val="00561F80"/>
    <w:rsid w:val="0056302D"/>
    <w:rsid w:val="00563770"/>
    <w:rsid w:val="005641B6"/>
    <w:rsid w:val="00564960"/>
    <w:rsid w:val="00564EAB"/>
    <w:rsid w:val="00566189"/>
    <w:rsid w:val="00566CAE"/>
    <w:rsid w:val="005709AD"/>
    <w:rsid w:val="00570EF4"/>
    <w:rsid w:val="005710D8"/>
    <w:rsid w:val="005719FB"/>
    <w:rsid w:val="00571CB2"/>
    <w:rsid w:val="00572073"/>
    <w:rsid w:val="005723F3"/>
    <w:rsid w:val="005732E6"/>
    <w:rsid w:val="0057574C"/>
    <w:rsid w:val="00575ED2"/>
    <w:rsid w:val="0057605F"/>
    <w:rsid w:val="005774AB"/>
    <w:rsid w:val="00577A61"/>
    <w:rsid w:val="00577B9C"/>
    <w:rsid w:val="005807D8"/>
    <w:rsid w:val="00581626"/>
    <w:rsid w:val="005844F6"/>
    <w:rsid w:val="00584799"/>
    <w:rsid w:val="005852B3"/>
    <w:rsid w:val="00585F4E"/>
    <w:rsid w:val="005862BB"/>
    <w:rsid w:val="005873A7"/>
    <w:rsid w:val="00587B03"/>
    <w:rsid w:val="00587C3E"/>
    <w:rsid w:val="00590A02"/>
    <w:rsid w:val="00590A4C"/>
    <w:rsid w:val="00590A6F"/>
    <w:rsid w:val="00591085"/>
    <w:rsid w:val="0059121A"/>
    <w:rsid w:val="00591526"/>
    <w:rsid w:val="00591E94"/>
    <w:rsid w:val="005920E7"/>
    <w:rsid w:val="005936C7"/>
    <w:rsid w:val="0059409B"/>
    <w:rsid w:val="0059628B"/>
    <w:rsid w:val="0059767A"/>
    <w:rsid w:val="005977E4"/>
    <w:rsid w:val="00597ACF"/>
    <w:rsid w:val="005A1234"/>
    <w:rsid w:val="005A1311"/>
    <w:rsid w:val="005A1B43"/>
    <w:rsid w:val="005A2B70"/>
    <w:rsid w:val="005A3B5F"/>
    <w:rsid w:val="005A4031"/>
    <w:rsid w:val="005A4442"/>
    <w:rsid w:val="005A4C43"/>
    <w:rsid w:val="005A4FA4"/>
    <w:rsid w:val="005A533C"/>
    <w:rsid w:val="005A55B0"/>
    <w:rsid w:val="005A5840"/>
    <w:rsid w:val="005A6EA1"/>
    <w:rsid w:val="005A7A10"/>
    <w:rsid w:val="005B0708"/>
    <w:rsid w:val="005B1C21"/>
    <w:rsid w:val="005B277B"/>
    <w:rsid w:val="005B2A31"/>
    <w:rsid w:val="005B2C5E"/>
    <w:rsid w:val="005B3009"/>
    <w:rsid w:val="005B3766"/>
    <w:rsid w:val="005B3D27"/>
    <w:rsid w:val="005B4317"/>
    <w:rsid w:val="005B5607"/>
    <w:rsid w:val="005B6099"/>
    <w:rsid w:val="005B6365"/>
    <w:rsid w:val="005B68BC"/>
    <w:rsid w:val="005B6E8B"/>
    <w:rsid w:val="005B70CB"/>
    <w:rsid w:val="005B7357"/>
    <w:rsid w:val="005B7E33"/>
    <w:rsid w:val="005C2261"/>
    <w:rsid w:val="005C29A7"/>
    <w:rsid w:val="005C2C61"/>
    <w:rsid w:val="005C3B56"/>
    <w:rsid w:val="005C3ED6"/>
    <w:rsid w:val="005C3FE1"/>
    <w:rsid w:val="005C59F1"/>
    <w:rsid w:val="005C5E03"/>
    <w:rsid w:val="005C60F4"/>
    <w:rsid w:val="005C623B"/>
    <w:rsid w:val="005C63E4"/>
    <w:rsid w:val="005D0B7B"/>
    <w:rsid w:val="005D0D9D"/>
    <w:rsid w:val="005D2E1A"/>
    <w:rsid w:val="005D33FC"/>
    <w:rsid w:val="005D341F"/>
    <w:rsid w:val="005D45EC"/>
    <w:rsid w:val="005D4793"/>
    <w:rsid w:val="005D5BBC"/>
    <w:rsid w:val="005D5E1F"/>
    <w:rsid w:val="005D68FF"/>
    <w:rsid w:val="005D6AC9"/>
    <w:rsid w:val="005D6CF1"/>
    <w:rsid w:val="005E0ADD"/>
    <w:rsid w:val="005E0BE2"/>
    <w:rsid w:val="005E225B"/>
    <w:rsid w:val="005E261B"/>
    <w:rsid w:val="005E3162"/>
    <w:rsid w:val="005E3A26"/>
    <w:rsid w:val="005E3E48"/>
    <w:rsid w:val="005E4766"/>
    <w:rsid w:val="005E65A3"/>
    <w:rsid w:val="005E757F"/>
    <w:rsid w:val="005E78ED"/>
    <w:rsid w:val="005F1DF0"/>
    <w:rsid w:val="005F1EF0"/>
    <w:rsid w:val="005F2B9F"/>
    <w:rsid w:val="005F3A0A"/>
    <w:rsid w:val="005F484B"/>
    <w:rsid w:val="005F558B"/>
    <w:rsid w:val="005F5B81"/>
    <w:rsid w:val="005F7379"/>
    <w:rsid w:val="005F780A"/>
    <w:rsid w:val="005F78E3"/>
    <w:rsid w:val="005F7BAC"/>
    <w:rsid w:val="005F7C2E"/>
    <w:rsid w:val="00600960"/>
    <w:rsid w:val="0060110F"/>
    <w:rsid w:val="00601201"/>
    <w:rsid w:val="00601D59"/>
    <w:rsid w:val="0060458E"/>
    <w:rsid w:val="00605517"/>
    <w:rsid w:val="00605A81"/>
    <w:rsid w:val="00605B71"/>
    <w:rsid w:val="006064EE"/>
    <w:rsid w:val="006074D5"/>
    <w:rsid w:val="00607962"/>
    <w:rsid w:val="00607B61"/>
    <w:rsid w:val="006105B5"/>
    <w:rsid w:val="006106AF"/>
    <w:rsid w:val="00610D87"/>
    <w:rsid w:val="0061130F"/>
    <w:rsid w:val="00612001"/>
    <w:rsid w:val="00612C47"/>
    <w:rsid w:val="006149CC"/>
    <w:rsid w:val="0061588C"/>
    <w:rsid w:val="006159BE"/>
    <w:rsid w:val="00615B04"/>
    <w:rsid w:val="0061627C"/>
    <w:rsid w:val="00616572"/>
    <w:rsid w:val="00616D86"/>
    <w:rsid w:val="00617A3C"/>
    <w:rsid w:val="00620284"/>
    <w:rsid w:val="00620688"/>
    <w:rsid w:val="006208DA"/>
    <w:rsid w:val="00620D3B"/>
    <w:rsid w:val="00621525"/>
    <w:rsid w:val="0062191D"/>
    <w:rsid w:val="00622475"/>
    <w:rsid w:val="0062251F"/>
    <w:rsid w:val="00622E31"/>
    <w:rsid w:val="006234E7"/>
    <w:rsid w:val="00624F2C"/>
    <w:rsid w:val="00625168"/>
    <w:rsid w:val="00625D4A"/>
    <w:rsid w:val="00625E8F"/>
    <w:rsid w:val="00625F8A"/>
    <w:rsid w:val="006263D6"/>
    <w:rsid w:val="006270A4"/>
    <w:rsid w:val="00627187"/>
    <w:rsid w:val="00627BA1"/>
    <w:rsid w:val="0063138F"/>
    <w:rsid w:val="006322F7"/>
    <w:rsid w:val="00632B07"/>
    <w:rsid w:val="00632C31"/>
    <w:rsid w:val="00632D4C"/>
    <w:rsid w:val="00633ED4"/>
    <w:rsid w:val="00634AB3"/>
    <w:rsid w:val="00634FD0"/>
    <w:rsid w:val="006354F5"/>
    <w:rsid w:val="00635AAA"/>
    <w:rsid w:val="00635EBF"/>
    <w:rsid w:val="0063618A"/>
    <w:rsid w:val="00641168"/>
    <w:rsid w:val="006411C7"/>
    <w:rsid w:val="00641BB1"/>
    <w:rsid w:val="00641C0C"/>
    <w:rsid w:val="0064225A"/>
    <w:rsid w:val="00642AD3"/>
    <w:rsid w:val="00643247"/>
    <w:rsid w:val="00643D18"/>
    <w:rsid w:val="00644F45"/>
    <w:rsid w:val="00647A05"/>
    <w:rsid w:val="00647C9C"/>
    <w:rsid w:val="00647CA3"/>
    <w:rsid w:val="0065005C"/>
    <w:rsid w:val="00650079"/>
    <w:rsid w:val="006504CA"/>
    <w:rsid w:val="006513EA"/>
    <w:rsid w:val="00652785"/>
    <w:rsid w:val="006529D1"/>
    <w:rsid w:val="006539D4"/>
    <w:rsid w:val="00654183"/>
    <w:rsid w:val="00654BF1"/>
    <w:rsid w:val="00655FED"/>
    <w:rsid w:val="00660110"/>
    <w:rsid w:val="00662211"/>
    <w:rsid w:val="0066293C"/>
    <w:rsid w:val="00662AED"/>
    <w:rsid w:val="0066343C"/>
    <w:rsid w:val="00665C4F"/>
    <w:rsid w:val="00666043"/>
    <w:rsid w:val="0066625C"/>
    <w:rsid w:val="00666718"/>
    <w:rsid w:val="0066783B"/>
    <w:rsid w:val="00672595"/>
    <w:rsid w:val="00672E5B"/>
    <w:rsid w:val="00673029"/>
    <w:rsid w:val="00673B02"/>
    <w:rsid w:val="00674E7A"/>
    <w:rsid w:val="00676673"/>
    <w:rsid w:val="00676925"/>
    <w:rsid w:val="00676C63"/>
    <w:rsid w:val="006806C5"/>
    <w:rsid w:val="0068138F"/>
    <w:rsid w:val="00681462"/>
    <w:rsid w:val="00682A97"/>
    <w:rsid w:val="006842FB"/>
    <w:rsid w:val="00684F4C"/>
    <w:rsid w:val="00685A63"/>
    <w:rsid w:val="00685FF5"/>
    <w:rsid w:val="00686042"/>
    <w:rsid w:val="006867C4"/>
    <w:rsid w:val="00686956"/>
    <w:rsid w:val="00686D6E"/>
    <w:rsid w:val="00687A49"/>
    <w:rsid w:val="00687B97"/>
    <w:rsid w:val="00687D1A"/>
    <w:rsid w:val="0069025B"/>
    <w:rsid w:val="006909FA"/>
    <w:rsid w:val="00690D36"/>
    <w:rsid w:val="0069113E"/>
    <w:rsid w:val="00691145"/>
    <w:rsid w:val="006913AC"/>
    <w:rsid w:val="00691AA0"/>
    <w:rsid w:val="006924B5"/>
    <w:rsid w:val="006925FA"/>
    <w:rsid w:val="006930EF"/>
    <w:rsid w:val="006932AB"/>
    <w:rsid w:val="0069389D"/>
    <w:rsid w:val="0069391E"/>
    <w:rsid w:val="00693ED7"/>
    <w:rsid w:val="00694D4E"/>
    <w:rsid w:val="00695D6B"/>
    <w:rsid w:val="00696B4C"/>
    <w:rsid w:val="0069772F"/>
    <w:rsid w:val="006A034C"/>
    <w:rsid w:val="006A06E2"/>
    <w:rsid w:val="006A0E4E"/>
    <w:rsid w:val="006A0F8F"/>
    <w:rsid w:val="006A103F"/>
    <w:rsid w:val="006A1092"/>
    <w:rsid w:val="006A15A0"/>
    <w:rsid w:val="006A1C49"/>
    <w:rsid w:val="006A210F"/>
    <w:rsid w:val="006A3435"/>
    <w:rsid w:val="006A385C"/>
    <w:rsid w:val="006A43B8"/>
    <w:rsid w:val="006A4AA4"/>
    <w:rsid w:val="006A4FFB"/>
    <w:rsid w:val="006A58EB"/>
    <w:rsid w:val="006A6539"/>
    <w:rsid w:val="006A69A3"/>
    <w:rsid w:val="006A6FC1"/>
    <w:rsid w:val="006B0A08"/>
    <w:rsid w:val="006B1477"/>
    <w:rsid w:val="006B26B4"/>
    <w:rsid w:val="006B3F22"/>
    <w:rsid w:val="006B48F9"/>
    <w:rsid w:val="006B4E90"/>
    <w:rsid w:val="006B6BC6"/>
    <w:rsid w:val="006B6CA9"/>
    <w:rsid w:val="006B79C8"/>
    <w:rsid w:val="006C17C2"/>
    <w:rsid w:val="006C1DBD"/>
    <w:rsid w:val="006C2004"/>
    <w:rsid w:val="006C43E1"/>
    <w:rsid w:val="006C4920"/>
    <w:rsid w:val="006C578D"/>
    <w:rsid w:val="006C6F1C"/>
    <w:rsid w:val="006C7C4C"/>
    <w:rsid w:val="006D040B"/>
    <w:rsid w:val="006D1040"/>
    <w:rsid w:val="006D122E"/>
    <w:rsid w:val="006D28EC"/>
    <w:rsid w:val="006D29A0"/>
    <w:rsid w:val="006D2D18"/>
    <w:rsid w:val="006D2D73"/>
    <w:rsid w:val="006D34E7"/>
    <w:rsid w:val="006D4219"/>
    <w:rsid w:val="006D5D10"/>
    <w:rsid w:val="006D5DFA"/>
    <w:rsid w:val="006D6089"/>
    <w:rsid w:val="006D62DD"/>
    <w:rsid w:val="006E0E97"/>
    <w:rsid w:val="006E1A54"/>
    <w:rsid w:val="006E1CFE"/>
    <w:rsid w:val="006E2A5C"/>
    <w:rsid w:val="006E2CB8"/>
    <w:rsid w:val="006E2D45"/>
    <w:rsid w:val="006E3400"/>
    <w:rsid w:val="006E3B01"/>
    <w:rsid w:val="006E5972"/>
    <w:rsid w:val="006E745E"/>
    <w:rsid w:val="006F038D"/>
    <w:rsid w:val="006F0B42"/>
    <w:rsid w:val="006F0DA7"/>
    <w:rsid w:val="006F2478"/>
    <w:rsid w:val="006F3058"/>
    <w:rsid w:val="006F32B5"/>
    <w:rsid w:val="006F3609"/>
    <w:rsid w:val="006F4DB7"/>
    <w:rsid w:val="006F5167"/>
    <w:rsid w:val="006F52BC"/>
    <w:rsid w:val="006F5993"/>
    <w:rsid w:val="006F6884"/>
    <w:rsid w:val="006F6AB2"/>
    <w:rsid w:val="006F6D9A"/>
    <w:rsid w:val="006F6E94"/>
    <w:rsid w:val="007006FB"/>
    <w:rsid w:val="00701F90"/>
    <w:rsid w:val="007025ED"/>
    <w:rsid w:val="00703FDF"/>
    <w:rsid w:val="007049D0"/>
    <w:rsid w:val="00704A58"/>
    <w:rsid w:val="00704EAA"/>
    <w:rsid w:val="00705B5C"/>
    <w:rsid w:val="00706463"/>
    <w:rsid w:val="00706C44"/>
    <w:rsid w:val="00710E61"/>
    <w:rsid w:val="007115FD"/>
    <w:rsid w:val="00711FE1"/>
    <w:rsid w:val="00715016"/>
    <w:rsid w:val="00715414"/>
    <w:rsid w:val="0071574B"/>
    <w:rsid w:val="00715847"/>
    <w:rsid w:val="00720CE5"/>
    <w:rsid w:val="00722604"/>
    <w:rsid w:val="00722869"/>
    <w:rsid w:val="00722F8C"/>
    <w:rsid w:val="007233FA"/>
    <w:rsid w:val="00725E33"/>
    <w:rsid w:val="007260CF"/>
    <w:rsid w:val="00726339"/>
    <w:rsid w:val="007269FB"/>
    <w:rsid w:val="00727195"/>
    <w:rsid w:val="0073001F"/>
    <w:rsid w:val="0073157C"/>
    <w:rsid w:val="00731E7B"/>
    <w:rsid w:val="00732B0C"/>
    <w:rsid w:val="00733568"/>
    <w:rsid w:val="007336F3"/>
    <w:rsid w:val="00734033"/>
    <w:rsid w:val="00734672"/>
    <w:rsid w:val="007348C6"/>
    <w:rsid w:val="00734ABB"/>
    <w:rsid w:val="00734C2E"/>
    <w:rsid w:val="007363CE"/>
    <w:rsid w:val="007366B1"/>
    <w:rsid w:val="00736948"/>
    <w:rsid w:val="00737052"/>
    <w:rsid w:val="007375F9"/>
    <w:rsid w:val="00737B27"/>
    <w:rsid w:val="00737BCD"/>
    <w:rsid w:val="00740B91"/>
    <w:rsid w:val="00741AAC"/>
    <w:rsid w:val="0074233D"/>
    <w:rsid w:val="0074238E"/>
    <w:rsid w:val="00742C2C"/>
    <w:rsid w:val="007444F3"/>
    <w:rsid w:val="00745EAD"/>
    <w:rsid w:val="00746567"/>
    <w:rsid w:val="00746771"/>
    <w:rsid w:val="0074739C"/>
    <w:rsid w:val="00750034"/>
    <w:rsid w:val="007520ED"/>
    <w:rsid w:val="00752696"/>
    <w:rsid w:val="007526ED"/>
    <w:rsid w:val="007529CC"/>
    <w:rsid w:val="007529DB"/>
    <w:rsid w:val="00753684"/>
    <w:rsid w:val="00753F3D"/>
    <w:rsid w:val="00756E19"/>
    <w:rsid w:val="00757748"/>
    <w:rsid w:val="00760E25"/>
    <w:rsid w:val="00761C4E"/>
    <w:rsid w:val="0076220A"/>
    <w:rsid w:val="00762331"/>
    <w:rsid w:val="0076245F"/>
    <w:rsid w:val="007624CC"/>
    <w:rsid w:val="00762A37"/>
    <w:rsid w:val="00763000"/>
    <w:rsid w:val="00763DA9"/>
    <w:rsid w:val="0076401D"/>
    <w:rsid w:val="007675AE"/>
    <w:rsid w:val="00767D3C"/>
    <w:rsid w:val="0077004B"/>
    <w:rsid w:val="0077038D"/>
    <w:rsid w:val="0077247B"/>
    <w:rsid w:val="00772AF7"/>
    <w:rsid w:val="0077437D"/>
    <w:rsid w:val="0077547A"/>
    <w:rsid w:val="007761EB"/>
    <w:rsid w:val="00776EB7"/>
    <w:rsid w:val="00777C19"/>
    <w:rsid w:val="00780678"/>
    <w:rsid w:val="007813CB"/>
    <w:rsid w:val="007824BE"/>
    <w:rsid w:val="007833E9"/>
    <w:rsid w:val="00783702"/>
    <w:rsid w:val="00784516"/>
    <w:rsid w:val="00785B9E"/>
    <w:rsid w:val="00786264"/>
    <w:rsid w:val="0078699C"/>
    <w:rsid w:val="00786B42"/>
    <w:rsid w:val="00787C10"/>
    <w:rsid w:val="007903F8"/>
    <w:rsid w:val="00791283"/>
    <w:rsid w:val="00791320"/>
    <w:rsid w:val="00791A98"/>
    <w:rsid w:val="00796237"/>
    <w:rsid w:val="007966FC"/>
    <w:rsid w:val="00796B5B"/>
    <w:rsid w:val="007A10B3"/>
    <w:rsid w:val="007A10D9"/>
    <w:rsid w:val="007A1145"/>
    <w:rsid w:val="007A2625"/>
    <w:rsid w:val="007A377D"/>
    <w:rsid w:val="007A37A1"/>
    <w:rsid w:val="007A37BD"/>
    <w:rsid w:val="007A4110"/>
    <w:rsid w:val="007A41A0"/>
    <w:rsid w:val="007A4380"/>
    <w:rsid w:val="007A5080"/>
    <w:rsid w:val="007A5558"/>
    <w:rsid w:val="007A6269"/>
    <w:rsid w:val="007A663A"/>
    <w:rsid w:val="007A67A6"/>
    <w:rsid w:val="007A6B5E"/>
    <w:rsid w:val="007A7D82"/>
    <w:rsid w:val="007B0873"/>
    <w:rsid w:val="007B0A35"/>
    <w:rsid w:val="007B0BBC"/>
    <w:rsid w:val="007B126E"/>
    <w:rsid w:val="007B1643"/>
    <w:rsid w:val="007B1847"/>
    <w:rsid w:val="007B1F9B"/>
    <w:rsid w:val="007B205B"/>
    <w:rsid w:val="007B231E"/>
    <w:rsid w:val="007B3902"/>
    <w:rsid w:val="007B4861"/>
    <w:rsid w:val="007B4D94"/>
    <w:rsid w:val="007B562C"/>
    <w:rsid w:val="007B5F02"/>
    <w:rsid w:val="007C05EC"/>
    <w:rsid w:val="007C2638"/>
    <w:rsid w:val="007C28B3"/>
    <w:rsid w:val="007C3331"/>
    <w:rsid w:val="007C3C94"/>
    <w:rsid w:val="007C3D2B"/>
    <w:rsid w:val="007C41D0"/>
    <w:rsid w:val="007C42DD"/>
    <w:rsid w:val="007C4FE6"/>
    <w:rsid w:val="007C67D8"/>
    <w:rsid w:val="007C6946"/>
    <w:rsid w:val="007C6C3A"/>
    <w:rsid w:val="007C7272"/>
    <w:rsid w:val="007D00BD"/>
    <w:rsid w:val="007D1BCA"/>
    <w:rsid w:val="007D2C98"/>
    <w:rsid w:val="007D3B7B"/>
    <w:rsid w:val="007D4441"/>
    <w:rsid w:val="007D44E3"/>
    <w:rsid w:val="007D7260"/>
    <w:rsid w:val="007D75EC"/>
    <w:rsid w:val="007D7837"/>
    <w:rsid w:val="007E071C"/>
    <w:rsid w:val="007E0995"/>
    <w:rsid w:val="007E0C1B"/>
    <w:rsid w:val="007E1418"/>
    <w:rsid w:val="007E26CE"/>
    <w:rsid w:val="007E32AD"/>
    <w:rsid w:val="007E4D74"/>
    <w:rsid w:val="007E591F"/>
    <w:rsid w:val="007E64EF"/>
    <w:rsid w:val="007E6851"/>
    <w:rsid w:val="007E7CE8"/>
    <w:rsid w:val="007E7D9A"/>
    <w:rsid w:val="007F0419"/>
    <w:rsid w:val="007F06CD"/>
    <w:rsid w:val="007F0B1D"/>
    <w:rsid w:val="007F1DAA"/>
    <w:rsid w:val="007F240B"/>
    <w:rsid w:val="007F2B91"/>
    <w:rsid w:val="007F2DB5"/>
    <w:rsid w:val="007F3F5B"/>
    <w:rsid w:val="007F49BB"/>
    <w:rsid w:val="007F4CA1"/>
    <w:rsid w:val="007F55D1"/>
    <w:rsid w:val="007F5ECE"/>
    <w:rsid w:val="007F6BE1"/>
    <w:rsid w:val="007F71B9"/>
    <w:rsid w:val="00800639"/>
    <w:rsid w:val="00800B46"/>
    <w:rsid w:val="00801C7F"/>
    <w:rsid w:val="00801FFD"/>
    <w:rsid w:val="008022D9"/>
    <w:rsid w:val="00802482"/>
    <w:rsid w:val="00803391"/>
    <w:rsid w:val="00804906"/>
    <w:rsid w:val="00804FF9"/>
    <w:rsid w:val="00805E64"/>
    <w:rsid w:val="008064F3"/>
    <w:rsid w:val="0080681E"/>
    <w:rsid w:val="00807AB1"/>
    <w:rsid w:val="00807CA6"/>
    <w:rsid w:val="00811225"/>
    <w:rsid w:val="00811D03"/>
    <w:rsid w:val="00812904"/>
    <w:rsid w:val="008129E1"/>
    <w:rsid w:val="00812EC3"/>
    <w:rsid w:val="008130D8"/>
    <w:rsid w:val="0081460A"/>
    <w:rsid w:val="00820CEB"/>
    <w:rsid w:val="008216AA"/>
    <w:rsid w:val="008219E0"/>
    <w:rsid w:val="00821D2C"/>
    <w:rsid w:val="0082273C"/>
    <w:rsid w:val="00823C64"/>
    <w:rsid w:val="00826BE1"/>
    <w:rsid w:val="0082725B"/>
    <w:rsid w:val="0083001B"/>
    <w:rsid w:val="00830C28"/>
    <w:rsid w:val="00830CBB"/>
    <w:rsid w:val="00831057"/>
    <w:rsid w:val="00831B04"/>
    <w:rsid w:val="00832911"/>
    <w:rsid w:val="00832E9E"/>
    <w:rsid w:val="008335A1"/>
    <w:rsid w:val="00833757"/>
    <w:rsid w:val="008349B8"/>
    <w:rsid w:val="00836854"/>
    <w:rsid w:val="00836F56"/>
    <w:rsid w:val="00841662"/>
    <w:rsid w:val="00842500"/>
    <w:rsid w:val="008426DD"/>
    <w:rsid w:val="00843416"/>
    <w:rsid w:val="00843689"/>
    <w:rsid w:val="008443B7"/>
    <w:rsid w:val="00844A9E"/>
    <w:rsid w:val="00845A60"/>
    <w:rsid w:val="008462E6"/>
    <w:rsid w:val="00846426"/>
    <w:rsid w:val="00846CD5"/>
    <w:rsid w:val="00846E57"/>
    <w:rsid w:val="008473E0"/>
    <w:rsid w:val="008473FB"/>
    <w:rsid w:val="00847B32"/>
    <w:rsid w:val="00850813"/>
    <w:rsid w:val="00850D0B"/>
    <w:rsid w:val="00851E2E"/>
    <w:rsid w:val="0085269B"/>
    <w:rsid w:val="00853829"/>
    <w:rsid w:val="008544C3"/>
    <w:rsid w:val="008548B8"/>
    <w:rsid w:val="008571E6"/>
    <w:rsid w:val="0086029B"/>
    <w:rsid w:val="00860F6B"/>
    <w:rsid w:val="00861B02"/>
    <w:rsid w:val="00862FBB"/>
    <w:rsid w:val="0086359E"/>
    <w:rsid w:val="008636A6"/>
    <w:rsid w:val="00863E8B"/>
    <w:rsid w:val="00864810"/>
    <w:rsid w:val="00864BCD"/>
    <w:rsid w:val="008656C7"/>
    <w:rsid w:val="008657CD"/>
    <w:rsid w:val="00865CE8"/>
    <w:rsid w:val="00866496"/>
    <w:rsid w:val="00866F9A"/>
    <w:rsid w:val="0086733E"/>
    <w:rsid w:val="008717EC"/>
    <w:rsid w:val="008722B5"/>
    <w:rsid w:val="008727FC"/>
    <w:rsid w:val="00873459"/>
    <w:rsid w:val="008735AD"/>
    <w:rsid w:val="00873DE3"/>
    <w:rsid w:val="00873E0F"/>
    <w:rsid w:val="00873F16"/>
    <w:rsid w:val="00874002"/>
    <w:rsid w:val="00874438"/>
    <w:rsid w:val="00875515"/>
    <w:rsid w:val="0087611D"/>
    <w:rsid w:val="0087643B"/>
    <w:rsid w:val="00877043"/>
    <w:rsid w:val="00877C5B"/>
    <w:rsid w:val="00877D89"/>
    <w:rsid w:val="00881427"/>
    <w:rsid w:val="008820D7"/>
    <w:rsid w:val="00882430"/>
    <w:rsid w:val="0088291F"/>
    <w:rsid w:val="0088297A"/>
    <w:rsid w:val="00882A79"/>
    <w:rsid w:val="00884C1F"/>
    <w:rsid w:val="0088525A"/>
    <w:rsid w:val="0088598A"/>
    <w:rsid w:val="00886DC5"/>
    <w:rsid w:val="00887D7C"/>
    <w:rsid w:val="0089077B"/>
    <w:rsid w:val="00890B21"/>
    <w:rsid w:val="00890D1C"/>
    <w:rsid w:val="008913F8"/>
    <w:rsid w:val="00891AE1"/>
    <w:rsid w:val="008923AB"/>
    <w:rsid w:val="00893477"/>
    <w:rsid w:val="00893B3E"/>
    <w:rsid w:val="00894DB0"/>
    <w:rsid w:val="0089546F"/>
    <w:rsid w:val="00896BDA"/>
    <w:rsid w:val="0089780A"/>
    <w:rsid w:val="008A0CEA"/>
    <w:rsid w:val="008A16FE"/>
    <w:rsid w:val="008A1C79"/>
    <w:rsid w:val="008A1CE8"/>
    <w:rsid w:val="008A20E0"/>
    <w:rsid w:val="008A2E4F"/>
    <w:rsid w:val="008A30B2"/>
    <w:rsid w:val="008A31F1"/>
    <w:rsid w:val="008A38E1"/>
    <w:rsid w:val="008A3BE8"/>
    <w:rsid w:val="008A4751"/>
    <w:rsid w:val="008A5611"/>
    <w:rsid w:val="008A6A18"/>
    <w:rsid w:val="008A71EA"/>
    <w:rsid w:val="008A76CC"/>
    <w:rsid w:val="008B106A"/>
    <w:rsid w:val="008B183F"/>
    <w:rsid w:val="008B3DFA"/>
    <w:rsid w:val="008B4149"/>
    <w:rsid w:val="008B5068"/>
    <w:rsid w:val="008B618E"/>
    <w:rsid w:val="008B6A76"/>
    <w:rsid w:val="008B6DC9"/>
    <w:rsid w:val="008B7EB1"/>
    <w:rsid w:val="008C17CF"/>
    <w:rsid w:val="008C18EC"/>
    <w:rsid w:val="008C24E8"/>
    <w:rsid w:val="008C2D3B"/>
    <w:rsid w:val="008C390F"/>
    <w:rsid w:val="008C3DA0"/>
    <w:rsid w:val="008C409C"/>
    <w:rsid w:val="008C40F0"/>
    <w:rsid w:val="008C4BEE"/>
    <w:rsid w:val="008C4C77"/>
    <w:rsid w:val="008C6795"/>
    <w:rsid w:val="008C7C1B"/>
    <w:rsid w:val="008D0251"/>
    <w:rsid w:val="008D080A"/>
    <w:rsid w:val="008D0D72"/>
    <w:rsid w:val="008D2CBC"/>
    <w:rsid w:val="008D30D8"/>
    <w:rsid w:val="008D488C"/>
    <w:rsid w:val="008D4AFC"/>
    <w:rsid w:val="008D5409"/>
    <w:rsid w:val="008D5523"/>
    <w:rsid w:val="008E0C0A"/>
    <w:rsid w:val="008E29DD"/>
    <w:rsid w:val="008E3698"/>
    <w:rsid w:val="008E5517"/>
    <w:rsid w:val="008E5D66"/>
    <w:rsid w:val="008E6331"/>
    <w:rsid w:val="008E69CB"/>
    <w:rsid w:val="008E6F74"/>
    <w:rsid w:val="008E7ED5"/>
    <w:rsid w:val="008F0212"/>
    <w:rsid w:val="008F0230"/>
    <w:rsid w:val="008F03B4"/>
    <w:rsid w:val="008F0A40"/>
    <w:rsid w:val="008F110F"/>
    <w:rsid w:val="008F1D11"/>
    <w:rsid w:val="008F2DBE"/>
    <w:rsid w:val="008F3820"/>
    <w:rsid w:val="008F3A79"/>
    <w:rsid w:val="008F45C2"/>
    <w:rsid w:val="008F4ADB"/>
    <w:rsid w:val="008F5800"/>
    <w:rsid w:val="008F5F30"/>
    <w:rsid w:val="008F6358"/>
    <w:rsid w:val="008F6806"/>
    <w:rsid w:val="00900B03"/>
    <w:rsid w:val="00900C56"/>
    <w:rsid w:val="0090125B"/>
    <w:rsid w:val="00901D04"/>
    <w:rsid w:val="0090257E"/>
    <w:rsid w:val="0090287E"/>
    <w:rsid w:val="00902D6A"/>
    <w:rsid w:val="0090389B"/>
    <w:rsid w:val="0090497C"/>
    <w:rsid w:val="00904B34"/>
    <w:rsid w:val="00904DB1"/>
    <w:rsid w:val="00905251"/>
    <w:rsid w:val="00905BCB"/>
    <w:rsid w:val="00906A00"/>
    <w:rsid w:val="00910C4A"/>
    <w:rsid w:val="00910CE8"/>
    <w:rsid w:val="00910DA8"/>
    <w:rsid w:val="00912504"/>
    <w:rsid w:val="009127C5"/>
    <w:rsid w:val="00913DCA"/>
    <w:rsid w:val="00914BEA"/>
    <w:rsid w:val="00914DA3"/>
    <w:rsid w:val="00915019"/>
    <w:rsid w:val="00915470"/>
    <w:rsid w:val="0091581F"/>
    <w:rsid w:val="00915E84"/>
    <w:rsid w:val="009165B5"/>
    <w:rsid w:val="00916B3F"/>
    <w:rsid w:val="00916D44"/>
    <w:rsid w:val="009170DC"/>
    <w:rsid w:val="009176A9"/>
    <w:rsid w:val="009203C4"/>
    <w:rsid w:val="0092047C"/>
    <w:rsid w:val="009204B9"/>
    <w:rsid w:val="00921490"/>
    <w:rsid w:val="009217C6"/>
    <w:rsid w:val="0092261F"/>
    <w:rsid w:val="00923933"/>
    <w:rsid w:val="00924010"/>
    <w:rsid w:val="00925E27"/>
    <w:rsid w:val="00925E6B"/>
    <w:rsid w:val="00926943"/>
    <w:rsid w:val="00927237"/>
    <w:rsid w:val="0092732C"/>
    <w:rsid w:val="00927612"/>
    <w:rsid w:val="009278A1"/>
    <w:rsid w:val="00930188"/>
    <w:rsid w:val="009325AE"/>
    <w:rsid w:val="00932D2C"/>
    <w:rsid w:val="00934F9E"/>
    <w:rsid w:val="00934FF0"/>
    <w:rsid w:val="00935AA7"/>
    <w:rsid w:val="00937226"/>
    <w:rsid w:val="009376FA"/>
    <w:rsid w:val="009403FE"/>
    <w:rsid w:val="00941101"/>
    <w:rsid w:val="00941149"/>
    <w:rsid w:val="009425C6"/>
    <w:rsid w:val="00942744"/>
    <w:rsid w:val="0094372A"/>
    <w:rsid w:val="0094496E"/>
    <w:rsid w:val="0094652D"/>
    <w:rsid w:val="00947B3E"/>
    <w:rsid w:val="00950D39"/>
    <w:rsid w:val="0095236D"/>
    <w:rsid w:val="009533D0"/>
    <w:rsid w:val="0095469D"/>
    <w:rsid w:val="009554FE"/>
    <w:rsid w:val="00957315"/>
    <w:rsid w:val="00957993"/>
    <w:rsid w:val="009602B3"/>
    <w:rsid w:val="00961AAC"/>
    <w:rsid w:val="00961BEB"/>
    <w:rsid w:val="009621C5"/>
    <w:rsid w:val="00962204"/>
    <w:rsid w:val="00962744"/>
    <w:rsid w:val="009634FA"/>
    <w:rsid w:val="00964128"/>
    <w:rsid w:val="00964EE5"/>
    <w:rsid w:val="00965064"/>
    <w:rsid w:val="00966F0A"/>
    <w:rsid w:val="00967EAD"/>
    <w:rsid w:val="0097035D"/>
    <w:rsid w:val="00970E4B"/>
    <w:rsid w:val="009712C6"/>
    <w:rsid w:val="00971F2A"/>
    <w:rsid w:val="009721DB"/>
    <w:rsid w:val="0097264E"/>
    <w:rsid w:val="009738B2"/>
    <w:rsid w:val="00973C00"/>
    <w:rsid w:val="00974666"/>
    <w:rsid w:val="00976214"/>
    <w:rsid w:val="009768A1"/>
    <w:rsid w:val="00976A91"/>
    <w:rsid w:val="00976CB1"/>
    <w:rsid w:val="00977EF2"/>
    <w:rsid w:val="00981D02"/>
    <w:rsid w:val="00982518"/>
    <w:rsid w:val="00982543"/>
    <w:rsid w:val="00982F0B"/>
    <w:rsid w:val="00982F4F"/>
    <w:rsid w:val="00982FFA"/>
    <w:rsid w:val="00983C2C"/>
    <w:rsid w:val="00983CC8"/>
    <w:rsid w:val="0098690D"/>
    <w:rsid w:val="009871DE"/>
    <w:rsid w:val="009878C5"/>
    <w:rsid w:val="0099019E"/>
    <w:rsid w:val="00990F99"/>
    <w:rsid w:val="009912FE"/>
    <w:rsid w:val="009927CC"/>
    <w:rsid w:val="0099280A"/>
    <w:rsid w:val="00992DA2"/>
    <w:rsid w:val="0099400C"/>
    <w:rsid w:val="009944C9"/>
    <w:rsid w:val="00994785"/>
    <w:rsid w:val="00994A83"/>
    <w:rsid w:val="009957F2"/>
    <w:rsid w:val="00995CCC"/>
    <w:rsid w:val="00996102"/>
    <w:rsid w:val="00996DFB"/>
    <w:rsid w:val="00996F12"/>
    <w:rsid w:val="00997677"/>
    <w:rsid w:val="00997A12"/>
    <w:rsid w:val="00997D3F"/>
    <w:rsid w:val="009A1AD5"/>
    <w:rsid w:val="009A1DC8"/>
    <w:rsid w:val="009A2215"/>
    <w:rsid w:val="009A24A7"/>
    <w:rsid w:val="009A3B47"/>
    <w:rsid w:val="009A3B70"/>
    <w:rsid w:val="009A4127"/>
    <w:rsid w:val="009A50BA"/>
    <w:rsid w:val="009A5818"/>
    <w:rsid w:val="009A7347"/>
    <w:rsid w:val="009A770C"/>
    <w:rsid w:val="009B0A64"/>
    <w:rsid w:val="009B189F"/>
    <w:rsid w:val="009B1CCE"/>
    <w:rsid w:val="009B3CE1"/>
    <w:rsid w:val="009B4C0B"/>
    <w:rsid w:val="009B4D2F"/>
    <w:rsid w:val="009B53FD"/>
    <w:rsid w:val="009B5419"/>
    <w:rsid w:val="009B5428"/>
    <w:rsid w:val="009B6B52"/>
    <w:rsid w:val="009B7090"/>
    <w:rsid w:val="009B79ED"/>
    <w:rsid w:val="009C0593"/>
    <w:rsid w:val="009C0B35"/>
    <w:rsid w:val="009C10DA"/>
    <w:rsid w:val="009C1759"/>
    <w:rsid w:val="009C181C"/>
    <w:rsid w:val="009C1BE5"/>
    <w:rsid w:val="009C1C4F"/>
    <w:rsid w:val="009C2F46"/>
    <w:rsid w:val="009C30A8"/>
    <w:rsid w:val="009C34BF"/>
    <w:rsid w:val="009C6954"/>
    <w:rsid w:val="009C7087"/>
    <w:rsid w:val="009D0D41"/>
    <w:rsid w:val="009D1870"/>
    <w:rsid w:val="009D279D"/>
    <w:rsid w:val="009D2C5F"/>
    <w:rsid w:val="009D3A21"/>
    <w:rsid w:val="009D5F14"/>
    <w:rsid w:val="009D6B6A"/>
    <w:rsid w:val="009D6EF4"/>
    <w:rsid w:val="009E119D"/>
    <w:rsid w:val="009E201D"/>
    <w:rsid w:val="009E2B9C"/>
    <w:rsid w:val="009E2D2E"/>
    <w:rsid w:val="009E30C1"/>
    <w:rsid w:val="009E3942"/>
    <w:rsid w:val="009E5464"/>
    <w:rsid w:val="009E5CCD"/>
    <w:rsid w:val="009E6483"/>
    <w:rsid w:val="009E77CD"/>
    <w:rsid w:val="009E7E43"/>
    <w:rsid w:val="009F0DB3"/>
    <w:rsid w:val="009F23A6"/>
    <w:rsid w:val="009F274C"/>
    <w:rsid w:val="009F2CD5"/>
    <w:rsid w:val="009F4ACB"/>
    <w:rsid w:val="009F4D7F"/>
    <w:rsid w:val="009F5652"/>
    <w:rsid w:val="009F59D3"/>
    <w:rsid w:val="009F5EC2"/>
    <w:rsid w:val="009F695D"/>
    <w:rsid w:val="00A001D4"/>
    <w:rsid w:val="00A01FEA"/>
    <w:rsid w:val="00A02931"/>
    <w:rsid w:val="00A03445"/>
    <w:rsid w:val="00A03978"/>
    <w:rsid w:val="00A03AD4"/>
    <w:rsid w:val="00A03E3D"/>
    <w:rsid w:val="00A053DB"/>
    <w:rsid w:val="00A06755"/>
    <w:rsid w:val="00A06D9A"/>
    <w:rsid w:val="00A10E10"/>
    <w:rsid w:val="00A11A51"/>
    <w:rsid w:val="00A126C4"/>
    <w:rsid w:val="00A12DDA"/>
    <w:rsid w:val="00A1388F"/>
    <w:rsid w:val="00A13D4F"/>
    <w:rsid w:val="00A14237"/>
    <w:rsid w:val="00A144E9"/>
    <w:rsid w:val="00A14AF3"/>
    <w:rsid w:val="00A14D85"/>
    <w:rsid w:val="00A15BB1"/>
    <w:rsid w:val="00A1604B"/>
    <w:rsid w:val="00A161F2"/>
    <w:rsid w:val="00A16910"/>
    <w:rsid w:val="00A16AEA"/>
    <w:rsid w:val="00A1715F"/>
    <w:rsid w:val="00A17E34"/>
    <w:rsid w:val="00A17E41"/>
    <w:rsid w:val="00A20055"/>
    <w:rsid w:val="00A21C01"/>
    <w:rsid w:val="00A22DF0"/>
    <w:rsid w:val="00A243D7"/>
    <w:rsid w:val="00A24ADC"/>
    <w:rsid w:val="00A25F68"/>
    <w:rsid w:val="00A26736"/>
    <w:rsid w:val="00A26B17"/>
    <w:rsid w:val="00A26C78"/>
    <w:rsid w:val="00A26F83"/>
    <w:rsid w:val="00A27A97"/>
    <w:rsid w:val="00A27EBD"/>
    <w:rsid w:val="00A300E1"/>
    <w:rsid w:val="00A3012B"/>
    <w:rsid w:val="00A31CFB"/>
    <w:rsid w:val="00A333A6"/>
    <w:rsid w:val="00A334A6"/>
    <w:rsid w:val="00A33982"/>
    <w:rsid w:val="00A33BF0"/>
    <w:rsid w:val="00A33F5D"/>
    <w:rsid w:val="00A33FD6"/>
    <w:rsid w:val="00A34A98"/>
    <w:rsid w:val="00A352B5"/>
    <w:rsid w:val="00A35826"/>
    <w:rsid w:val="00A40F62"/>
    <w:rsid w:val="00A40F71"/>
    <w:rsid w:val="00A41441"/>
    <w:rsid w:val="00A42653"/>
    <w:rsid w:val="00A43F43"/>
    <w:rsid w:val="00A43FE7"/>
    <w:rsid w:val="00A4440D"/>
    <w:rsid w:val="00A44676"/>
    <w:rsid w:val="00A454E9"/>
    <w:rsid w:val="00A45E9E"/>
    <w:rsid w:val="00A46981"/>
    <w:rsid w:val="00A47AA8"/>
    <w:rsid w:val="00A50062"/>
    <w:rsid w:val="00A501EF"/>
    <w:rsid w:val="00A5021F"/>
    <w:rsid w:val="00A50939"/>
    <w:rsid w:val="00A512EB"/>
    <w:rsid w:val="00A520AB"/>
    <w:rsid w:val="00A52256"/>
    <w:rsid w:val="00A52DF6"/>
    <w:rsid w:val="00A52E6C"/>
    <w:rsid w:val="00A54188"/>
    <w:rsid w:val="00A54EB5"/>
    <w:rsid w:val="00A557F5"/>
    <w:rsid w:val="00A55A96"/>
    <w:rsid w:val="00A55C0B"/>
    <w:rsid w:val="00A5639B"/>
    <w:rsid w:val="00A565E7"/>
    <w:rsid w:val="00A56EE0"/>
    <w:rsid w:val="00A57645"/>
    <w:rsid w:val="00A60A48"/>
    <w:rsid w:val="00A60FFE"/>
    <w:rsid w:val="00A62066"/>
    <w:rsid w:val="00A621B2"/>
    <w:rsid w:val="00A62BAB"/>
    <w:rsid w:val="00A62FFA"/>
    <w:rsid w:val="00A63395"/>
    <w:rsid w:val="00A63961"/>
    <w:rsid w:val="00A63B3B"/>
    <w:rsid w:val="00A64047"/>
    <w:rsid w:val="00A65064"/>
    <w:rsid w:val="00A65CE1"/>
    <w:rsid w:val="00A65CF1"/>
    <w:rsid w:val="00A65D34"/>
    <w:rsid w:val="00A65EB7"/>
    <w:rsid w:val="00A664D8"/>
    <w:rsid w:val="00A664FF"/>
    <w:rsid w:val="00A66A10"/>
    <w:rsid w:val="00A66D68"/>
    <w:rsid w:val="00A67A86"/>
    <w:rsid w:val="00A7002B"/>
    <w:rsid w:val="00A71572"/>
    <w:rsid w:val="00A7185C"/>
    <w:rsid w:val="00A737F9"/>
    <w:rsid w:val="00A7440F"/>
    <w:rsid w:val="00A749FB"/>
    <w:rsid w:val="00A75BBF"/>
    <w:rsid w:val="00A75FA2"/>
    <w:rsid w:val="00A763F8"/>
    <w:rsid w:val="00A765C9"/>
    <w:rsid w:val="00A77777"/>
    <w:rsid w:val="00A77E53"/>
    <w:rsid w:val="00A8161F"/>
    <w:rsid w:val="00A83957"/>
    <w:rsid w:val="00A83ECD"/>
    <w:rsid w:val="00A83F2D"/>
    <w:rsid w:val="00A84DC2"/>
    <w:rsid w:val="00A85C30"/>
    <w:rsid w:val="00A873BC"/>
    <w:rsid w:val="00A875BC"/>
    <w:rsid w:val="00A913A4"/>
    <w:rsid w:val="00A9306F"/>
    <w:rsid w:val="00A9330A"/>
    <w:rsid w:val="00A93577"/>
    <w:rsid w:val="00A93B32"/>
    <w:rsid w:val="00A941D9"/>
    <w:rsid w:val="00A96063"/>
    <w:rsid w:val="00A9754F"/>
    <w:rsid w:val="00A97C2B"/>
    <w:rsid w:val="00AA003E"/>
    <w:rsid w:val="00AA125C"/>
    <w:rsid w:val="00AA1E73"/>
    <w:rsid w:val="00AA2801"/>
    <w:rsid w:val="00AA2BEE"/>
    <w:rsid w:val="00AA348E"/>
    <w:rsid w:val="00AA3C7B"/>
    <w:rsid w:val="00AA4AB2"/>
    <w:rsid w:val="00AA6195"/>
    <w:rsid w:val="00AA699B"/>
    <w:rsid w:val="00AA7045"/>
    <w:rsid w:val="00AA71F5"/>
    <w:rsid w:val="00AB0D99"/>
    <w:rsid w:val="00AB14A5"/>
    <w:rsid w:val="00AB2156"/>
    <w:rsid w:val="00AB2267"/>
    <w:rsid w:val="00AB2611"/>
    <w:rsid w:val="00AB2FD0"/>
    <w:rsid w:val="00AB36CC"/>
    <w:rsid w:val="00AB428E"/>
    <w:rsid w:val="00AB4446"/>
    <w:rsid w:val="00AB4674"/>
    <w:rsid w:val="00AB4DE3"/>
    <w:rsid w:val="00AB5495"/>
    <w:rsid w:val="00AB57BD"/>
    <w:rsid w:val="00AB5D8E"/>
    <w:rsid w:val="00AB6A39"/>
    <w:rsid w:val="00AB6D20"/>
    <w:rsid w:val="00AB71A3"/>
    <w:rsid w:val="00AB74A3"/>
    <w:rsid w:val="00AB7BB2"/>
    <w:rsid w:val="00AC0727"/>
    <w:rsid w:val="00AC0757"/>
    <w:rsid w:val="00AC0C79"/>
    <w:rsid w:val="00AC0D33"/>
    <w:rsid w:val="00AC1D87"/>
    <w:rsid w:val="00AC206F"/>
    <w:rsid w:val="00AC2E53"/>
    <w:rsid w:val="00AC4081"/>
    <w:rsid w:val="00AC4460"/>
    <w:rsid w:val="00AC4D64"/>
    <w:rsid w:val="00AC5353"/>
    <w:rsid w:val="00AC5559"/>
    <w:rsid w:val="00AC574E"/>
    <w:rsid w:val="00AC58D6"/>
    <w:rsid w:val="00AC6172"/>
    <w:rsid w:val="00AC6781"/>
    <w:rsid w:val="00AC7479"/>
    <w:rsid w:val="00AD172D"/>
    <w:rsid w:val="00AD1A27"/>
    <w:rsid w:val="00AD2E5C"/>
    <w:rsid w:val="00AD3BDB"/>
    <w:rsid w:val="00AD46CD"/>
    <w:rsid w:val="00AD5110"/>
    <w:rsid w:val="00AD518C"/>
    <w:rsid w:val="00AD6F8A"/>
    <w:rsid w:val="00AE02ED"/>
    <w:rsid w:val="00AE0BCE"/>
    <w:rsid w:val="00AE2468"/>
    <w:rsid w:val="00AE2571"/>
    <w:rsid w:val="00AE3FC7"/>
    <w:rsid w:val="00AE4292"/>
    <w:rsid w:val="00AE43D7"/>
    <w:rsid w:val="00AE4E41"/>
    <w:rsid w:val="00AE50D0"/>
    <w:rsid w:val="00AE5B72"/>
    <w:rsid w:val="00AE5C0B"/>
    <w:rsid w:val="00AE745C"/>
    <w:rsid w:val="00AE7F8F"/>
    <w:rsid w:val="00AF012A"/>
    <w:rsid w:val="00AF05D7"/>
    <w:rsid w:val="00AF08F2"/>
    <w:rsid w:val="00AF10DB"/>
    <w:rsid w:val="00AF22A5"/>
    <w:rsid w:val="00AF66B3"/>
    <w:rsid w:val="00AF7858"/>
    <w:rsid w:val="00B00045"/>
    <w:rsid w:val="00B01585"/>
    <w:rsid w:val="00B0390E"/>
    <w:rsid w:val="00B03BF7"/>
    <w:rsid w:val="00B03E26"/>
    <w:rsid w:val="00B03E54"/>
    <w:rsid w:val="00B0401E"/>
    <w:rsid w:val="00B04310"/>
    <w:rsid w:val="00B04924"/>
    <w:rsid w:val="00B04C5E"/>
    <w:rsid w:val="00B05FD7"/>
    <w:rsid w:val="00B067D9"/>
    <w:rsid w:val="00B071E3"/>
    <w:rsid w:val="00B075EE"/>
    <w:rsid w:val="00B11C20"/>
    <w:rsid w:val="00B120E9"/>
    <w:rsid w:val="00B123DA"/>
    <w:rsid w:val="00B1260E"/>
    <w:rsid w:val="00B127B5"/>
    <w:rsid w:val="00B129A3"/>
    <w:rsid w:val="00B13076"/>
    <w:rsid w:val="00B13558"/>
    <w:rsid w:val="00B13F0E"/>
    <w:rsid w:val="00B1453E"/>
    <w:rsid w:val="00B145DB"/>
    <w:rsid w:val="00B145E2"/>
    <w:rsid w:val="00B1645E"/>
    <w:rsid w:val="00B164B9"/>
    <w:rsid w:val="00B16B08"/>
    <w:rsid w:val="00B16BC7"/>
    <w:rsid w:val="00B17DA1"/>
    <w:rsid w:val="00B203D2"/>
    <w:rsid w:val="00B21542"/>
    <w:rsid w:val="00B21EBD"/>
    <w:rsid w:val="00B235D9"/>
    <w:rsid w:val="00B23D3A"/>
    <w:rsid w:val="00B25C70"/>
    <w:rsid w:val="00B25F15"/>
    <w:rsid w:val="00B30B65"/>
    <w:rsid w:val="00B310E3"/>
    <w:rsid w:val="00B31C05"/>
    <w:rsid w:val="00B32072"/>
    <w:rsid w:val="00B32AC7"/>
    <w:rsid w:val="00B32C0A"/>
    <w:rsid w:val="00B33F97"/>
    <w:rsid w:val="00B346FC"/>
    <w:rsid w:val="00B3496B"/>
    <w:rsid w:val="00B35138"/>
    <w:rsid w:val="00B355B7"/>
    <w:rsid w:val="00B36441"/>
    <w:rsid w:val="00B3755E"/>
    <w:rsid w:val="00B378E9"/>
    <w:rsid w:val="00B37CF8"/>
    <w:rsid w:val="00B40CF3"/>
    <w:rsid w:val="00B41440"/>
    <w:rsid w:val="00B41A05"/>
    <w:rsid w:val="00B421E8"/>
    <w:rsid w:val="00B42554"/>
    <w:rsid w:val="00B42EC3"/>
    <w:rsid w:val="00B43BD0"/>
    <w:rsid w:val="00B43E2B"/>
    <w:rsid w:val="00B4627D"/>
    <w:rsid w:val="00B462DA"/>
    <w:rsid w:val="00B52940"/>
    <w:rsid w:val="00B52FF7"/>
    <w:rsid w:val="00B543C1"/>
    <w:rsid w:val="00B5597A"/>
    <w:rsid w:val="00B56089"/>
    <w:rsid w:val="00B566BB"/>
    <w:rsid w:val="00B56F77"/>
    <w:rsid w:val="00B57C8D"/>
    <w:rsid w:val="00B57E92"/>
    <w:rsid w:val="00B62080"/>
    <w:rsid w:val="00B6218B"/>
    <w:rsid w:val="00B62511"/>
    <w:rsid w:val="00B62615"/>
    <w:rsid w:val="00B63984"/>
    <w:rsid w:val="00B63DC7"/>
    <w:rsid w:val="00B63EFB"/>
    <w:rsid w:val="00B64AE0"/>
    <w:rsid w:val="00B65E39"/>
    <w:rsid w:val="00B66095"/>
    <w:rsid w:val="00B6750F"/>
    <w:rsid w:val="00B67A05"/>
    <w:rsid w:val="00B70026"/>
    <w:rsid w:val="00B71823"/>
    <w:rsid w:val="00B72824"/>
    <w:rsid w:val="00B73562"/>
    <w:rsid w:val="00B738B3"/>
    <w:rsid w:val="00B73F92"/>
    <w:rsid w:val="00B75F43"/>
    <w:rsid w:val="00B76199"/>
    <w:rsid w:val="00B766C3"/>
    <w:rsid w:val="00B771D5"/>
    <w:rsid w:val="00B77318"/>
    <w:rsid w:val="00B804C7"/>
    <w:rsid w:val="00B80CD9"/>
    <w:rsid w:val="00B81077"/>
    <w:rsid w:val="00B8221F"/>
    <w:rsid w:val="00B8303E"/>
    <w:rsid w:val="00B84A6C"/>
    <w:rsid w:val="00B84D3C"/>
    <w:rsid w:val="00B86125"/>
    <w:rsid w:val="00B86E0A"/>
    <w:rsid w:val="00B877CC"/>
    <w:rsid w:val="00B87FA9"/>
    <w:rsid w:val="00B903B3"/>
    <w:rsid w:val="00B917C2"/>
    <w:rsid w:val="00B91D72"/>
    <w:rsid w:val="00B92127"/>
    <w:rsid w:val="00B92626"/>
    <w:rsid w:val="00B9379B"/>
    <w:rsid w:val="00B93F11"/>
    <w:rsid w:val="00B940A5"/>
    <w:rsid w:val="00B94323"/>
    <w:rsid w:val="00B95062"/>
    <w:rsid w:val="00B95357"/>
    <w:rsid w:val="00B95730"/>
    <w:rsid w:val="00B967AB"/>
    <w:rsid w:val="00B96CE9"/>
    <w:rsid w:val="00B9704C"/>
    <w:rsid w:val="00B979FE"/>
    <w:rsid w:val="00BA0E41"/>
    <w:rsid w:val="00BA10D2"/>
    <w:rsid w:val="00BA1312"/>
    <w:rsid w:val="00BA1AAD"/>
    <w:rsid w:val="00BA2ABF"/>
    <w:rsid w:val="00BA2F92"/>
    <w:rsid w:val="00BA405B"/>
    <w:rsid w:val="00BA437A"/>
    <w:rsid w:val="00BA4AE3"/>
    <w:rsid w:val="00BA5417"/>
    <w:rsid w:val="00BA5439"/>
    <w:rsid w:val="00BA5C26"/>
    <w:rsid w:val="00BA6D57"/>
    <w:rsid w:val="00BA7A41"/>
    <w:rsid w:val="00BA7C4A"/>
    <w:rsid w:val="00BB0B07"/>
    <w:rsid w:val="00BB2488"/>
    <w:rsid w:val="00BB4091"/>
    <w:rsid w:val="00BB4FC5"/>
    <w:rsid w:val="00BB5641"/>
    <w:rsid w:val="00BB6CDA"/>
    <w:rsid w:val="00BB71A4"/>
    <w:rsid w:val="00BB71F3"/>
    <w:rsid w:val="00BC03BB"/>
    <w:rsid w:val="00BC14A7"/>
    <w:rsid w:val="00BC18F8"/>
    <w:rsid w:val="00BC1B49"/>
    <w:rsid w:val="00BC1BD9"/>
    <w:rsid w:val="00BC2CA7"/>
    <w:rsid w:val="00BC33A6"/>
    <w:rsid w:val="00BC3C7F"/>
    <w:rsid w:val="00BC3DC4"/>
    <w:rsid w:val="00BC4197"/>
    <w:rsid w:val="00BC4B32"/>
    <w:rsid w:val="00BC520E"/>
    <w:rsid w:val="00BC6A99"/>
    <w:rsid w:val="00BC6D0E"/>
    <w:rsid w:val="00BC766E"/>
    <w:rsid w:val="00BC79C7"/>
    <w:rsid w:val="00BC7CBE"/>
    <w:rsid w:val="00BD079D"/>
    <w:rsid w:val="00BD15A8"/>
    <w:rsid w:val="00BD1637"/>
    <w:rsid w:val="00BD185B"/>
    <w:rsid w:val="00BD1E72"/>
    <w:rsid w:val="00BD42B5"/>
    <w:rsid w:val="00BD5711"/>
    <w:rsid w:val="00BD600B"/>
    <w:rsid w:val="00BD655D"/>
    <w:rsid w:val="00BD6A0D"/>
    <w:rsid w:val="00BD7ADB"/>
    <w:rsid w:val="00BE05C3"/>
    <w:rsid w:val="00BE184E"/>
    <w:rsid w:val="00BE1CD5"/>
    <w:rsid w:val="00BE2049"/>
    <w:rsid w:val="00BE22FC"/>
    <w:rsid w:val="00BE2611"/>
    <w:rsid w:val="00BE3F19"/>
    <w:rsid w:val="00BE5397"/>
    <w:rsid w:val="00BE6295"/>
    <w:rsid w:val="00BE7E6F"/>
    <w:rsid w:val="00BF0A43"/>
    <w:rsid w:val="00BF1BF9"/>
    <w:rsid w:val="00BF1F23"/>
    <w:rsid w:val="00BF2341"/>
    <w:rsid w:val="00BF27C8"/>
    <w:rsid w:val="00BF2980"/>
    <w:rsid w:val="00BF3877"/>
    <w:rsid w:val="00BF5E9B"/>
    <w:rsid w:val="00BF69EA"/>
    <w:rsid w:val="00BF76EB"/>
    <w:rsid w:val="00BF7A0D"/>
    <w:rsid w:val="00BF7C8E"/>
    <w:rsid w:val="00C009AF"/>
    <w:rsid w:val="00C00FAD"/>
    <w:rsid w:val="00C02142"/>
    <w:rsid w:val="00C029B8"/>
    <w:rsid w:val="00C03266"/>
    <w:rsid w:val="00C035E7"/>
    <w:rsid w:val="00C03DFE"/>
    <w:rsid w:val="00C04041"/>
    <w:rsid w:val="00C0431B"/>
    <w:rsid w:val="00C04AD4"/>
    <w:rsid w:val="00C04B83"/>
    <w:rsid w:val="00C04F04"/>
    <w:rsid w:val="00C05857"/>
    <w:rsid w:val="00C06CF1"/>
    <w:rsid w:val="00C075B5"/>
    <w:rsid w:val="00C106FF"/>
    <w:rsid w:val="00C11C97"/>
    <w:rsid w:val="00C11DED"/>
    <w:rsid w:val="00C120B7"/>
    <w:rsid w:val="00C1212E"/>
    <w:rsid w:val="00C14190"/>
    <w:rsid w:val="00C14609"/>
    <w:rsid w:val="00C14AA5"/>
    <w:rsid w:val="00C15446"/>
    <w:rsid w:val="00C1624A"/>
    <w:rsid w:val="00C1658A"/>
    <w:rsid w:val="00C16687"/>
    <w:rsid w:val="00C170E0"/>
    <w:rsid w:val="00C17554"/>
    <w:rsid w:val="00C2006E"/>
    <w:rsid w:val="00C21030"/>
    <w:rsid w:val="00C2107A"/>
    <w:rsid w:val="00C21871"/>
    <w:rsid w:val="00C2200D"/>
    <w:rsid w:val="00C22A1F"/>
    <w:rsid w:val="00C22E88"/>
    <w:rsid w:val="00C24DC5"/>
    <w:rsid w:val="00C25E15"/>
    <w:rsid w:val="00C26171"/>
    <w:rsid w:val="00C26382"/>
    <w:rsid w:val="00C26862"/>
    <w:rsid w:val="00C27AA3"/>
    <w:rsid w:val="00C30870"/>
    <w:rsid w:val="00C31543"/>
    <w:rsid w:val="00C32B39"/>
    <w:rsid w:val="00C33AEC"/>
    <w:rsid w:val="00C34CDD"/>
    <w:rsid w:val="00C36641"/>
    <w:rsid w:val="00C36695"/>
    <w:rsid w:val="00C36AA3"/>
    <w:rsid w:val="00C36B35"/>
    <w:rsid w:val="00C3774B"/>
    <w:rsid w:val="00C40023"/>
    <w:rsid w:val="00C400E4"/>
    <w:rsid w:val="00C4034E"/>
    <w:rsid w:val="00C403EA"/>
    <w:rsid w:val="00C40558"/>
    <w:rsid w:val="00C42D5C"/>
    <w:rsid w:val="00C45B3F"/>
    <w:rsid w:val="00C45F60"/>
    <w:rsid w:val="00C46580"/>
    <w:rsid w:val="00C47345"/>
    <w:rsid w:val="00C47459"/>
    <w:rsid w:val="00C47AE7"/>
    <w:rsid w:val="00C504A9"/>
    <w:rsid w:val="00C50B19"/>
    <w:rsid w:val="00C516B3"/>
    <w:rsid w:val="00C5224B"/>
    <w:rsid w:val="00C52A8B"/>
    <w:rsid w:val="00C541C7"/>
    <w:rsid w:val="00C553CF"/>
    <w:rsid w:val="00C55489"/>
    <w:rsid w:val="00C5585A"/>
    <w:rsid w:val="00C55C4B"/>
    <w:rsid w:val="00C5653E"/>
    <w:rsid w:val="00C56555"/>
    <w:rsid w:val="00C56CCE"/>
    <w:rsid w:val="00C56D22"/>
    <w:rsid w:val="00C56FD6"/>
    <w:rsid w:val="00C57653"/>
    <w:rsid w:val="00C57F45"/>
    <w:rsid w:val="00C6167A"/>
    <w:rsid w:val="00C62802"/>
    <w:rsid w:val="00C63C59"/>
    <w:rsid w:val="00C644BA"/>
    <w:rsid w:val="00C644D7"/>
    <w:rsid w:val="00C65066"/>
    <w:rsid w:val="00C65D59"/>
    <w:rsid w:val="00C65E8A"/>
    <w:rsid w:val="00C6666C"/>
    <w:rsid w:val="00C67CD6"/>
    <w:rsid w:val="00C70197"/>
    <w:rsid w:val="00C7023F"/>
    <w:rsid w:val="00C70E65"/>
    <w:rsid w:val="00C71538"/>
    <w:rsid w:val="00C71D71"/>
    <w:rsid w:val="00C720CC"/>
    <w:rsid w:val="00C725CD"/>
    <w:rsid w:val="00C7264C"/>
    <w:rsid w:val="00C72BB1"/>
    <w:rsid w:val="00C72CA0"/>
    <w:rsid w:val="00C742A8"/>
    <w:rsid w:val="00C74F8C"/>
    <w:rsid w:val="00C756E0"/>
    <w:rsid w:val="00C759DC"/>
    <w:rsid w:val="00C761A1"/>
    <w:rsid w:val="00C7636F"/>
    <w:rsid w:val="00C76394"/>
    <w:rsid w:val="00C76830"/>
    <w:rsid w:val="00C76F41"/>
    <w:rsid w:val="00C77E30"/>
    <w:rsid w:val="00C80C2F"/>
    <w:rsid w:val="00C80CF7"/>
    <w:rsid w:val="00C80DA8"/>
    <w:rsid w:val="00C80F42"/>
    <w:rsid w:val="00C826B5"/>
    <w:rsid w:val="00C83773"/>
    <w:rsid w:val="00C83F73"/>
    <w:rsid w:val="00C841F5"/>
    <w:rsid w:val="00C86562"/>
    <w:rsid w:val="00C866AF"/>
    <w:rsid w:val="00C86DB2"/>
    <w:rsid w:val="00C87799"/>
    <w:rsid w:val="00C87882"/>
    <w:rsid w:val="00C90368"/>
    <w:rsid w:val="00C90587"/>
    <w:rsid w:val="00C9090E"/>
    <w:rsid w:val="00C91117"/>
    <w:rsid w:val="00C91189"/>
    <w:rsid w:val="00C913CC"/>
    <w:rsid w:val="00C919C0"/>
    <w:rsid w:val="00C93096"/>
    <w:rsid w:val="00C93185"/>
    <w:rsid w:val="00C93197"/>
    <w:rsid w:val="00C93317"/>
    <w:rsid w:val="00C93640"/>
    <w:rsid w:val="00C95B90"/>
    <w:rsid w:val="00C96278"/>
    <w:rsid w:val="00C965EA"/>
    <w:rsid w:val="00C97280"/>
    <w:rsid w:val="00C9742D"/>
    <w:rsid w:val="00C97576"/>
    <w:rsid w:val="00CA00AE"/>
    <w:rsid w:val="00CA0F43"/>
    <w:rsid w:val="00CA13DD"/>
    <w:rsid w:val="00CA1CA8"/>
    <w:rsid w:val="00CA547F"/>
    <w:rsid w:val="00CA56B4"/>
    <w:rsid w:val="00CA5E87"/>
    <w:rsid w:val="00CA6BAD"/>
    <w:rsid w:val="00CA7239"/>
    <w:rsid w:val="00CA7B9A"/>
    <w:rsid w:val="00CB15AF"/>
    <w:rsid w:val="00CB2DD0"/>
    <w:rsid w:val="00CB31B1"/>
    <w:rsid w:val="00CB3C93"/>
    <w:rsid w:val="00CB3EE5"/>
    <w:rsid w:val="00CB4520"/>
    <w:rsid w:val="00CB472C"/>
    <w:rsid w:val="00CB5690"/>
    <w:rsid w:val="00CB634D"/>
    <w:rsid w:val="00CB63A0"/>
    <w:rsid w:val="00CB723A"/>
    <w:rsid w:val="00CC0171"/>
    <w:rsid w:val="00CC070A"/>
    <w:rsid w:val="00CC0B8D"/>
    <w:rsid w:val="00CC1ABA"/>
    <w:rsid w:val="00CC1BEF"/>
    <w:rsid w:val="00CC1E06"/>
    <w:rsid w:val="00CC26CB"/>
    <w:rsid w:val="00CC2A13"/>
    <w:rsid w:val="00CC2DB5"/>
    <w:rsid w:val="00CC3077"/>
    <w:rsid w:val="00CC3AE9"/>
    <w:rsid w:val="00CC60DF"/>
    <w:rsid w:val="00CC7213"/>
    <w:rsid w:val="00CD0080"/>
    <w:rsid w:val="00CD0B9D"/>
    <w:rsid w:val="00CD149C"/>
    <w:rsid w:val="00CD1D0C"/>
    <w:rsid w:val="00CD28C8"/>
    <w:rsid w:val="00CD29DB"/>
    <w:rsid w:val="00CD2AA9"/>
    <w:rsid w:val="00CD3037"/>
    <w:rsid w:val="00CD34BA"/>
    <w:rsid w:val="00CD35F3"/>
    <w:rsid w:val="00CD4536"/>
    <w:rsid w:val="00CD498A"/>
    <w:rsid w:val="00CD4AD1"/>
    <w:rsid w:val="00CD58A0"/>
    <w:rsid w:val="00CD5D66"/>
    <w:rsid w:val="00CD6686"/>
    <w:rsid w:val="00CD6723"/>
    <w:rsid w:val="00CD761E"/>
    <w:rsid w:val="00CD7638"/>
    <w:rsid w:val="00CE006F"/>
    <w:rsid w:val="00CE020E"/>
    <w:rsid w:val="00CE0958"/>
    <w:rsid w:val="00CE1DCD"/>
    <w:rsid w:val="00CE202C"/>
    <w:rsid w:val="00CE21CB"/>
    <w:rsid w:val="00CE2B79"/>
    <w:rsid w:val="00CE3366"/>
    <w:rsid w:val="00CE352A"/>
    <w:rsid w:val="00CE435C"/>
    <w:rsid w:val="00CE4453"/>
    <w:rsid w:val="00CE4A3F"/>
    <w:rsid w:val="00CE538C"/>
    <w:rsid w:val="00CE6673"/>
    <w:rsid w:val="00CE6B93"/>
    <w:rsid w:val="00CE6DCB"/>
    <w:rsid w:val="00CE7DB4"/>
    <w:rsid w:val="00CF04FA"/>
    <w:rsid w:val="00CF0B23"/>
    <w:rsid w:val="00CF39C2"/>
    <w:rsid w:val="00CF46F3"/>
    <w:rsid w:val="00CF4C00"/>
    <w:rsid w:val="00CF5100"/>
    <w:rsid w:val="00CF5333"/>
    <w:rsid w:val="00CF5E97"/>
    <w:rsid w:val="00D011EA"/>
    <w:rsid w:val="00D018E1"/>
    <w:rsid w:val="00D0193B"/>
    <w:rsid w:val="00D01B47"/>
    <w:rsid w:val="00D03CD9"/>
    <w:rsid w:val="00D052C0"/>
    <w:rsid w:val="00D053BA"/>
    <w:rsid w:val="00D0572A"/>
    <w:rsid w:val="00D05DFB"/>
    <w:rsid w:val="00D073CA"/>
    <w:rsid w:val="00D079F0"/>
    <w:rsid w:val="00D11B9E"/>
    <w:rsid w:val="00D134AA"/>
    <w:rsid w:val="00D135FE"/>
    <w:rsid w:val="00D14CD1"/>
    <w:rsid w:val="00D15F25"/>
    <w:rsid w:val="00D1641A"/>
    <w:rsid w:val="00D17329"/>
    <w:rsid w:val="00D20571"/>
    <w:rsid w:val="00D2074B"/>
    <w:rsid w:val="00D21670"/>
    <w:rsid w:val="00D21A45"/>
    <w:rsid w:val="00D22FAE"/>
    <w:rsid w:val="00D233C1"/>
    <w:rsid w:val="00D241E3"/>
    <w:rsid w:val="00D257F4"/>
    <w:rsid w:val="00D26749"/>
    <w:rsid w:val="00D26A00"/>
    <w:rsid w:val="00D27418"/>
    <w:rsid w:val="00D27EA8"/>
    <w:rsid w:val="00D30721"/>
    <w:rsid w:val="00D30EDF"/>
    <w:rsid w:val="00D31642"/>
    <w:rsid w:val="00D31C44"/>
    <w:rsid w:val="00D31F12"/>
    <w:rsid w:val="00D31F4E"/>
    <w:rsid w:val="00D3211D"/>
    <w:rsid w:val="00D3357A"/>
    <w:rsid w:val="00D34C03"/>
    <w:rsid w:val="00D356CD"/>
    <w:rsid w:val="00D3625F"/>
    <w:rsid w:val="00D4069A"/>
    <w:rsid w:val="00D413F7"/>
    <w:rsid w:val="00D418C2"/>
    <w:rsid w:val="00D41A73"/>
    <w:rsid w:val="00D41AFB"/>
    <w:rsid w:val="00D4246B"/>
    <w:rsid w:val="00D42AF3"/>
    <w:rsid w:val="00D43DB0"/>
    <w:rsid w:val="00D43DC7"/>
    <w:rsid w:val="00D4594A"/>
    <w:rsid w:val="00D45CB5"/>
    <w:rsid w:val="00D46835"/>
    <w:rsid w:val="00D4691C"/>
    <w:rsid w:val="00D46E64"/>
    <w:rsid w:val="00D46F73"/>
    <w:rsid w:val="00D47BE2"/>
    <w:rsid w:val="00D50D94"/>
    <w:rsid w:val="00D514AE"/>
    <w:rsid w:val="00D519D3"/>
    <w:rsid w:val="00D52191"/>
    <w:rsid w:val="00D52BB9"/>
    <w:rsid w:val="00D530AC"/>
    <w:rsid w:val="00D54736"/>
    <w:rsid w:val="00D54F34"/>
    <w:rsid w:val="00D550B7"/>
    <w:rsid w:val="00D559B3"/>
    <w:rsid w:val="00D559D2"/>
    <w:rsid w:val="00D55D1F"/>
    <w:rsid w:val="00D57160"/>
    <w:rsid w:val="00D57732"/>
    <w:rsid w:val="00D57858"/>
    <w:rsid w:val="00D602B5"/>
    <w:rsid w:val="00D615A0"/>
    <w:rsid w:val="00D62398"/>
    <w:rsid w:val="00D623C8"/>
    <w:rsid w:val="00D625D5"/>
    <w:rsid w:val="00D62E59"/>
    <w:rsid w:val="00D64947"/>
    <w:rsid w:val="00D64E70"/>
    <w:rsid w:val="00D65BF6"/>
    <w:rsid w:val="00D65ED1"/>
    <w:rsid w:val="00D67F68"/>
    <w:rsid w:val="00D70499"/>
    <w:rsid w:val="00D7052C"/>
    <w:rsid w:val="00D70D17"/>
    <w:rsid w:val="00D70E72"/>
    <w:rsid w:val="00D720B0"/>
    <w:rsid w:val="00D725E2"/>
    <w:rsid w:val="00D7316C"/>
    <w:rsid w:val="00D74351"/>
    <w:rsid w:val="00D758FB"/>
    <w:rsid w:val="00D760A4"/>
    <w:rsid w:val="00D76277"/>
    <w:rsid w:val="00D77870"/>
    <w:rsid w:val="00D808F1"/>
    <w:rsid w:val="00D81FCB"/>
    <w:rsid w:val="00D82152"/>
    <w:rsid w:val="00D821ED"/>
    <w:rsid w:val="00D8290E"/>
    <w:rsid w:val="00D8390A"/>
    <w:rsid w:val="00D83A73"/>
    <w:rsid w:val="00D8451E"/>
    <w:rsid w:val="00D854CA"/>
    <w:rsid w:val="00D85685"/>
    <w:rsid w:val="00D8642C"/>
    <w:rsid w:val="00D87956"/>
    <w:rsid w:val="00D87BD6"/>
    <w:rsid w:val="00D87C61"/>
    <w:rsid w:val="00D903B5"/>
    <w:rsid w:val="00D91DB9"/>
    <w:rsid w:val="00D9225B"/>
    <w:rsid w:val="00D92B97"/>
    <w:rsid w:val="00D937B4"/>
    <w:rsid w:val="00D93C61"/>
    <w:rsid w:val="00D94132"/>
    <w:rsid w:val="00D94966"/>
    <w:rsid w:val="00D950C5"/>
    <w:rsid w:val="00D95379"/>
    <w:rsid w:val="00D95C3A"/>
    <w:rsid w:val="00D95DC5"/>
    <w:rsid w:val="00D95E2A"/>
    <w:rsid w:val="00D9695D"/>
    <w:rsid w:val="00D97D56"/>
    <w:rsid w:val="00DA0E62"/>
    <w:rsid w:val="00DA1143"/>
    <w:rsid w:val="00DA1164"/>
    <w:rsid w:val="00DA1180"/>
    <w:rsid w:val="00DA2C65"/>
    <w:rsid w:val="00DA3C81"/>
    <w:rsid w:val="00DA3D47"/>
    <w:rsid w:val="00DA3DF3"/>
    <w:rsid w:val="00DA41BA"/>
    <w:rsid w:val="00DA43A2"/>
    <w:rsid w:val="00DA45F7"/>
    <w:rsid w:val="00DA48B7"/>
    <w:rsid w:val="00DA5912"/>
    <w:rsid w:val="00DA5E01"/>
    <w:rsid w:val="00DA7316"/>
    <w:rsid w:val="00DA79BE"/>
    <w:rsid w:val="00DB0C26"/>
    <w:rsid w:val="00DB1176"/>
    <w:rsid w:val="00DB14CF"/>
    <w:rsid w:val="00DB1BC8"/>
    <w:rsid w:val="00DB2BA6"/>
    <w:rsid w:val="00DB34D5"/>
    <w:rsid w:val="00DB4009"/>
    <w:rsid w:val="00DB47F0"/>
    <w:rsid w:val="00DB5FB8"/>
    <w:rsid w:val="00DB6022"/>
    <w:rsid w:val="00DB6034"/>
    <w:rsid w:val="00DB75F1"/>
    <w:rsid w:val="00DC0852"/>
    <w:rsid w:val="00DC24FC"/>
    <w:rsid w:val="00DC2860"/>
    <w:rsid w:val="00DC2AEA"/>
    <w:rsid w:val="00DC33A5"/>
    <w:rsid w:val="00DC384D"/>
    <w:rsid w:val="00DC4568"/>
    <w:rsid w:val="00DC5171"/>
    <w:rsid w:val="00DC51BB"/>
    <w:rsid w:val="00DC59E7"/>
    <w:rsid w:val="00DC667C"/>
    <w:rsid w:val="00DC6B35"/>
    <w:rsid w:val="00DC6FE3"/>
    <w:rsid w:val="00DC762A"/>
    <w:rsid w:val="00DC7D53"/>
    <w:rsid w:val="00DD09BA"/>
    <w:rsid w:val="00DD263F"/>
    <w:rsid w:val="00DD320E"/>
    <w:rsid w:val="00DD3B11"/>
    <w:rsid w:val="00DD5056"/>
    <w:rsid w:val="00DD60D1"/>
    <w:rsid w:val="00DD630F"/>
    <w:rsid w:val="00DD759E"/>
    <w:rsid w:val="00DD7DB5"/>
    <w:rsid w:val="00DE0052"/>
    <w:rsid w:val="00DE17FC"/>
    <w:rsid w:val="00DE1BC7"/>
    <w:rsid w:val="00DE3CFF"/>
    <w:rsid w:val="00DE3DCE"/>
    <w:rsid w:val="00DE4C07"/>
    <w:rsid w:val="00DE5B7E"/>
    <w:rsid w:val="00DE5D14"/>
    <w:rsid w:val="00DE5E04"/>
    <w:rsid w:val="00DF02E1"/>
    <w:rsid w:val="00DF0C62"/>
    <w:rsid w:val="00DF4260"/>
    <w:rsid w:val="00DF42CC"/>
    <w:rsid w:val="00DF44F9"/>
    <w:rsid w:val="00DF46E4"/>
    <w:rsid w:val="00DF50D3"/>
    <w:rsid w:val="00DF666A"/>
    <w:rsid w:val="00DF66F6"/>
    <w:rsid w:val="00DF7493"/>
    <w:rsid w:val="00E00050"/>
    <w:rsid w:val="00E00526"/>
    <w:rsid w:val="00E01757"/>
    <w:rsid w:val="00E022F5"/>
    <w:rsid w:val="00E02FEA"/>
    <w:rsid w:val="00E0363C"/>
    <w:rsid w:val="00E03A04"/>
    <w:rsid w:val="00E044D0"/>
    <w:rsid w:val="00E046FB"/>
    <w:rsid w:val="00E04844"/>
    <w:rsid w:val="00E04EBA"/>
    <w:rsid w:val="00E054AB"/>
    <w:rsid w:val="00E05B25"/>
    <w:rsid w:val="00E06D00"/>
    <w:rsid w:val="00E0736E"/>
    <w:rsid w:val="00E103E0"/>
    <w:rsid w:val="00E11D3D"/>
    <w:rsid w:val="00E13A8D"/>
    <w:rsid w:val="00E14C1A"/>
    <w:rsid w:val="00E15243"/>
    <w:rsid w:val="00E15777"/>
    <w:rsid w:val="00E15C52"/>
    <w:rsid w:val="00E16C6E"/>
    <w:rsid w:val="00E16E41"/>
    <w:rsid w:val="00E173AF"/>
    <w:rsid w:val="00E17A9B"/>
    <w:rsid w:val="00E17D72"/>
    <w:rsid w:val="00E20070"/>
    <w:rsid w:val="00E203AB"/>
    <w:rsid w:val="00E207B2"/>
    <w:rsid w:val="00E20D45"/>
    <w:rsid w:val="00E213B2"/>
    <w:rsid w:val="00E215EB"/>
    <w:rsid w:val="00E2207E"/>
    <w:rsid w:val="00E228BF"/>
    <w:rsid w:val="00E23818"/>
    <w:rsid w:val="00E24A95"/>
    <w:rsid w:val="00E2511B"/>
    <w:rsid w:val="00E26069"/>
    <w:rsid w:val="00E266A6"/>
    <w:rsid w:val="00E26C6B"/>
    <w:rsid w:val="00E27CAA"/>
    <w:rsid w:val="00E27DD4"/>
    <w:rsid w:val="00E30790"/>
    <w:rsid w:val="00E30E69"/>
    <w:rsid w:val="00E30FD3"/>
    <w:rsid w:val="00E32812"/>
    <w:rsid w:val="00E3290D"/>
    <w:rsid w:val="00E3314C"/>
    <w:rsid w:val="00E33DED"/>
    <w:rsid w:val="00E34E8A"/>
    <w:rsid w:val="00E35796"/>
    <w:rsid w:val="00E36540"/>
    <w:rsid w:val="00E36664"/>
    <w:rsid w:val="00E36756"/>
    <w:rsid w:val="00E37A6B"/>
    <w:rsid w:val="00E37D4D"/>
    <w:rsid w:val="00E40604"/>
    <w:rsid w:val="00E4074E"/>
    <w:rsid w:val="00E4107E"/>
    <w:rsid w:val="00E41174"/>
    <w:rsid w:val="00E41308"/>
    <w:rsid w:val="00E413FF"/>
    <w:rsid w:val="00E419C2"/>
    <w:rsid w:val="00E42131"/>
    <w:rsid w:val="00E42608"/>
    <w:rsid w:val="00E43046"/>
    <w:rsid w:val="00E43225"/>
    <w:rsid w:val="00E433EA"/>
    <w:rsid w:val="00E43811"/>
    <w:rsid w:val="00E43A67"/>
    <w:rsid w:val="00E43BF5"/>
    <w:rsid w:val="00E43FFA"/>
    <w:rsid w:val="00E44237"/>
    <w:rsid w:val="00E44C1A"/>
    <w:rsid w:val="00E45486"/>
    <w:rsid w:val="00E45847"/>
    <w:rsid w:val="00E50864"/>
    <w:rsid w:val="00E51D15"/>
    <w:rsid w:val="00E51E3F"/>
    <w:rsid w:val="00E51FE4"/>
    <w:rsid w:val="00E52D9D"/>
    <w:rsid w:val="00E5340F"/>
    <w:rsid w:val="00E53566"/>
    <w:rsid w:val="00E5368C"/>
    <w:rsid w:val="00E5379D"/>
    <w:rsid w:val="00E54E83"/>
    <w:rsid w:val="00E55349"/>
    <w:rsid w:val="00E55736"/>
    <w:rsid w:val="00E56E41"/>
    <w:rsid w:val="00E604D3"/>
    <w:rsid w:val="00E60535"/>
    <w:rsid w:val="00E608B7"/>
    <w:rsid w:val="00E61DB4"/>
    <w:rsid w:val="00E63A70"/>
    <w:rsid w:val="00E6417E"/>
    <w:rsid w:val="00E64ED6"/>
    <w:rsid w:val="00E6523B"/>
    <w:rsid w:val="00E66298"/>
    <w:rsid w:val="00E66327"/>
    <w:rsid w:val="00E66664"/>
    <w:rsid w:val="00E6679C"/>
    <w:rsid w:val="00E66811"/>
    <w:rsid w:val="00E66CE3"/>
    <w:rsid w:val="00E67CE7"/>
    <w:rsid w:val="00E67E79"/>
    <w:rsid w:val="00E701ED"/>
    <w:rsid w:val="00E725FE"/>
    <w:rsid w:val="00E74293"/>
    <w:rsid w:val="00E744F2"/>
    <w:rsid w:val="00E7456E"/>
    <w:rsid w:val="00E74680"/>
    <w:rsid w:val="00E74959"/>
    <w:rsid w:val="00E74DAD"/>
    <w:rsid w:val="00E75049"/>
    <w:rsid w:val="00E755BB"/>
    <w:rsid w:val="00E75EE5"/>
    <w:rsid w:val="00E76491"/>
    <w:rsid w:val="00E76D40"/>
    <w:rsid w:val="00E7744A"/>
    <w:rsid w:val="00E7767D"/>
    <w:rsid w:val="00E800F6"/>
    <w:rsid w:val="00E80C37"/>
    <w:rsid w:val="00E80E84"/>
    <w:rsid w:val="00E81A56"/>
    <w:rsid w:val="00E829BD"/>
    <w:rsid w:val="00E838F0"/>
    <w:rsid w:val="00E8451B"/>
    <w:rsid w:val="00E84F5F"/>
    <w:rsid w:val="00E85063"/>
    <w:rsid w:val="00E85AB8"/>
    <w:rsid w:val="00E86186"/>
    <w:rsid w:val="00E86DD0"/>
    <w:rsid w:val="00E90E78"/>
    <w:rsid w:val="00E90FFD"/>
    <w:rsid w:val="00E91861"/>
    <w:rsid w:val="00E92051"/>
    <w:rsid w:val="00E92699"/>
    <w:rsid w:val="00E928AE"/>
    <w:rsid w:val="00E92A0D"/>
    <w:rsid w:val="00E94280"/>
    <w:rsid w:val="00E94A58"/>
    <w:rsid w:val="00E963E8"/>
    <w:rsid w:val="00E9684A"/>
    <w:rsid w:val="00E975FC"/>
    <w:rsid w:val="00EA0552"/>
    <w:rsid w:val="00EA0AA7"/>
    <w:rsid w:val="00EA1A76"/>
    <w:rsid w:val="00EA1BB8"/>
    <w:rsid w:val="00EA1D55"/>
    <w:rsid w:val="00EA34BE"/>
    <w:rsid w:val="00EA3E1C"/>
    <w:rsid w:val="00EA4E3A"/>
    <w:rsid w:val="00EA5950"/>
    <w:rsid w:val="00EA5CB0"/>
    <w:rsid w:val="00EA6353"/>
    <w:rsid w:val="00EA6B4E"/>
    <w:rsid w:val="00EA7CFA"/>
    <w:rsid w:val="00EB036A"/>
    <w:rsid w:val="00EB0E56"/>
    <w:rsid w:val="00EB10D4"/>
    <w:rsid w:val="00EB1446"/>
    <w:rsid w:val="00EB1A29"/>
    <w:rsid w:val="00EB377B"/>
    <w:rsid w:val="00EB3B50"/>
    <w:rsid w:val="00EB46AE"/>
    <w:rsid w:val="00EB57EC"/>
    <w:rsid w:val="00EB5F14"/>
    <w:rsid w:val="00EB7179"/>
    <w:rsid w:val="00EC052A"/>
    <w:rsid w:val="00EC055A"/>
    <w:rsid w:val="00EC1847"/>
    <w:rsid w:val="00EC1FA6"/>
    <w:rsid w:val="00EC28ED"/>
    <w:rsid w:val="00EC30FD"/>
    <w:rsid w:val="00EC3EBC"/>
    <w:rsid w:val="00EC400E"/>
    <w:rsid w:val="00EC4103"/>
    <w:rsid w:val="00EC4E85"/>
    <w:rsid w:val="00EC5587"/>
    <w:rsid w:val="00EC5915"/>
    <w:rsid w:val="00EC5A52"/>
    <w:rsid w:val="00EC7C14"/>
    <w:rsid w:val="00EC7C88"/>
    <w:rsid w:val="00ED0400"/>
    <w:rsid w:val="00ED04CE"/>
    <w:rsid w:val="00ED10C2"/>
    <w:rsid w:val="00ED231A"/>
    <w:rsid w:val="00ED26F4"/>
    <w:rsid w:val="00ED39CD"/>
    <w:rsid w:val="00ED3E61"/>
    <w:rsid w:val="00ED4142"/>
    <w:rsid w:val="00ED6566"/>
    <w:rsid w:val="00ED6814"/>
    <w:rsid w:val="00ED6C5D"/>
    <w:rsid w:val="00ED6D5C"/>
    <w:rsid w:val="00ED7A3B"/>
    <w:rsid w:val="00EE01EC"/>
    <w:rsid w:val="00EE0486"/>
    <w:rsid w:val="00EE1569"/>
    <w:rsid w:val="00EE2600"/>
    <w:rsid w:val="00EE3200"/>
    <w:rsid w:val="00EE4D22"/>
    <w:rsid w:val="00EE4E62"/>
    <w:rsid w:val="00EE517A"/>
    <w:rsid w:val="00EE5A68"/>
    <w:rsid w:val="00EE72B0"/>
    <w:rsid w:val="00EF0B34"/>
    <w:rsid w:val="00EF20A8"/>
    <w:rsid w:val="00EF24E5"/>
    <w:rsid w:val="00EF2617"/>
    <w:rsid w:val="00EF26C4"/>
    <w:rsid w:val="00EF2E9C"/>
    <w:rsid w:val="00EF332F"/>
    <w:rsid w:val="00EF3338"/>
    <w:rsid w:val="00EF4E75"/>
    <w:rsid w:val="00EF504A"/>
    <w:rsid w:val="00EF5979"/>
    <w:rsid w:val="00EF723C"/>
    <w:rsid w:val="00EF725F"/>
    <w:rsid w:val="00EF7967"/>
    <w:rsid w:val="00EF79D6"/>
    <w:rsid w:val="00F00D9E"/>
    <w:rsid w:val="00F01367"/>
    <w:rsid w:val="00F013CC"/>
    <w:rsid w:val="00F0199B"/>
    <w:rsid w:val="00F02810"/>
    <w:rsid w:val="00F02CFE"/>
    <w:rsid w:val="00F03565"/>
    <w:rsid w:val="00F03A3E"/>
    <w:rsid w:val="00F04098"/>
    <w:rsid w:val="00F046C3"/>
    <w:rsid w:val="00F048C4"/>
    <w:rsid w:val="00F04F81"/>
    <w:rsid w:val="00F05730"/>
    <w:rsid w:val="00F05EB9"/>
    <w:rsid w:val="00F05F78"/>
    <w:rsid w:val="00F07BC1"/>
    <w:rsid w:val="00F102A9"/>
    <w:rsid w:val="00F10793"/>
    <w:rsid w:val="00F10EAB"/>
    <w:rsid w:val="00F113AE"/>
    <w:rsid w:val="00F115DB"/>
    <w:rsid w:val="00F11A84"/>
    <w:rsid w:val="00F12A84"/>
    <w:rsid w:val="00F12DC7"/>
    <w:rsid w:val="00F1321C"/>
    <w:rsid w:val="00F13A55"/>
    <w:rsid w:val="00F13BB2"/>
    <w:rsid w:val="00F13FD9"/>
    <w:rsid w:val="00F147BD"/>
    <w:rsid w:val="00F16424"/>
    <w:rsid w:val="00F16D25"/>
    <w:rsid w:val="00F1766E"/>
    <w:rsid w:val="00F179F2"/>
    <w:rsid w:val="00F17E25"/>
    <w:rsid w:val="00F20A64"/>
    <w:rsid w:val="00F20CE0"/>
    <w:rsid w:val="00F20DA2"/>
    <w:rsid w:val="00F21418"/>
    <w:rsid w:val="00F21D0F"/>
    <w:rsid w:val="00F227C9"/>
    <w:rsid w:val="00F22934"/>
    <w:rsid w:val="00F22EDF"/>
    <w:rsid w:val="00F2322D"/>
    <w:rsid w:val="00F2615A"/>
    <w:rsid w:val="00F26B50"/>
    <w:rsid w:val="00F26DD3"/>
    <w:rsid w:val="00F27161"/>
    <w:rsid w:val="00F2735A"/>
    <w:rsid w:val="00F304F3"/>
    <w:rsid w:val="00F30806"/>
    <w:rsid w:val="00F30C31"/>
    <w:rsid w:val="00F3201D"/>
    <w:rsid w:val="00F3209A"/>
    <w:rsid w:val="00F33B9F"/>
    <w:rsid w:val="00F348A5"/>
    <w:rsid w:val="00F359AF"/>
    <w:rsid w:val="00F35F5B"/>
    <w:rsid w:val="00F36DBA"/>
    <w:rsid w:val="00F36E7B"/>
    <w:rsid w:val="00F372FD"/>
    <w:rsid w:val="00F404E6"/>
    <w:rsid w:val="00F40FA3"/>
    <w:rsid w:val="00F41C27"/>
    <w:rsid w:val="00F41E08"/>
    <w:rsid w:val="00F43462"/>
    <w:rsid w:val="00F438A9"/>
    <w:rsid w:val="00F4415D"/>
    <w:rsid w:val="00F4591D"/>
    <w:rsid w:val="00F459B8"/>
    <w:rsid w:val="00F4618E"/>
    <w:rsid w:val="00F46CAF"/>
    <w:rsid w:val="00F47D8A"/>
    <w:rsid w:val="00F50DC6"/>
    <w:rsid w:val="00F50DF3"/>
    <w:rsid w:val="00F51E9F"/>
    <w:rsid w:val="00F521B1"/>
    <w:rsid w:val="00F523DC"/>
    <w:rsid w:val="00F52787"/>
    <w:rsid w:val="00F52E27"/>
    <w:rsid w:val="00F53834"/>
    <w:rsid w:val="00F53C36"/>
    <w:rsid w:val="00F55076"/>
    <w:rsid w:val="00F5642C"/>
    <w:rsid w:val="00F5662D"/>
    <w:rsid w:val="00F566EA"/>
    <w:rsid w:val="00F567F4"/>
    <w:rsid w:val="00F57305"/>
    <w:rsid w:val="00F6055A"/>
    <w:rsid w:val="00F60826"/>
    <w:rsid w:val="00F60D28"/>
    <w:rsid w:val="00F60D70"/>
    <w:rsid w:val="00F61059"/>
    <w:rsid w:val="00F61B7B"/>
    <w:rsid w:val="00F629F3"/>
    <w:rsid w:val="00F62AB8"/>
    <w:rsid w:val="00F62C1A"/>
    <w:rsid w:val="00F63595"/>
    <w:rsid w:val="00F64395"/>
    <w:rsid w:val="00F65669"/>
    <w:rsid w:val="00F658C7"/>
    <w:rsid w:val="00F660E6"/>
    <w:rsid w:val="00F67117"/>
    <w:rsid w:val="00F675A1"/>
    <w:rsid w:val="00F67729"/>
    <w:rsid w:val="00F701E5"/>
    <w:rsid w:val="00F7116B"/>
    <w:rsid w:val="00F7241D"/>
    <w:rsid w:val="00F728FB"/>
    <w:rsid w:val="00F72E5A"/>
    <w:rsid w:val="00F739FA"/>
    <w:rsid w:val="00F74306"/>
    <w:rsid w:val="00F749D5"/>
    <w:rsid w:val="00F75D11"/>
    <w:rsid w:val="00F76D69"/>
    <w:rsid w:val="00F77804"/>
    <w:rsid w:val="00F77C14"/>
    <w:rsid w:val="00F80490"/>
    <w:rsid w:val="00F804EA"/>
    <w:rsid w:val="00F80A66"/>
    <w:rsid w:val="00F814D1"/>
    <w:rsid w:val="00F823CA"/>
    <w:rsid w:val="00F8269A"/>
    <w:rsid w:val="00F83D89"/>
    <w:rsid w:val="00F83E94"/>
    <w:rsid w:val="00F84C49"/>
    <w:rsid w:val="00F84CD0"/>
    <w:rsid w:val="00F851E9"/>
    <w:rsid w:val="00F85A8C"/>
    <w:rsid w:val="00F86215"/>
    <w:rsid w:val="00F87342"/>
    <w:rsid w:val="00F9075F"/>
    <w:rsid w:val="00F90969"/>
    <w:rsid w:val="00F90CB7"/>
    <w:rsid w:val="00F90D78"/>
    <w:rsid w:val="00F92EF7"/>
    <w:rsid w:val="00F939FA"/>
    <w:rsid w:val="00F9401C"/>
    <w:rsid w:val="00F9506E"/>
    <w:rsid w:val="00F95AFA"/>
    <w:rsid w:val="00F95C2C"/>
    <w:rsid w:val="00F962C7"/>
    <w:rsid w:val="00F96B6D"/>
    <w:rsid w:val="00F96DF0"/>
    <w:rsid w:val="00F96DF8"/>
    <w:rsid w:val="00F9722A"/>
    <w:rsid w:val="00FA0910"/>
    <w:rsid w:val="00FA10D0"/>
    <w:rsid w:val="00FA131F"/>
    <w:rsid w:val="00FA2256"/>
    <w:rsid w:val="00FA4B0D"/>
    <w:rsid w:val="00FA60E7"/>
    <w:rsid w:val="00FA6639"/>
    <w:rsid w:val="00FA75EC"/>
    <w:rsid w:val="00FA7D04"/>
    <w:rsid w:val="00FA7DEC"/>
    <w:rsid w:val="00FB0A67"/>
    <w:rsid w:val="00FB16D4"/>
    <w:rsid w:val="00FB2826"/>
    <w:rsid w:val="00FB3872"/>
    <w:rsid w:val="00FB3CC5"/>
    <w:rsid w:val="00FB3DBA"/>
    <w:rsid w:val="00FB3E8C"/>
    <w:rsid w:val="00FB463B"/>
    <w:rsid w:val="00FB4FED"/>
    <w:rsid w:val="00FB5687"/>
    <w:rsid w:val="00FB6F48"/>
    <w:rsid w:val="00FC0177"/>
    <w:rsid w:val="00FC1010"/>
    <w:rsid w:val="00FC1846"/>
    <w:rsid w:val="00FC20A7"/>
    <w:rsid w:val="00FC211C"/>
    <w:rsid w:val="00FC242B"/>
    <w:rsid w:val="00FC2784"/>
    <w:rsid w:val="00FC2B56"/>
    <w:rsid w:val="00FC387D"/>
    <w:rsid w:val="00FC3B6B"/>
    <w:rsid w:val="00FC3C43"/>
    <w:rsid w:val="00FC3F49"/>
    <w:rsid w:val="00FC4E2C"/>
    <w:rsid w:val="00FC565F"/>
    <w:rsid w:val="00FC6541"/>
    <w:rsid w:val="00FD02AB"/>
    <w:rsid w:val="00FD083F"/>
    <w:rsid w:val="00FD1148"/>
    <w:rsid w:val="00FD1D27"/>
    <w:rsid w:val="00FD37EF"/>
    <w:rsid w:val="00FD4178"/>
    <w:rsid w:val="00FD49E7"/>
    <w:rsid w:val="00FD5F73"/>
    <w:rsid w:val="00FD60C5"/>
    <w:rsid w:val="00FD64DC"/>
    <w:rsid w:val="00FE05DF"/>
    <w:rsid w:val="00FE09BE"/>
    <w:rsid w:val="00FE0B14"/>
    <w:rsid w:val="00FE1A31"/>
    <w:rsid w:val="00FE2B51"/>
    <w:rsid w:val="00FE3CAB"/>
    <w:rsid w:val="00FE49FC"/>
    <w:rsid w:val="00FE5128"/>
    <w:rsid w:val="00FE63E4"/>
    <w:rsid w:val="00FE75C1"/>
    <w:rsid w:val="00FF0FE8"/>
    <w:rsid w:val="00FF111A"/>
    <w:rsid w:val="00FF271A"/>
    <w:rsid w:val="00FF2E0B"/>
    <w:rsid w:val="00FF3A39"/>
    <w:rsid w:val="00FF3EDE"/>
    <w:rsid w:val="00FF4CDA"/>
    <w:rsid w:val="00FF5460"/>
    <w:rsid w:val="00FF5A9F"/>
    <w:rsid w:val="00FF6D88"/>
    <w:rsid w:val="00FF7F79"/>
    <w:rsid w:val="012B1B23"/>
    <w:rsid w:val="013EDBC6"/>
    <w:rsid w:val="018CC5B9"/>
    <w:rsid w:val="023AB260"/>
    <w:rsid w:val="027A67A2"/>
    <w:rsid w:val="029381D0"/>
    <w:rsid w:val="02B8EA29"/>
    <w:rsid w:val="02D885EA"/>
    <w:rsid w:val="03270167"/>
    <w:rsid w:val="0327B21A"/>
    <w:rsid w:val="032C9FCF"/>
    <w:rsid w:val="03669019"/>
    <w:rsid w:val="0387E4DB"/>
    <w:rsid w:val="03BB0B65"/>
    <w:rsid w:val="03BB1423"/>
    <w:rsid w:val="03BD23CB"/>
    <w:rsid w:val="03DECACA"/>
    <w:rsid w:val="03FB345C"/>
    <w:rsid w:val="043B599B"/>
    <w:rsid w:val="045F76B2"/>
    <w:rsid w:val="049D116A"/>
    <w:rsid w:val="04E66E16"/>
    <w:rsid w:val="0557C7FA"/>
    <w:rsid w:val="058238B6"/>
    <w:rsid w:val="05B9F5FB"/>
    <w:rsid w:val="05C12C5E"/>
    <w:rsid w:val="05D3C89C"/>
    <w:rsid w:val="05E51784"/>
    <w:rsid w:val="05FAE820"/>
    <w:rsid w:val="06007C99"/>
    <w:rsid w:val="0620D23E"/>
    <w:rsid w:val="0638275F"/>
    <w:rsid w:val="063ACB25"/>
    <w:rsid w:val="064F6237"/>
    <w:rsid w:val="06F42410"/>
    <w:rsid w:val="078BB890"/>
    <w:rsid w:val="0793F33D"/>
    <w:rsid w:val="07C55D5D"/>
    <w:rsid w:val="0826BCE0"/>
    <w:rsid w:val="082905EE"/>
    <w:rsid w:val="083897A3"/>
    <w:rsid w:val="084DD3FC"/>
    <w:rsid w:val="08546533"/>
    <w:rsid w:val="08A9D370"/>
    <w:rsid w:val="08BD217C"/>
    <w:rsid w:val="08CD88F2"/>
    <w:rsid w:val="08FFC1E8"/>
    <w:rsid w:val="093AC107"/>
    <w:rsid w:val="096F2E22"/>
    <w:rsid w:val="09C4B022"/>
    <w:rsid w:val="09ED0CBF"/>
    <w:rsid w:val="0A5BB012"/>
    <w:rsid w:val="0A6D20C4"/>
    <w:rsid w:val="0A9D4D78"/>
    <w:rsid w:val="0B0EB429"/>
    <w:rsid w:val="0B1C0CE1"/>
    <w:rsid w:val="0B739810"/>
    <w:rsid w:val="0BAA58DC"/>
    <w:rsid w:val="0BDAE68F"/>
    <w:rsid w:val="0BFD629D"/>
    <w:rsid w:val="0C207F14"/>
    <w:rsid w:val="0C447281"/>
    <w:rsid w:val="0C7FF851"/>
    <w:rsid w:val="0DA38DB6"/>
    <w:rsid w:val="0E262267"/>
    <w:rsid w:val="0E57B332"/>
    <w:rsid w:val="0ED0A8C6"/>
    <w:rsid w:val="0F22B6E3"/>
    <w:rsid w:val="0F7AB47D"/>
    <w:rsid w:val="0F807A0C"/>
    <w:rsid w:val="0FE68E72"/>
    <w:rsid w:val="104800C8"/>
    <w:rsid w:val="109BBB63"/>
    <w:rsid w:val="10A317A1"/>
    <w:rsid w:val="10A43ABC"/>
    <w:rsid w:val="110F3404"/>
    <w:rsid w:val="112FC5AD"/>
    <w:rsid w:val="11DABF28"/>
    <w:rsid w:val="11FE427B"/>
    <w:rsid w:val="11FF9142"/>
    <w:rsid w:val="12257ED0"/>
    <w:rsid w:val="1235C315"/>
    <w:rsid w:val="123633B8"/>
    <w:rsid w:val="12563747"/>
    <w:rsid w:val="1284A544"/>
    <w:rsid w:val="12E164C3"/>
    <w:rsid w:val="13E8FEF6"/>
    <w:rsid w:val="146DA8B6"/>
    <w:rsid w:val="14CB3E50"/>
    <w:rsid w:val="15109DBB"/>
    <w:rsid w:val="15592160"/>
    <w:rsid w:val="159FA650"/>
    <w:rsid w:val="15C25C4F"/>
    <w:rsid w:val="15C96438"/>
    <w:rsid w:val="15F8575D"/>
    <w:rsid w:val="1630245C"/>
    <w:rsid w:val="16D8E183"/>
    <w:rsid w:val="1705A27D"/>
    <w:rsid w:val="171A71A6"/>
    <w:rsid w:val="1750D681"/>
    <w:rsid w:val="17836DAB"/>
    <w:rsid w:val="178968DC"/>
    <w:rsid w:val="18643176"/>
    <w:rsid w:val="18791061"/>
    <w:rsid w:val="18DE5946"/>
    <w:rsid w:val="193886CB"/>
    <w:rsid w:val="19C2A815"/>
    <w:rsid w:val="19E846E8"/>
    <w:rsid w:val="1A1F5E80"/>
    <w:rsid w:val="1AF55E8A"/>
    <w:rsid w:val="1B563AD4"/>
    <w:rsid w:val="1B85C73D"/>
    <w:rsid w:val="1BA85A4B"/>
    <w:rsid w:val="1BA935F3"/>
    <w:rsid w:val="1C7A8268"/>
    <w:rsid w:val="1C86078C"/>
    <w:rsid w:val="1E395F3E"/>
    <w:rsid w:val="1ECC2E47"/>
    <w:rsid w:val="1EF7B9C7"/>
    <w:rsid w:val="1F09B4BF"/>
    <w:rsid w:val="1F105BEA"/>
    <w:rsid w:val="1F1D5865"/>
    <w:rsid w:val="1F21CE90"/>
    <w:rsid w:val="1F22C109"/>
    <w:rsid w:val="1F6A68D3"/>
    <w:rsid w:val="1F826218"/>
    <w:rsid w:val="2018A4C0"/>
    <w:rsid w:val="203C75B6"/>
    <w:rsid w:val="20809C42"/>
    <w:rsid w:val="20A259D9"/>
    <w:rsid w:val="20F350AF"/>
    <w:rsid w:val="218AF1F3"/>
    <w:rsid w:val="2201AB06"/>
    <w:rsid w:val="2246D694"/>
    <w:rsid w:val="2259787F"/>
    <w:rsid w:val="22AE2CB8"/>
    <w:rsid w:val="22DD942E"/>
    <w:rsid w:val="2344F117"/>
    <w:rsid w:val="2374BD19"/>
    <w:rsid w:val="239FD866"/>
    <w:rsid w:val="23E327FB"/>
    <w:rsid w:val="23E87D37"/>
    <w:rsid w:val="23F4BC41"/>
    <w:rsid w:val="241E5C3C"/>
    <w:rsid w:val="24243D4D"/>
    <w:rsid w:val="24299217"/>
    <w:rsid w:val="24631C3C"/>
    <w:rsid w:val="247C5581"/>
    <w:rsid w:val="24DAE03B"/>
    <w:rsid w:val="24DC12A1"/>
    <w:rsid w:val="25121251"/>
    <w:rsid w:val="255AEF5E"/>
    <w:rsid w:val="2568B333"/>
    <w:rsid w:val="256B7D67"/>
    <w:rsid w:val="2592AFED"/>
    <w:rsid w:val="260E4EC2"/>
    <w:rsid w:val="26428569"/>
    <w:rsid w:val="2677D60C"/>
    <w:rsid w:val="2689FB57"/>
    <w:rsid w:val="26B23DBE"/>
    <w:rsid w:val="26D313BC"/>
    <w:rsid w:val="2717B691"/>
    <w:rsid w:val="2717F375"/>
    <w:rsid w:val="276FD056"/>
    <w:rsid w:val="27A65DA0"/>
    <w:rsid w:val="27CE1FFB"/>
    <w:rsid w:val="27FF771E"/>
    <w:rsid w:val="28C079F8"/>
    <w:rsid w:val="29790C5C"/>
    <w:rsid w:val="299E50A4"/>
    <w:rsid w:val="29CC50F4"/>
    <w:rsid w:val="29E27F84"/>
    <w:rsid w:val="29FD3A84"/>
    <w:rsid w:val="2A0F7DF7"/>
    <w:rsid w:val="2A91303F"/>
    <w:rsid w:val="2AF0F8FD"/>
    <w:rsid w:val="2B02C8F3"/>
    <w:rsid w:val="2B5543D6"/>
    <w:rsid w:val="2B7D682A"/>
    <w:rsid w:val="2B8E606D"/>
    <w:rsid w:val="2BECA2D0"/>
    <w:rsid w:val="2C0E966E"/>
    <w:rsid w:val="2C4CE235"/>
    <w:rsid w:val="2CC4D230"/>
    <w:rsid w:val="2D08018A"/>
    <w:rsid w:val="2D7CEE6A"/>
    <w:rsid w:val="2DF4091C"/>
    <w:rsid w:val="2DF77540"/>
    <w:rsid w:val="2EAF5FDE"/>
    <w:rsid w:val="2EB8A9DF"/>
    <w:rsid w:val="2EC6B03C"/>
    <w:rsid w:val="2F6CF6A9"/>
    <w:rsid w:val="2F9EE9D2"/>
    <w:rsid w:val="30295C05"/>
    <w:rsid w:val="304AFB59"/>
    <w:rsid w:val="30827EA6"/>
    <w:rsid w:val="30A94A33"/>
    <w:rsid w:val="30D64D50"/>
    <w:rsid w:val="30F96320"/>
    <w:rsid w:val="315F8364"/>
    <w:rsid w:val="31A37B91"/>
    <w:rsid w:val="31E91929"/>
    <w:rsid w:val="3209F612"/>
    <w:rsid w:val="323BF16A"/>
    <w:rsid w:val="327DB0B2"/>
    <w:rsid w:val="32938751"/>
    <w:rsid w:val="32D4CF08"/>
    <w:rsid w:val="33110E6E"/>
    <w:rsid w:val="33238A36"/>
    <w:rsid w:val="335A8A08"/>
    <w:rsid w:val="33D5C391"/>
    <w:rsid w:val="35099C23"/>
    <w:rsid w:val="350DF824"/>
    <w:rsid w:val="355E0377"/>
    <w:rsid w:val="35848700"/>
    <w:rsid w:val="35FD5F1E"/>
    <w:rsid w:val="361BA51C"/>
    <w:rsid w:val="3625E5D6"/>
    <w:rsid w:val="366AEBEE"/>
    <w:rsid w:val="36868A04"/>
    <w:rsid w:val="371E8078"/>
    <w:rsid w:val="37451D07"/>
    <w:rsid w:val="37556419"/>
    <w:rsid w:val="3755EED3"/>
    <w:rsid w:val="377F75E1"/>
    <w:rsid w:val="378F13EF"/>
    <w:rsid w:val="37F9AD12"/>
    <w:rsid w:val="386C5972"/>
    <w:rsid w:val="386E7BD8"/>
    <w:rsid w:val="38F54A1A"/>
    <w:rsid w:val="3914FDBA"/>
    <w:rsid w:val="398F8105"/>
    <w:rsid w:val="39E979E0"/>
    <w:rsid w:val="3A17CBC0"/>
    <w:rsid w:val="3A564A89"/>
    <w:rsid w:val="3A76B8B5"/>
    <w:rsid w:val="3A867074"/>
    <w:rsid w:val="3B947FDE"/>
    <w:rsid w:val="3BA32C1D"/>
    <w:rsid w:val="3BADA8F3"/>
    <w:rsid w:val="3BCE8C5A"/>
    <w:rsid w:val="3BE77060"/>
    <w:rsid w:val="3BECBCF4"/>
    <w:rsid w:val="3BFADAA2"/>
    <w:rsid w:val="3C2B1627"/>
    <w:rsid w:val="3C2F1EF8"/>
    <w:rsid w:val="3C512CE6"/>
    <w:rsid w:val="3CB82CB7"/>
    <w:rsid w:val="3D4C2AD3"/>
    <w:rsid w:val="3D67B5BB"/>
    <w:rsid w:val="3D7DE176"/>
    <w:rsid w:val="3D808967"/>
    <w:rsid w:val="3E273AE3"/>
    <w:rsid w:val="3E40A1EB"/>
    <w:rsid w:val="3E783B8B"/>
    <w:rsid w:val="3ECCB799"/>
    <w:rsid w:val="3EEC6C8C"/>
    <w:rsid w:val="3F53EC93"/>
    <w:rsid w:val="3F84491A"/>
    <w:rsid w:val="3FAB9F05"/>
    <w:rsid w:val="3FE9AEF5"/>
    <w:rsid w:val="400E8448"/>
    <w:rsid w:val="4046F8F7"/>
    <w:rsid w:val="40D91131"/>
    <w:rsid w:val="40E35E35"/>
    <w:rsid w:val="40F0EC1E"/>
    <w:rsid w:val="410C9671"/>
    <w:rsid w:val="411481B8"/>
    <w:rsid w:val="414102DF"/>
    <w:rsid w:val="4155579B"/>
    <w:rsid w:val="4156659F"/>
    <w:rsid w:val="416686D5"/>
    <w:rsid w:val="417DB035"/>
    <w:rsid w:val="41F1A42E"/>
    <w:rsid w:val="4299FB2A"/>
    <w:rsid w:val="433BA8F2"/>
    <w:rsid w:val="440E7B60"/>
    <w:rsid w:val="446E2719"/>
    <w:rsid w:val="446FF37D"/>
    <w:rsid w:val="44D630DD"/>
    <w:rsid w:val="44F28D94"/>
    <w:rsid w:val="45879EC2"/>
    <w:rsid w:val="4589C476"/>
    <w:rsid w:val="4597746F"/>
    <w:rsid w:val="45F3041D"/>
    <w:rsid w:val="465E1D48"/>
    <w:rsid w:val="46D9C8D0"/>
    <w:rsid w:val="46E1A8C6"/>
    <w:rsid w:val="4730AE9B"/>
    <w:rsid w:val="4771DC39"/>
    <w:rsid w:val="477C822A"/>
    <w:rsid w:val="478577DC"/>
    <w:rsid w:val="4804C174"/>
    <w:rsid w:val="4822E032"/>
    <w:rsid w:val="48312549"/>
    <w:rsid w:val="49B5DCD0"/>
    <w:rsid w:val="49F4C9B1"/>
    <w:rsid w:val="4A0917BF"/>
    <w:rsid w:val="4A34BAD4"/>
    <w:rsid w:val="4A365299"/>
    <w:rsid w:val="4A8D4709"/>
    <w:rsid w:val="4AE066C8"/>
    <w:rsid w:val="4B10F24E"/>
    <w:rsid w:val="4BE6DA38"/>
    <w:rsid w:val="4C17859A"/>
    <w:rsid w:val="4C573472"/>
    <w:rsid w:val="4CBE7AD9"/>
    <w:rsid w:val="4D00B467"/>
    <w:rsid w:val="4D04C917"/>
    <w:rsid w:val="4D20ADDE"/>
    <w:rsid w:val="4D58CCF7"/>
    <w:rsid w:val="4DAB9F57"/>
    <w:rsid w:val="4DD8B30D"/>
    <w:rsid w:val="4E34C2A5"/>
    <w:rsid w:val="4E9B0939"/>
    <w:rsid w:val="4EBB0B68"/>
    <w:rsid w:val="4EF2CA38"/>
    <w:rsid w:val="4FB66C16"/>
    <w:rsid w:val="50B97E56"/>
    <w:rsid w:val="50D7EE5E"/>
    <w:rsid w:val="5101594B"/>
    <w:rsid w:val="512C79B1"/>
    <w:rsid w:val="51F5F63A"/>
    <w:rsid w:val="520B754E"/>
    <w:rsid w:val="5287D0EC"/>
    <w:rsid w:val="529B2D30"/>
    <w:rsid w:val="52E25931"/>
    <w:rsid w:val="531AE464"/>
    <w:rsid w:val="53B4A09F"/>
    <w:rsid w:val="5438D6CA"/>
    <w:rsid w:val="54A3E107"/>
    <w:rsid w:val="552856C2"/>
    <w:rsid w:val="557D7004"/>
    <w:rsid w:val="5593822B"/>
    <w:rsid w:val="565997D2"/>
    <w:rsid w:val="567AB6A0"/>
    <w:rsid w:val="56823D82"/>
    <w:rsid w:val="56BF5C87"/>
    <w:rsid w:val="56E68677"/>
    <w:rsid w:val="570A5349"/>
    <w:rsid w:val="57DC00B0"/>
    <w:rsid w:val="5805B1E2"/>
    <w:rsid w:val="58103BB7"/>
    <w:rsid w:val="5816D3E9"/>
    <w:rsid w:val="5819E87D"/>
    <w:rsid w:val="58E22663"/>
    <w:rsid w:val="5959CD17"/>
    <w:rsid w:val="595BD486"/>
    <w:rsid w:val="596E4183"/>
    <w:rsid w:val="596E985B"/>
    <w:rsid w:val="59A5133C"/>
    <w:rsid w:val="59A963D1"/>
    <w:rsid w:val="59B4F6BC"/>
    <w:rsid w:val="59F9CAE9"/>
    <w:rsid w:val="5A361B60"/>
    <w:rsid w:val="5A6DFA1D"/>
    <w:rsid w:val="5A909FCE"/>
    <w:rsid w:val="5ACE7089"/>
    <w:rsid w:val="5B725FA1"/>
    <w:rsid w:val="5B925084"/>
    <w:rsid w:val="5BA8C2D6"/>
    <w:rsid w:val="5BCC43EF"/>
    <w:rsid w:val="5BEC7CF7"/>
    <w:rsid w:val="5C0D6842"/>
    <w:rsid w:val="5C191AA1"/>
    <w:rsid w:val="5C291A3B"/>
    <w:rsid w:val="5C6DD3B1"/>
    <w:rsid w:val="5CACE84A"/>
    <w:rsid w:val="5CB3F2CC"/>
    <w:rsid w:val="5CBA5E5A"/>
    <w:rsid w:val="5DEF1072"/>
    <w:rsid w:val="5DF5B449"/>
    <w:rsid w:val="5E479001"/>
    <w:rsid w:val="5E680308"/>
    <w:rsid w:val="5EE637D3"/>
    <w:rsid w:val="5F2D0D63"/>
    <w:rsid w:val="5F779C3D"/>
    <w:rsid w:val="5F9C5E66"/>
    <w:rsid w:val="5FEADB26"/>
    <w:rsid w:val="60C0FBB3"/>
    <w:rsid w:val="60E84F67"/>
    <w:rsid w:val="617DA469"/>
    <w:rsid w:val="618A0B64"/>
    <w:rsid w:val="61D70445"/>
    <w:rsid w:val="62136397"/>
    <w:rsid w:val="622201E1"/>
    <w:rsid w:val="62987210"/>
    <w:rsid w:val="62B4AF88"/>
    <w:rsid w:val="6349C3E2"/>
    <w:rsid w:val="637457E5"/>
    <w:rsid w:val="63896D56"/>
    <w:rsid w:val="63B78234"/>
    <w:rsid w:val="63D32F4C"/>
    <w:rsid w:val="63D660E1"/>
    <w:rsid w:val="63DE2C09"/>
    <w:rsid w:val="64093405"/>
    <w:rsid w:val="6432B8F3"/>
    <w:rsid w:val="644DDA77"/>
    <w:rsid w:val="6469A2E3"/>
    <w:rsid w:val="64969F49"/>
    <w:rsid w:val="6566C680"/>
    <w:rsid w:val="65893D6E"/>
    <w:rsid w:val="65A52F77"/>
    <w:rsid w:val="65AEA1CB"/>
    <w:rsid w:val="65D895A5"/>
    <w:rsid w:val="65F44A30"/>
    <w:rsid w:val="65F4E7C2"/>
    <w:rsid w:val="6645587C"/>
    <w:rsid w:val="66AE827E"/>
    <w:rsid w:val="66B2893F"/>
    <w:rsid w:val="66DC4C8E"/>
    <w:rsid w:val="66DCF2E4"/>
    <w:rsid w:val="670645BE"/>
    <w:rsid w:val="6777F9E7"/>
    <w:rsid w:val="677AAED5"/>
    <w:rsid w:val="678E1CD9"/>
    <w:rsid w:val="67B02560"/>
    <w:rsid w:val="681111ED"/>
    <w:rsid w:val="681C509C"/>
    <w:rsid w:val="685D5C72"/>
    <w:rsid w:val="68B1C270"/>
    <w:rsid w:val="69251D6C"/>
    <w:rsid w:val="6985EB63"/>
    <w:rsid w:val="6A2CC57C"/>
    <w:rsid w:val="6A58B4AE"/>
    <w:rsid w:val="6A7C2527"/>
    <w:rsid w:val="6AC1F1C7"/>
    <w:rsid w:val="6B2BF532"/>
    <w:rsid w:val="6B67F1F0"/>
    <w:rsid w:val="6B7601E7"/>
    <w:rsid w:val="6BA76027"/>
    <w:rsid w:val="6BC404B4"/>
    <w:rsid w:val="6C6333D9"/>
    <w:rsid w:val="6C7BA936"/>
    <w:rsid w:val="6C9EFE5E"/>
    <w:rsid w:val="6CDB8AD3"/>
    <w:rsid w:val="6CFC830E"/>
    <w:rsid w:val="6D213ACD"/>
    <w:rsid w:val="6DA18521"/>
    <w:rsid w:val="6DFBB348"/>
    <w:rsid w:val="6E0C8E1B"/>
    <w:rsid w:val="6EBCD626"/>
    <w:rsid w:val="6F0C390A"/>
    <w:rsid w:val="6F6EB7EE"/>
    <w:rsid w:val="6FB199A4"/>
    <w:rsid w:val="6FEC8489"/>
    <w:rsid w:val="702E3F65"/>
    <w:rsid w:val="7042BEEF"/>
    <w:rsid w:val="704E77DA"/>
    <w:rsid w:val="7069A44F"/>
    <w:rsid w:val="707BBFB4"/>
    <w:rsid w:val="70AA0F65"/>
    <w:rsid w:val="70DB776F"/>
    <w:rsid w:val="71011158"/>
    <w:rsid w:val="71046138"/>
    <w:rsid w:val="7107D886"/>
    <w:rsid w:val="711D488A"/>
    <w:rsid w:val="7136BB99"/>
    <w:rsid w:val="71A01DC7"/>
    <w:rsid w:val="71E6AF7C"/>
    <w:rsid w:val="71EC16D1"/>
    <w:rsid w:val="72B48D36"/>
    <w:rsid w:val="72ED07F3"/>
    <w:rsid w:val="7319D02F"/>
    <w:rsid w:val="738B0800"/>
    <w:rsid w:val="74632D9A"/>
    <w:rsid w:val="75016E5B"/>
    <w:rsid w:val="758DE650"/>
    <w:rsid w:val="75FB7A0E"/>
    <w:rsid w:val="761B5C31"/>
    <w:rsid w:val="761CD8A0"/>
    <w:rsid w:val="76403345"/>
    <w:rsid w:val="76732287"/>
    <w:rsid w:val="7692A05C"/>
    <w:rsid w:val="76E63EF5"/>
    <w:rsid w:val="773185A3"/>
    <w:rsid w:val="775CDCE0"/>
    <w:rsid w:val="7778B748"/>
    <w:rsid w:val="77BDA614"/>
    <w:rsid w:val="78BD214F"/>
    <w:rsid w:val="78E792AC"/>
    <w:rsid w:val="790B9B2B"/>
    <w:rsid w:val="7915E401"/>
    <w:rsid w:val="791917C0"/>
    <w:rsid w:val="792844F4"/>
    <w:rsid w:val="794CC221"/>
    <w:rsid w:val="79752A66"/>
    <w:rsid w:val="79A19BB4"/>
    <w:rsid w:val="79D869D0"/>
    <w:rsid w:val="79E9BFF0"/>
    <w:rsid w:val="7A21E284"/>
    <w:rsid w:val="7A498B2B"/>
    <w:rsid w:val="7A52D67D"/>
    <w:rsid w:val="7A8AD699"/>
    <w:rsid w:val="7A94ACCC"/>
    <w:rsid w:val="7ABE966E"/>
    <w:rsid w:val="7B13666C"/>
    <w:rsid w:val="7B5AB648"/>
    <w:rsid w:val="7B683013"/>
    <w:rsid w:val="7B9302CE"/>
    <w:rsid w:val="7BA55F92"/>
    <w:rsid w:val="7BD009EC"/>
    <w:rsid w:val="7BD101F7"/>
    <w:rsid w:val="7BECA846"/>
    <w:rsid w:val="7C0BB3C2"/>
    <w:rsid w:val="7C5435BA"/>
    <w:rsid w:val="7C61D953"/>
    <w:rsid w:val="7C6B7801"/>
    <w:rsid w:val="7C835913"/>
    <w:rsid w:val="7C931331"/>
    <w:rsid w:val="7CAE8A62"/>
    <w:rsid w:val="7DA01B93"/>
    <w:rsid w:val="7DB78287"/>
    <w:rsid w:val="7DDEC909"/>
    <w:rsid w:val="7E9F4A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E4E79E"/>
  <w15:docId w15:val="{80FA6145-AAE1-4C77-9E88-EEE8610FF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03EA"/>
    <w:pPr>
      <w:spacing w:before="120" w:line="312" w:lineRule="auto"/>
      <w:ind w:firstLine="567"/>
      <w:jc w:val="both"/>
    </w:pPr>
    <w:rPr>
      <w:sz w:val="26"/>
      <w:szCs w:val="24"/>
    </w:rPr>
  </w:style>
  <w:style w:type="paragraph" w:styleId="Heading1">
    <w:name w:val="heading 1"/>
    <w:basedOn w:val="Normal"/>
    <w:next w:val="Normal"/>
    <w:link w:val="Heading1Char"/>
    <w:uiPriority w:val="9"/>
    <w:qFormat/>
    <w:rsid w:val="00597ACF"/>
    <w:pPr>
      <w:keepNext/>
      <w:numPr>
        <w:numId w:val="1"/>
      </w:numPr>
      <w:spacing w:before="60" w:after="480" w:line="288" w:lineRule="auto"/>
      <w:jc w:val="center"/>
      <w:outlineLvl w:val="0"/>
    </w:pPr>
    <w:rPr>
      <w:rFonts w:cs="Arial"/>
      <w:b/>
      <w:bCs/>
      <w:kern w:val="32"/>
      <w:sz w:val="32"/>
      <w:szCs w:val="32"/>
    </w:rPr>
  </w:style>
  <w:style w:type="paragraph" w:styleId="Heading2">
    <w:name w:val="heading 2"/>
    <w:basedOn w:val="Normal"/>
    <w:next w:val="Normal"/>
    <w:qFormat/>
    <w:rsid w:val="00916D44"/>
    <w:pPr>
      <w:keepNext/>
      <w:numPr>
        <w:ilvl w:val="1"/>
        <w:numId w:val="1"/>
      </w:numPr>
      <w:outlineLvl w:val="1"/>
    </w:pPr>
    <w:rPr>
      <w:rFonts w:cs="Arial"/>
      <w:b/>
      <w:bCs/>
      <w:iCs/>
      <w:szCs w:val="28"/>
    </w:rPr>
  </w:style>
  <w:style w:type="paragraph" w:styleId="Heading3">
    <w:name w:val="heading 3"/>
    <w:basedOn w:val="Normal"/>
    <w:next w:val="Normal"/>
    <w:link w:val="Heading3Char"/>
    <w:qFormat/>
    <w:rsid w:val="00511C02"/>
    <w:pPr>
      <w:keepNext/>
      <w:numPr>
        <w:ilvl w:val="2"/>
        <w:numId w:val="1"/>
      </w:numPr>
      <w:jc w:val="left"/>
      <w:outlineLvl w:val="2"/>
    </w:pPr>
    <w:rPr>
      <w:rFonts w:cs="Arial"/>
      <w:b/>
      <w:bCs/>
      <w:i/>
      <w:szCs w:val="26"/>
    </w:rPr>
  </w:style>
  <w:style w:type="paragraph" w:styleId="Heading4">
    <w:name w:val="heading 4"/>
    <w:basedOn w:val="Normal"/>
    <w:next w:val="Normal"/>
    <w:link w:val="Heading4Char"/>
    <w:autoRedefine/>
    <w:qFormat/>
    <w:rsid w:val="007D44E3"/>
    <w:pPr>
      <w:keepNext/>
      <w:numPr>
        <w:numId w:val="81"/>
      </w:numPr>
      <w:outlineLvl w:val="3"/>
    </w:pPr>
    <w:rPr>
      <w:b/>
      <w:bCs/>
      <w:szCs w:val="28"/>
    </w:rPr>
  </w:style>
  <w:style w:type="paragraph" w:styleId="Heading5">
    <w:name w:val="heading 5"/>
    <w:basedOn w:val="Normal"/>
    <w:next w:val="Normal"/>
    <w:autoRedefine/>
    <w:qFormat/>
    <w:rsid w:val="008462E6"/>
    <w:pPr>
      <w:numPr>
        <w:numId w:val="4"/>
      </w:numPr>
      <w:spacing w:before="240" w:after="60"/>
      <w:ind w:left="720"/>
      <w:outlineLvl w:val="4"/>
    </w:pPr>
    <w:rPr>
      <w:b/>
      <w:bCs/>
      <w:i/>
      <w:iCs/>
      <w:szCs w:val="26"/>
    </w:rPr>
  </w:style>
  <w:style w:type="paragraph" w:styleId="Heading6">
    <w:name w:val="heading 6"/>
    <w:basedOn w:val="Normal"/>
    <w:next w:val="Normal"/>
    <w:qFormat/>
    <w:rsid w:val="00597ACF"/>
    <w:pPr>
      <w:numPr>
        <w:ilvl w:val="5"/>
        <w:numId w:val="1"/>
      </w:numPr>
      <w:spacing w:before="240" w:after="60"/>
      <w:outlineLvl w:val="5"/>
    </w:pPr>
    <w:rPr>
      <w:b/>
      <w:bCs/>
      <w:sz w:val="22"/>
      <w:szCs w:val="22"/>
    </w:rPr>
  </w:style>
  <w:style w:type="paragraph" w:styleId="Heading7">
    <w:name w:val="heading 7"/>
    <w:basedOn w:val="Normal"/>
    <w:next w:val="Normal"/>
    <w:qFormat/>
    <w:rsid w:val="00597ACF"/>
    <w:pPr>
      <w:numPr>
        <w:ilvl w:val="6"/>
        <w:numId w:val="1"/>
      </w:numPr>
      <w:spacing w:before="240" w:after="60"/>
      <w:outlineLvl w:val="6"/>
    </w:pPr>
    <w:rPr>
      <w:sz w:val="24"/>
    </w:rPr>
  </w:style>
  <w:style w:type="paragraph" w:styleId="Heading8">
    <w:name w:val="heading 8"/>
    <w:basedOn w:val="Normal"/>
    <w:next w:val="Normal"/>
    <w:qFormat/>
    <w:rsid w:val="00597ACF"/>
    <w:pPr>
      <w:numPr>
        <w:ilvl w:val="7"/>
        <w:numId w:val="1"/>
      </w:numPr>
      <w:spacing w:before="240" w:after="60"/>
      <w:outlineLvl w:val="7"/>
    </w:pPr>
    <w:rPr>
      <w:i/>
      <w:iCs/>
      <w:sz w:val="24"/>
    </w:rPr>
  </w:style>
  <w:style w:type="paragraph" w:styleId="Heading9">
    <w:name w:val="heading 9"/>
    <w:basedOn w:val="Normal"/>
    <w:next w:val="Normal"/>
    <w:qFormat/>
    <w:rsid w:val="00597ACF"/>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511681"/>
    <w:pPr>
      <w:spacing w:before="60" w:line="288" w:lineRule="auto"/>
      <w:ind w:left="567"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5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2"/>
      </w:numPr>
      <w:spacing w:before="120" w:line="312" w:lineRule="auto"/>
      <w:ind w:left="0" w:firstLine="0"/>
    </w:pPr>
    <w:rPr>
      <w:b/>
      <w:sz w:val="28"/>
      <w:szCs w:val="24"/>
    </w:rPr>
  </w:style>
  <w:style w:type="paragraph" w:styleId="ListParagraph">
    <w:name w:val="List Paragraph"/>
    <w:basedOn w:val="Normal"/>
    <w:link w:val="ListParagraphChar"/>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qFormat/>
    <w:rsid w:val="007F2B91"/>
    <w:pPr>
      <w:spacing w:before="60" w:after="60" w:line="288" w:lineRule="auto"/>
      <w:ind w:firstLine="426"/>
      <w:jc w:val="both"/>
    </w:pPr>
    <w:rPr>
      <w:sz w:val="26"/>
      <w:szCs w:val="26"/>
    </w:rPr>
  </w:style>
  <w:style w:type="character" w:customStyle="1" w:styleId="FooterChar">
    <w:name w:val="Footer Char"/>
    <w:basedOn w:val="DefaultParagraphFont"/>
    <w:link w:val="Footer"/>
    <w:uiPriority w:val="99"/>
    <w:rsid w:val="001C77DD"/>
    <w:rPr>
      <w:sz w:val="26"/>
      <w:szCs w:val="24"/>
    </w:rPr>
  </w:style>
  <w:style w:type="character" w:customStyle="1" w:styleId="Heading1Char">
    <w:name w:val="Heading 1 Char"/>
    <w:basedOn w:val="DefaultParagraphFont"/>
    <w:link w:val="Heading1"/>
    <w:uiPriority w:val="9"/>
    <w:rsid w:val="00EC1FA6"/>
    <w:rPr>
      <w:rFonts w:cs="Arial"/>
      <w:b/>
      <w:bCs/>
      <w:kern w:val="32"/>
      <w:sz w:val="32"/>
      <w:szCs w:val="32"/>
    </w:rPr>
  </w:style>
  <w:style w:type="paragraph" w:styleId="Bibliography">
    <w:name w:val="Bibliography"/>
    <w:basedOn w:val="Normal"/>
    <w:next w:val="Normal"/>
    <w:uiPriority w:val="37"/>
    <w:unhideWhenUsed/>
    <w:rsid w:val="00EC1FA6"/>
  </w:style>
  <w:style w:type="character" w:styleId="IntenseEmphasis">
    <w:name w:val="Intense Emphasis"/>
    <w:uiPriority w:val="21"/>
    <w:qFormat/>
    <w:rsid w:val="004044A0"/>
    <w:rPr>
      <w:b/>
      <w:bCs/>
      <w:i/>
      <w:iCs/>
      <w:color w:val="4F81BD"/>
    </w:rPr>
  </w:style>
  <w:style w:type="character" w:customStyle="1" w:styleId="ListParagraphChar">
    <w:name w:val="List Paragraph Char"/>
    <w:link w:val="ListParagraph"/>
    <w:uiPriority w:val="34"/>
    <w:locked/>
    <w:rsid w:val="00750034"/>
    <w:rPr>
      <w:sz w:val="26"/>
      <w:szCs w:val="24"/>
    </w:rPr>
  </w:style>
  <w:style w:type="character" w:styleId="UnresolvedMention">
    <w:name w:val="Unresolved Mention"/>
    <w:basedOn w:val="DefaultParagraphFont"/>
    <w:uiPriority w:val="99"/>
    <w:semiHidden/>
    <w:unhideWhenUsed/>
    <w:rsid w:val="00CE1DCD"/>
    <w:rPr>
      <w:color w:val="605E5C"/>
      <w:shd w:val="clear" w:color="auto" w:fill="E1DFDD"/>
    </w:rPr>
  </w:style>
  <w:style w:type="paragraph" w:styleId="NormalWeb">
    <w:name w:val="Normal (Web)"/>
    <w:basedOn w:val="Normal"/>
    <w:uiPriority w:val="99"/>
    <w:unhideWhenUsed/>
    <w:rsid w:val="00DA2C65"/>
    <w:pPr>
      <w:spacing w:before="100" w:beforeAutospacing="1" w:after="100" w:afterAutospacing="1" w:line="240" w:lineRule="auto"/>
      <w:ind w:firstLine="0"/>
      <w:jc w:val="left"/>
    </w:pPr>
    <w:rPr>
      <w:sz w:val="24"/>
      <w:lang w:val="vi-VN" w:eastAsia="vi-VN"/>
    </w:rPr>
  </w:style>
  <w:style w:type="character" w:customStyle="1" w:styleId="citation-443">
    <w:name w:val="citation-443"/>
    <w:basedOn w:val="DefaultParagraphFont"/>
    <w:rsid w:val="00976A91"/>
  </w:style>
  <w:style w:type="character" w:customStyle="1" w:styleId="citation-442">
    <w:name w:val="citation-442"/>
    <w:basedOn w:val="DefaultParagraphFont"/>
    <w:rsid w:val="00976A91"/>
  </w:style>
  <w:style w:type="character" w:customStyle="1" w:styleId="citation-441">
    <w:name w:val="citation-441"/>
    <w:basedOn w:val="DefaultParagraphFont"/>
    <w:rsid w:val="00976A91"/>
  </w:style>
  <w:style w:type="character" w:customStyle="1" w:styleId="Heading3Char">
    <w:name w:val="Heading 3 Char"/>
    <w:basedOn w:val="DefaultParagraphFont"/>
    <w:link w:val="Heading3"/>
    <w:rsid w:val="00C56CCE"/>
    <w:rPr>
      <w:rFonts w:cs="Arial"/>
      <w:b/>
      <w:bCs/>
      <w:i/>
      <w:sz w:val="26"/>
      <w:szCs w:val="26"/>
    </w:rPr>
  </w:style>
  <w:style w:type="character" w:styleId="Emphasis">
    <w:name w:val="Emphasis"/>
    <w:basedOn w:val="DefaultParagraphFont"/>
    <w:qFormat/>
    <w:rsid w:val="00C56CCE"/>
    <w:rPr>
      <w:i/>
      <w:iCs/>
    </w:rPr>
  </w:style>
  <w:style w:type="paragraph" w:styleId="Title">
    <w:name w:val="Title"/>
    <w:basedOn w:val="Normal"/>
    <w:next w:val="Normal"/>
    <w:link w:val="TitleChar"/>
    <w:qFormat/>
    <w:rsid w:val="00C56CCE"/>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56CCE"/>
    <w:rPr>
      <w:rFonts w:asciiTheme="majorHAnsi" w:eastAsiaTheme="majorEastAsia" w:hAnsiTheme="majorHAnsi" w:cstheme="majorBidi"/>
      <w:spacing w:val="-10"/>
      <w:kern w:val="28"/>
      <w:sz w:val="56"/>
      <w:szCs w:val="56"/>
    </w:rPr>
  </w:style>
  <w:style w:type="table" w:styleId="GridTable1Light">
    <w:name w:val="Grid Table 1 Light"/>
    <w:basedOn w:val="TableNormal"/>
    <w:uiPriority w:val="46"/>
    <w:rsid w:val="00BC7CB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9B5419"/>
    <w:rPr>
      <w:b/>
      <w:bCs/>
    </w:rPr>
  </w:style>
  <w:style w:type="paragraph" w:customStyle="1" w:styleId="H4">
    <w:name w:val="H4"/>
    <w:basedOn w:val="Normal"/>
    <w:next w:val="Heading4"/>
    <w:link w:val="H4Char"/>
    <w:autoRedefine/>
    <w:rsid w:val="00430B32"/>
  </w:style>
  <w:style w:type="character" w:customStyle="1" w:styleId="H4Char">
    <w:name w:val="H4 Char"/>
    <w:basedOn w:val="DefaultParagraphFont"/>
    <w:link w:val="H4"/>
    <w:rsid w:val="00430B32"/>
    <w:rPr>
      <w:sz w:val="26"/>
      <w:szCs w:val="24"/>
    </w:rPr>
  </w:style>
  <w:style w:type="character" w:customStyle="1" w:styleId="Heading4Char">
    <w:name w:val="Heading 4 Char"/>
    <w:basedOn w:val="DefaultParagraphFont"/>
    <w:link w:val="Heading4"/>
    <w:rsid w:val="00531E59"/>
    <w:rPr>
      <w:b/>
      <w:bCs/>
      <w:sz w:val="26"/>
      <w:szCs w:val="28"/>
    </w:rPr>
  </w:style>
  <w:style w:type="character" w:styleId="HTMLCode">
    <w:name w:val="HTML Code"/>
    <w:basedOn w:val="DefaultParagraphFont"/>
    <w:uiPriority w:val="99"/>
    <w:semiHidden/>
    <w:unhideWhenUsed/>
    <w:rsid w:val="00F164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877">
      <w:bodyDiv w:val="1"/>
      <w:marLeft w:val="0"/>
      <w:marRight w:val="0"/>
      <w:marTop w:val="0"/>
      <w:marBottom w:val="0"/>
      <w:divBdr>
        <w:top w:val="none" w:sz="0" w:space="0" w:color="auto"/>
        <w:left w:val="none" w:sz="0" w:space="0" w:color="auto"/>
        <w:bottom w:val="none" w:sz="0" w:space="0" w:color="auto"/>
        <w:right w:val="none" w:sz="0" w:space="0" w:color="auto"/>
      </w:divBdr>
    </w:div>
    <w:div w:id="49229362">
      <w:bodyDiv w:val="1"/>
      <w:marLeft w:val="0"/>
      <w:marRight w:val="0"/>
      <w:marTop w:val="0"/>
      <w:marBottom w:val="0"/>
      <w:divBdr>
        <w:top w:val="none" w:sz="0" w:space="0" w:color="auto"/>
        <w:left w:val="none" w:sz="0" w:space="0" w:color="auto"/>
        <w:bottom w:val="none" w:sz="0" w:space="0" w:color="auto"/>
        <w:right w:val="none" w:sz="0" w:space="0" w:color="auto"/>
      </w:divBdr>
    </w:div>
    <w:div w:id="57823121">
      <w:bodyDiv w:val="1"/>
      <w:marLeft w:val="0"/>
      <w:marRight w:val="0"/>
      <w:marTop w:val="0"/>
      <w:marBottom w:val="0"/>
      <w:divBdr>
        <w:top w:val="none" w:sz="0" w:space="0" w:color="auto"/>
        <w:left w:val="none" w:sz="0" w:space="0" w:color="auto"/>
        <w:bottom w:val="none" w:sz="0" w:space="0" w:color="auto"/>
        <w:right w:val="none" w:sz="0" w:space="0" w:color="auto"/>
      </w:divBdr>
    </w:div>
    <w:div w:id="136263674">
      <w:bodyDiv w:val="1"/>
      <w:marLeft w:val="0"/>
      <w:marRight w:val="0"/>
      <w:marTop w:val="0"/>
      <w:marBottom w:val="0"/>
      <w:divBdr>
        <w:top w:val="none" w:sz="0" w:space="0" w:color="auto"/>
        <w:left w:val="none" w:sz="0" w:space="0" w:color="auto"/>
        <w:bottom w:val="none" w:sz="0" w:space="0" w:color="auto"/>
        <w:right w:val="none" w:sz="0" w:space="0" w:color="auto"/>
      </w:divBdr>
    </w:div>
    <w:div w:id="150029133">
      <w:bodyDiv w:val="1"/>
      <w:marLeft w:val="0"/>
      <w:marRight w:val="0"/>
      <w:marTop w:val="0"/>
      <w:marBottom w:val="0"/>
      <w:divBdr>
        <w:top w:val="none" w:sz="0" w:space="0" w:color="auto"/>
        <w:left w:val="none" w:sz="0" w:space="0" w:color="auto"/>
        <w:bottom w:val="none" w:sz="0" w:space="0" w:color="auto"/>
        <w:right w:val="none" w:sz="0" w:space="0" w:color="auto"/>
      </w:divBdr>
    </w:div>
    <w:div w:id="158467551">
      <w:bodyDiv w:val="1"/>
      <w:marLeft w:val="0"/>
      <w:marRight w:val="0"/>
      <w:marTop w:val="0"/>
      <w:marBottom w:val="0"/>
      <w:divBdr>
        <w:top w:val="none" w:sz="0" w:space="0" w:color="auto"/>
        <w:left w:val="none" w:sz="0" w:space="0" w:color="auto"/>
        <w:bottom w:val="none" w:sz="0" w:space="0" w:color="auto"/>
        <w:right w:val="none" w:sz="0" w:space="0" w:color="auto"/>
      </w:divBdr>
    </w:div>
    <w:div w:id="194269071">
      <w:bodyDiv w:val="1"/>
      <w:marLeft w:val="0"/>
      <w:marRight w:val="0"/>
      <w:marTop w:val="0"/>
      <w:marBottom w:val="0"/>
      <w:divBdr>
        <w:top w:val="none" w:sz="0" w:space="0" w:color="auto"/>
        <w:left w:val="none" w:sz="0" w:space="0" w:color="auto"/>
        <w:bottom w:val="none" w:sz="0" w:space="0" w:color="auto"/>
        <w:right w:val="none" w:sz="0" w:space="0" w:color="auto"/>
      </w:divBdr>
    </w:div>
    <w:div w:id="202525291">
      <w:bodyDiv w:val="1"/>
      <w:marLeft w:val="0"/>
      <w:marRight w:val="0"/>
      <w:marTop w:val="0"/>
      <w:marBottom w:val="0"/>
      <w:divBdr>
        <w:top w:val="none" w:sz="0" w:space="0" w:color="auto"/>
        <w:left w:val="none" w:sz="0" w:space="0" w:color="auto"/>
        <w:bottom w:val="none" w:sz="0" w:space="0" w:color="auto"/>
        <w:right w:val="none" w:sz="0" w:space="0" w:color="auto"/>
      </w:divBdr>
    </w:div>
    <w:div w:id="213660440">
      <w:bodyDiv w:val="1"/>
      <w:marLeft w:val="0"/>
      <w:marRight w:val="0"/>
      <w:marTop w:val="0"/>
      <w:marBottom w:val="0"/>
      <w:divBdr>
        <w:top w:val="none" w:sz="0" w:space="0" w:color="auto"/>
        <w:left w:val="none" w:sz="0" w:space="0" w:color="auto"/>
        <w:bottom w:val="none" w:sz="0" w:space="0" w:color="auto"/>
        <w:right w:val="none" w:sz="0" w:space="0" w:color="auto"/>
      </w:divBdr>
    </w:div>
    <w:div w:id="222647087">
      <w:bodyDiv w:val="1"/>
      <w:marLeft w:val="0"/>
      <w:marRight w:val="0"/>
      <w:marTop w:val="0"/>
      <w:marBottom w:val="0"/>
      <w:divBdr>
        <w:top w:val="none" w:sz="0" w:space="0" w:color="auto"/>
        <w:left w:val="none" w:sz="0" w:space="0" w:color="auto"/>
        <w:bottom w:val="none" w:sz="0" w:space="0" w:color="auto"/>
        <w:right w:val="none" w:sz="0" w:space="0" w:color="auto"/>
      </w:divBdr>
    </w:div>
    <w:div w:id="252277076">
      <w:bodyDiv w:val="1"/>
      <w:marLeft w:val="0"/>
      <w:marRight w:val="0"/>
      <w:marTop w:val="0"/>
      <w:marBottom w:val="0"/>
      <w:divBdr>
        <w:top w:val="none" w:sz="0" w:space="0" w:color="auto"/>
        <w:left w:val="none" w:sz="0" w:space="0" w:color="auto"/>
        <w:bottom w:val="none" w:sz="0" w:space="0" w:color="auto"/>
        <w:right w:val="none" w:sz="0" w:space="0" w:color="auto"/>
      </w:divBdr>
    </w:div>
    <w:div w:id="279993630">
      <w:bodyDiv w:val="1"/>
      <w:marLeft w:val="0"/>
      <w:marRight w:val="0"/>
      <w:marTop w:val="0"/>
      <w:marBottom w:val="0"/>
      <w:divBdr>
        <w:top w:val="none" w:sz="0" w:space="0" w:color="auto"/>
        <w:left w:val="none" w:sz="0" w:space="0" w:color="auto"/>
        <w:bottom w:val="none" w:sz="0" w:space="0" w:color="auto"/>
        <w:right w:val="none" w:sz="0" w:space="0" w:color="auto"/>
      </w:divBdr>
    </w:div>
    <w:div w:id="287979830">
      <w:bodyDiv w:val="1"/>
      <w:marLeft w:val="0"/>
      <w:marRight w:val="0"/>
      <w:marTop w:val="0"/>
      <w:marBottom w:val="0"/>
      <w:divBdr>
        <w:top w:val="none" w:sz="0" w:space="0" w:color="auto"/>
        <w:left w:val="none" w:sz="0" w:space="0" w:color="auto"/>
        <w:bottom w:val="none" w:sz="0" w:space="0" w:color="auto"/>
        <w:right w:val="none" w:sz="0" w:space="0" w:color="auto"/>
      </w:divBdr>
    </w:div>
    <w:div w:id="362749919">
      <w:bodyDiv w:val="1"/>
      <w:marLeft w:val="0"/>
      <w:marRight w:val="0"/>
      <w:marTop w:val="0"/>
      <w:marBottom w:val="0"/>
      <w:divBdr>
        <w:top w:val="none" w:sz="0" w:space="0" w:color="auto"/>
        <w:left w:val="none" w:sz="0" w:space="0" w:color="auto"/>
        <w:bottom w:val="none" w:sz="0" w:space="0" w:color="auto"/>
        <w:right w:val="none" w:sz="0" w:space="0" w:color="auto"/>
      </w:divBdr>
    </w:div>
    <w:div w:id="368141617">
      <w:bodyDiv w:val="1"/>
      <w:marLeft w:val="0"/>
      <w:marRight w:val="0"/>
      <w:marTop w:val="0"/>
      <w:marBottom w:val="0"/>
      <w:divBdr>
        <w:top w:val="none" w:sz="0" w:space="0" w:color="auto"/>
        <w:left w:val="none" w:sz="0" w:space="0" w:color="auto"/>
        <w:bottom w:val="none" w:sz="0" w:space="0" w:color="auto"/>
        <w:right w:val="none" w:sz="0" w:space="0" w:color="auto"/>
      </w:divBdr>
    </w:div>
    <w:div w:id="436408909">
      <w:bodyDiv w:val="1"/>
      <w:marLeft w:val="0"/>
      <w:marRight w:val="0"/>
      <w:marTop w:val="0"/>
      <w:marBottom w:val="0"/>
      <w:divBdr>
        <w:top w:val="none" w:sz="0" w:space="0" w:color="auto"/>
        <w:left w:val="none" w:sz="0" w:space="0" w:color="auto"/>
        <w:bottom w:val="none" w:sz="0" w:space="0" w:color="auto"/>
        <w:right w:val="none" w:sz="0" w:space="0" w:color="auto"/>
      </w:divBdr>
    </w:div>
    <w:div w:id="438528126">
      <w:bodyDiv w:val="1"/>
      <w:marLeft w:val="0"/>
      <w:marRight w:val="0"/>
      <w:marTop w:val="0"/>
      <w:marBottom w:val="0"/>
      <w:divBdr>
        <w:top w:val="none" w:sz="0" w:space="0" w:color="auto"/>
        <w:left w:val="none" w:sz="0" w:space="0" w:color="auto"/>
        <w:bottom w:val="none" w:sz="0" w:space="0" w:color="auto"/>
        <w:right w:val="none" w:sz="0" w:space="0" w:color="auto"/>
      </w:divBdr>
    </w:div>
    <w:div w:id="440535528">
      <w:bodyDiv w:val="1"/>
      <w:marLeft w:val="0"/>
      <w:marRight w:val="0"/>
      <w:marTop w:val="0"/>
      <w:marBottom w:val="0"/>
      <w:divBdr>
        <w:top w:val="none" w:sz="0" w:space="0" w:color="auto"/>
        <w:left w:val="none" w:sz="0" w:space="0" w:color="auto"/>
        <w:bottom w:val="none" w:sz="0" w:space="0" w:color="auto"/>
        <w:right w:val="none" w:sz="0" w:space="0" w:color="auto"/>
      </w:divBdr>
    </w:div>
    <w:div w:id="450587783">
      <w:bodyDiv w:val="1"/>
      <w:marLeft w:val="0"/>
      <w:marRight w:val="0"/>
      <w:marTop w:val="0"/>
      <w:marBottom w:val="0"/>
      <w:divBdr>
        <w:top w:val="none" w:sz="0" w:space="0" w:color="auto"/>
        <w:left w:val="none" w:sz="0" w:space="0" w:color="auto"/>
        <w:bottom w:val="none" w:sz="0" w:space="0" w:color="auto"/>
        <w:right w:val="none" w:sz="0" w:space="0" w:color="auto"/>
      </w:divBdr>
    </w:div>
    <w:div w:id="465466302">
      <w:bodyDiv w:val="1"/>
      <w:marLeft w:val="0"/>
      <w:marRight w:val="0"/>
      <w:marTop w:val="0"/>
      <w:marBottom w:val="0"/>
      <w:divBdr>
        <w:top w:val="none" w:sz="0" w:space="0" w:color="auto"/>
        <w:left w:val="none" w:sz="0" w:space="0" w:color="auto"/>
        <w:bottom w:val="none" w:sz="0" w:space="0" w:color="auto"/>
        <w:right w:val="none" w:sz="0" w:space="0" w:color="auto"/>
      </w:divBdr>
    </w:div>
    <w:div w:id="495657844">
      <w:bodyDiv w:val="1"/>
      <w:marLeft w:val="0"/>
      <w:marRight w:val="0"/>
      <w:marTop w:val="0"/>
      <w:marBottom w:val="0"/>
      <w:divBdr>
        <w:top w:val="none" w:sz="0" w:space="0" w:color="auto"/>
        <w:left w:val="none" w:sz="0" w:space="0" w:color="auto"/>
        <w:bottom w:val="none" w:sz="0" w:space="0" w:color="auto"/>
        <w:right w:val="none" w:sz="0" w:space="0" w:color="auto"/>
      </w:divBdr>
    </w:div>
    <w:div w:id="503472252">
      <w:bodyDiv w:val="1"/>
      <w:marLeft w:val="0"/>
      <w:marRight w:val="0"/>
      <w:marTop w:val="0"/>
      <w:marBottom w:val="0"/>
      <w:divBdr>
        <w:top w:val="none" w:sz="0" w:space="0" w:color="auto"/>
        <w:left w:val="none" w:sz="0" w:space="0" w:color="auto"/>
        <w:bottom w:val="none" w:sz="0" w:space="0" w:color="auto"/>
        <w:right w:val="none" w:sz="0" w:space="0" w:color="auto"/>
      </w:divBdr>
    </w:div>
    <w:div w:id="536546615">
      <w:bodyDiv w:val="1"/>
      <w:marLeft w:val="0"/>
      <w:marRight w:val="0"/>
      <w:marTop w:val="0"/>
      <w:marBottom w:val="0"/>
      <w:divBdr>
        <w:top w:val="none" w:sz="0" w:space="0" w:color="auto"/>
        <w:left w:val="none" w:sz="0" w:space="0" w:color="auto"/>
        <w:bottom w:val="none" w:sz="0" w:space="0" w:color="auto"/>
        <w:right w:val="none" w:sz="0" w:space="0" w:color="auto"/>
      </w:divBdr>
    </w:div>
    <w:div w:id="552084656">
      <w:bodyDiv w:val="1"/>
      <w:marLeft w:val="0"/>
      <w:marRight w:val="0"/>
      <w:marTop w:val="0"/>
      <w:marBottom w:val="0"/>
      <w:divBdr>
        <w:top w:val="none" w:sz="0" w:space="0" w:color="auto"/>
        <w:left w:val="none" w:sz="0" w:space="0" w:color="auto"/>
        <w:bottom w:val="none" w:sz="0" w:space="0" w:color="auto"/>
        <w:right w:val="none" w:sz="0" w:space="0" w:color="auto"/>
      </w:divBdr>
    </w:div>
    <w:div w:id="608246573">
      <w:bodyDiv w:val="1"/>
      <w:marLeft w:val="0"/>
      <w:marRight w:val="0"/>
      <w:marTop w:val="0"/>
      <w:marBottom w:val="0"/>
      <w:divBdr>
        <w:top w:val="none" w:sz="0" w:space="0" w:color="auto"/>
        <w:left w:val="none" w:sz="0" w:space="0" w:color="auto"/>
        <w:bottom w:val="none" w:sz="0" w:space="0" w:color="auto"/>
        <w:right w:val="none" w:sz="0" w:space="0" w:color="auto"/>
      </w:divBdr>
    </w:div>
    <w:div w:id="644968697">
      <w:bodyDiv w:val="1"/>
      <w:marLeft w:val="0"/>
      <w:marRight w:val="0"/>
      <w:marTop w:val="0"/>
      <w:marBottom w:val="0"/>
      <w:divBdr>
        <w:top w:val="none" w:sz="0" w:space="0" w:color="auto"/>
        <w:left w:val="none" w:sz="0" w:space="0" w:color="auto"/>
        <w:bottom w:val="none" w:sz="0" w:space="0" w:color="auto"/>
        <w:right w:val="none" w:sz="0" w:space="0" w:color="auto"/>
      </w:divBdr>
    </w:div>
    <w:div w:id="654263524">
      <w:bodyDiv w:val="1"/>
      <w:marLeft w:val="0"/>
      <w:marRight w:val="0"/>
      <w:marTop w:val="0"/>
      <w:marBottom w:val="0"/>
      <w:divBdr>
        <w:top w:val="none" w:sz="0" w:space="0" w:color="auto"/>
        <w:left w:val="none" w:sz="0" w:space="0" w:color="auto"/>
        <w:bottom w:val="none" w:sz="0" w:space="0" w:color="auto"/>
        <w:right w:val="none" w:sz="0" w:space="0" w:color="auto"/>
      </w:divBdr>
    </w:div>
    <w:div w:id="722603014">
      <w:bodyDiv w:val="1"/>
      <w:marLeft w:val="0"/>
      <w:marRight w:val="0"/>
      <w:marTop w:val="0"/>
      <w:marBottom w:val="0"/>
      <w:divBdr>
        <w:top w:val="none" w:sz="0" w:space="0" w:color="auto"/>
        <w:left w:val="none" w:sz="0" w:space="0" w:color="auto"/>
        <w:bottom w:val="none" w:sz="0" w:space="0" w:color="auto"/>
        <w:right w:val="none" w:sz="0" w:space="0" w:color="auto"/>
      </w:divBdr>
    </w:div>
    <w:div w:id="730033018">
      <w:bodyDiv w:val="1"/>
      <w:marLeft w:val="0"/>
      <w:marRight w:val="0"/>
      <w:marTop w:val="0"/>
      <w:marBottom w:val="0"/>
      <w:divBdr>
        <w:top w:val="none" w:sz="0" w:space="0" w:color="auto"/>
        <w:left w:val="none" w:sz="0" w:space="0" w:color="auto"/>
        <w:bottom w:val="none" w:sz="0" w:space="0" w:color="auto"/>
        <w:right w:val="none" w:sz="0" w:space="0" w:color="auto"/>
      </w:divBdr>
    </w:div>
    <w:div w:id="730931827">
      <w:bodyDiv w:val="1"/>
      <w:marLeft w:val="0"/>
      <w:marRight w:val="0"/>
      <w:marTop w:val="0"/>
      <w:marBottom w:val="0"/>
      <w:divBdr>
        <w:top w:val="none" w:sz="0" w:space="0" w:color="auto"/>
        <w:left w:val="none" w:sz="0" w:space="0" w:color="auto"/>
        <w:bottom w:val="none" w:sz="0" w:space="0" w:color="auto"/>
        <w:right w:val="none" w:sz="0" w:space="0" w:color="auto"/>
      </w:divBdr>
    </w:div>
    <w:div w:id="739863257">
      <w:bodyDiv w:val="1"/>
      <w:marLeft w:val="0"/>
      <w:marRight w:val="0"/>
      <w:marTop w:val="0"/>
      <w:marBottom w:val="0"/>
      <w:divBdr>
        <w:top w:val="none" w:sz="0" w:space="0" w:color="auto"/>
        <w:left w:val="none" w:sz="0" w:space="0" w:color="auto"/>
        <w:bottom w:val="none" w:sz="0" w:space="0" w:color="auto"/>
        <w:right w:val="none" w:sz="0" w:space="0" w:color="auto"/>
      </w:divBdr>
    </w:div>
    <w:div w:id="753405559">
      <w:bodyDiv w:val="1"/>
      <w:marLeft w:val="0"/>
      <w:marRight w:val="0"/>
      <w:marTop w:val="0"/>
      <w:marBottom w:val="0"/>
      <w:divBdr>
        <w:top w:val="none" w:sz="0" w:space="0" w:color="auto"/>
        <w:left w:val="none" w:sz="0" w:space="0" w:color="auto"/>
        <w:bottom w:val="none" w:sz="0" w:space="0" w:color="auto"/>
        <w:right w:val="none" w:sz="0" w:space="0" w:color="auto"/>
      </w:divBdr>
    </w:div>
    <w:div w:id="760446597">
      <w:bodyDiv w:val="1"/>
      <w:marLeft w:val="0"/>
      <w:marRight w:val="0"/>
      <w:marTop w:val="0"/>
      <w:marBottom w:val="0"/>
      <w:divBdr>
        <w:top w:val="none" w:sz="0" w:space="0" w:color="auto"/>
        <w:left w:val="none" w:sz="0" w:space="0" w:color="auto"/>
        <w:bottom w:val="none" w:sz="0" w:space="0" w:color="auto"/>
        <w:right w:val="none" w:sz="0" w:space="0" w:color="auto"/>
      </w:divBdr>
    </w:div>
    <w:div w:id="776219057">
      <w:bodyDiv w:val="1"/>
      <w:marLeft w:val="0"/>
      <w:marRight w:val="0"/>
      <w:marTop w:val="0"/>
      <w:marBottom w:val="0"/>
      <w:divBdr>
        <w:top w:val="none" w:sz="0" w:space="0" w:color="auto"/>
        <w:left w:val="none" w:sz="0" w:space="0" w:color="auto"/>
        <w:bottom w:val="none" w:sz="0" w:space="0" w:color="auto"/>
        <w:right w:val="none" w:sz="0" w:space="0" w:color="auto"/>
      </w:divBdr>
    </w:div>
    <w:div w:id="798769098">
      <w:bodyDiv w:val="1"/>
      <w:marLeft w:val="0"/>
      <w:marRight w:val="0"/>
      <w:marTop w:val="0"/>
      <w:marBottom w:val="0"/>
      <w:divBdr>
        <w:top w:val="none" w:sz="0" w:space="0" w:color="auto"/>
        <w:left w:val="none" w:sz="0" w:space="0" w:color="auto"/>
        <w:bottom w:val="none" w:sz="0" w:space="0" w:color="auto"/>
        <w:right w:val="none" w:sz="0" w:space="0" w:color="auto"/>
      </w:divBdr>
    </w:div>
    <w:div w:id="810946657">
      <w:bodyDiv w:val="1"/>
      <w:marLeft w:val="0"/>
      <w:marRight w:val="0"/>
      <w:marTop w:val="0"/>
      <w:marBottom w:val="0"/>
      <w:divBdr>
        <w:top w:val="none" w:sz="0" w:space="0" w:color="auto"/>
        <w:left w:val="none" w:sz="0" w:space="0" w:color="auto"/>
        <w:bottom w:val="none" w:sz="0" w:space="0" w:color="auto"/>
        <w:right w:val="none" w:sz="0" w:space="0" w:color="auto"/>
      </w:divBdr>
    </w:div>
    <w:div w:id="830828257">
      <w:bodyDiv w:val="1"/>
      <w:marLeft w:val="0"/>
      <w:marRight w:val="0"/>
      <w:marTop w:val="0"/>
      <w:marBottom w:val="0"/>
      <w:divBdr>
        <w:top w:val="none" w:sz="0" w:space="0" w:color="auto"/>
        <w:left w:val="none" w:sz="0" w:space="0" w:color="auto"/>
        <w:bottom w:val="none" w:sz="0" w:space="0" w:color="auto"/>
        <w:right w:val="none" w:sz="0" w:space="0" w:color="auto"/>
      </w:divBdr>
    </w:div>
    <w:div w:id="851721886">
      <w:bodyDiv w:val="1"/>
      <w:marLeft w:val="0"/>
      <w:marRight w:val="0"/>
      <w:marTop w:val="0"/>
      <w:marBottom w:val="0"/>
      <w:divBdr>
        <w:top w:val="none" w:sz="0" w:space="0" w:color="auto"/>
        <w:left w:val="none" w:sz="0" w:space="0" w:color="auto"/>
        <w:bottom w:val="none" w:sz="0" w:space="0" w:color="auto"/>
        <w:right w:val="none" w:sz="0" w:space="0" w:color="auto"/>
      </w:divBdr>
    </w:div>
    <w:div w:id="864904445">
      <w:bodyDiv w:val="1"/>
      <w:marLeft w:val="0"/>
      <w:marRight w:val="0"/>
      <w:marTop w:val="0"/>
      <w:marBottom w:val="0"/>
      <w:divBdr>
        <w:top w:val="none" w:sz="0" w:space="0" w:color="auto"/>
        <w:left w:val="none" w:sz="0" w:space="0" w:color="auto"/>
        <w:bottom w:val="none" w:sz="0" w:space="0" w:color="auto"/>
        <w:right w:val="none" w:sz="0" w:space="0" w:color="auto"/>
      </w:divBdr>
    </w:div>
    <w:div w:id="872575354">
      <w:bodyDiv w:val="1"/>
      <w:marLeft w:val="0"/>
      <w:marRight w:val="0"/>
      <w:marTop w:val="0"/>
      <w:marBottom w:val="0"/>
      <w:divBdr>
        <w:top w:val="none" w:sz="0" w:space="0" w:color="auto"/>
        <w:left w:val="none" w:sz="0" w:space="0" w:color="auto"/>
        <w:bottom w:val="none" w:sz="0" w:space="0" w:color="auto"/>
        <w:right w:val="none" w:sz="0" w:space="0" w:color="auto"/>
      </w:divBdr>
    </w:div>
    <w:div w:id="891769485">
      <w:bodyDiv w:val="1"/>
      <w:marLeft w:val="0"/>
      <w:marRight w:val="0"/>
      <w:marTop w:val="0"/>
      <w:marBottom w:val="0"/>
      <w:divBdr>
        <w:top w:val="none" w:sz="0" w:space="0" w:color="auto"/>
        <w:left w:val="none" w:sz="0" w:space="0" w:color="auto"/>
        <w:bottom w:val="none" w:sz="0" w:space="0" w:color="auto"/>
        <w:right w:val="none" w:sz="0" w:space="0" w:color="auto"/>
      </w:divBdr>
    </w:div>
    <w:div w:id="892539869">
      <w:bodyDiv w:val="1"/>
      <w:marLeft w:val="0"/>
      <w:marRight w:val="0"/>
      <w:marTop w:val="0"/>
      <w:marBottom w:val="0"/>
      <w:divBdr>
        <w:top w:val="none" w:sz="0" w:space="0" w:color="auto"/>
        <w:left w:val="none" w:sz="0" w:space="0" w:color="auto"/>
        <w:bottom w:val="none" w:sz="0" w:space="0" w:color="auto"/>
        <w:right w:val="none" w:sz="0" w:space="0" w:color="auto"/>
      </w:divBdr>
    </w:div>
    <w:div w:id="894659922">
      <w:bodyDiv w:val="1"/>
      <w:marLeft w:val="0"/>
      <w:marRight w:val="0"/>
      <w:marTop w:val="0"/>
      <w:marBottom w:val="0"/>
      <w:divBdr>
        <w:top w:val="none" w:sz="0" w:space="0" w:color="auto"/>
        <w:left w:val="none" w:sz="0" w:space="0" w:color="auto"/>
        <w:bottom w:val="none" w:sz="0" w:space="0" w:color="auto"/>
        <w:right w:val="none" w:sz="0" w:space="0" w:color="auto"/>
      </w:divBdr>
    </w:div>
    <w:div w:id="901327490">
      <w:bodyDiv w:val="1"/>
      <w:marLeft w:val="0"/>
      <w:marRight w:val="0"/>
      <w:marTop w:val="0"/>
      <w:marBottom w:val="0"/>
      <w:divBdr>
        <w:top w:val="none" w:sz="0" w:space="0" w:color="auto"/>
        <w:left w:val="none" w:sz="0" w:space="0" w:color="auto"/>
        <w:bottom w:val="none" w:sz="0" w:space="0" w:color="auto"/>
        <w:right w:val="none" w:sz="0" w:space="0" w:color="auto"/>
      </w:divBdr>
    </w:div>
    <w:div w:id="931010082">
      <w:bodyDiv w:val="1"/>
      <w:marLeft w:val="0"/>
      <w:marRight w:val="0"/>
      <w:marTop w:val="0"/>
      <w:marBottom w:val="0"/>
      <w:divBdr>
        <w:top w:val="none" w:sz="0" w:space="0" w:color="auto"/>
        <w:left w:val="none" w:sz="0" w:space="0" w:color="auto"/>
        <w:bottom w:val="none" w:sz="0" w:space="0" w:color="auto"/>
        <w:right w:val="none" w:sz="0" w:space="0" w:color="auto"/>
      </w:divBdr>
    </w:div>
    <w:div w:id="936017577">
      <w:bodyDiv w:val="1"/>
      <w:marLeft w:val="0"/>
      <w:marRight w:val="0"/>
      <w:marTop w:val="0"/>
      <w:marBottom w:val="0"/>
      <w:divBdr>
        <w:top w:val="none" w:sz="0" w:space="0" w:color="auto"/>
        <w:left w:val="none" w:sz="0" w:space="0" w:color="auto"/>
        <w:bottom w:val="none" w:sz="0" w:space="0" w:color="auto"/>
        <w:right w:val="none" w:sz="0" w:space="0" w:color="auto"/>
      </w:divBdr>
    </w:div>
    <w:div w:id="955134226">
      <w:bodyDiv w:val="1"/>
      <w:marLeft w:val="0"/>
      <w:marRight w:val="0"/>
      <w:marTop w:val="0"/>
      <w:marBottom w:val="0"/>
      <w:divBdr>
        <w:top w:val="none" w:sz="0" w:space="0" w:color="auto"/>
        <w:left w:val="none" w:sz="0" w:space="0" w:color="auto"/>
        <w:bottom w:val="none" w:sz="0" w:space="0" w:color="auto"/>
        <w:right w:val="none" w:sz="0" w:space="0" w:color="auto"/>
      </w:divBdr>
    </w:div>
    <w:div w:id="1033073951">
      <w:bodyDiv w:val="1"/>
      <w:marLeft w:val="0"/>
      <w:marRight w:val="0"/>
      <w:marTop w:val="0"/>
      <w:marBottom w:val="0"/>
      <w:divBdr>
        <w:top w:val="none" w:sz="0" w:space="0" w:color="auto"/>
        <w:left w:val="none" w:sz="0" w:space="0" w:color="auto"/>
        <w:bottom w:val="none" w:sz="0" w:space="0" w:color="auto"/>
        <w:right w:val="none" w:sz="0" w:space="0" w:color="auto"/>
      </w:divBdr>
    </w:div>
    <w:div w:id="1058357151">
      <w:bodyDiv w:val="1"/>
      <w:marLeft w:val="0"/>
      <w:marRight w:val="0"/>
      <w:marTop w:val="0"/>
      <w:marBottom w:val="0"/>
      <w:divBdr>
        <w:top w:val="none" w:sz="0" w:space="0" w:color="auto"/>
        <w:left w:val="none" w:sz="0" w:space="0" w:color="auto"/>
        <w:bottom w:val="none" w:sz="0" w:space="0" w:color="auto"/>
        <w:right w:val="none" w:sz="0" w:space="0" w:color="auto"/>
      </w:divBdr>
    </w:div>
    <w:div w:id="1135871505">
      <w:bodyDiv w:val="1"/>
      <w:marLeft w:val="0"/>
      <w:marRight w:val="0"/>
      <w:marTop w:val="0"/>
      <w:marBottom w:val="0"/>
      <w:divBdr>
        <w:top w:val="none" w:sz="0" w:space="0" w:color="auto"/>
        <w:left w:val="none" w:sz="0" w:space="0" w:color="auto"/>
        <w:bottom w:val="none" w:sz="0" w:space="0" w:color="auto"/>
        <w:right w:val="none" w:sz="0" w:space="0" w:color="auto"/>
      </w:divBdr>
    </w:div>
    <w:div w:id="1185435154">
      <w:bodyDiv w:val="1"/>
      <w:marLeft w:val="0"/>
      <w:marRight w:val="0"/>
      <w:marTop w:val="0"/>
      <w:marBottom w:val="0"/>
      <w:divBdr>
        <w:top w:val="none" w:sz="0" w:space="0" w:color="auto"/>
        <w:left w:val="none" w:sz="0" w:space="0" w:color="auto"/>
        <w:bottom w:val="none" w:sz="0" w:space="0" w:color="auto"/>
        <w:right w:val="none" w:sz="0" w:space="0" w:color="auto"/>
      </w:divBdr>
    </w:div>
    <w:div w:id="1260332892">
      <w:bodyDiv w:val="1"/>
      <w:marLeft w:val="0"/>
      <w:marRight w:val="0"/>
      <w:marTop w:val="0"/>
      <w:marBottom w:val="0"/>
      <w:divBdr>
        <w:top w:val="none" w:sz="0" w:space="0" w:color="auto"/>
        <w:left w:val="none" w:sz="0" w:space="0" w:color="auto"/>
        <w:bottom w:val="none" w:sz="0" w:space="0" w:color="auto"/>
        <w:right w:val="none" w:sz="0" w:space="0" w:color="auto"/>
      </w:divBdr>
    </w:div>
    <w:div w:id="1275408027">
      <w:bodyDiv w:val="1"/>
      <w:marLeft w:val="0"/>
      <w:marRight w:val="0"/>
      <w:marTop w:val="0"/>
      <w:marBottom w:val="0"/>
      <w:divBdr>
        <w:top w:val="none" w:sz="0" w:space="0" w:color="auto"/>
        <w:left w:val="none" w:sz="0" w:space="0" w:color="auto"/>
        <w:bottom w:val="none" w:sz="0" w:space="0" w:color="auto"/>
        <w:right w:val="none" w:sz="0" w:space="0" w:color="auto"/>
      </w:divBdr>
    </w:div>
    <w:div w:id="1292445459">
      <w:bodyDiv w:val="1"/>
      <w:marLeft w:val="0"/>
      <w:marRight w:val="0"/>
      <w:marTop w:val="0"/>
      <w:marBottom w:val="0"/>
      <w:divBdr>
        <w:top w:val="none" w:sz="0" w:space="0" w:color="auto"/>
        <w:left w:val="none" w:sz="0" w:space="0" w:color="auto"/>
        <w:bottom w:val="none" w:sz="0" w:space="0" w:color="auto"/>
        <w:right w:val="none" w:sz="0" w:space="0" w:color="auto"/>
      </w:divBdr>
    </w:div>
    <w:div w:id="1345087063">
      <w:bodyDiv w:val="1"/>
      <w:marLeft w:val="0"/>
      <w:marRight w:val="0"/>
      <w:marTop w:val="0"/>
      <w:marBottom w:val="0"/>
      <w:divBdr>
        <w:top w:val="none" w:sz="0" w:space="0" w:color="auto"/>
        <w:left w:val="none" w:sz="0" w:space="0" w:color="auto"/>
        <w:bottom w:val="none" w:sz="0" w:space="0" w:color="auto"/>
        <w:right w:val="none" w:sz="0" w:space="0" w:color="auto"/>
      </w:divBdr>
    </w:div>
    <w:div w:id="1356273688">
      <w:bodyDiv w:val="1"/>
      <w:marLeft w:val="0"/>
      <w:marRight w:val="0"/>
      <w:marTop w:val="0"/>
      <w:marBottom w:val="0"/>
      <w:divBdr>
        <w:top w:val="none" w:sz="0" w:space="0" w:color="auto"/>
        <w:left w:val="none" w:sz="0" w:space="0" w:color="auto"/>
        <w:bottom w:val="none" w:sz="0" w:space="0" w:color="auto"/>
        <w:right w:val="none" w:sz="0" w:space="0" w:color="auto"/>
      </w:divBdr>
    </w:div>
    <w:div w:id="1368336214">
      <w:bodyDiv w:val="1"/>
      <w:marLeft w:val="0"/>
      <w:marRight w:val="0"/>
      <w:marTop w:val="0"/>
      <w:marBottom w:val="0"/>
      <w:divBdr>
        <w:top w:val="none" w:sz="0" w:space="0" w:color="auto"/>
        <w:left w:val="none" w:sz="0" w:space="0" w:color="auto"/>
        <w:bottom w:val="none" w:sz="0" w:space="0" w:color="auto"/>
        <w:right w:val="none" w:sz="0" w:space="0" w:color="auto"/>
      </w:divBdr>
    </w:div>
    <w:div w:id="1375077454">
      <w:bodyDiv w:val="1"/>
      <w:marLeft w:val="0"/>
      <w:marRight w:val="0"/>
      <w:marTop w:val="0"/>
      <w:marBottom w:val="0"/>
      <w:divBdr>
        <w:top w:val="none" w:sz="0" w:space="0" w:color="auto"/>
        <w:left w:val="none" w:sz="0" w:space="0" w:color="auto"/>
        <w:bottom w:val="none" w:sz="0" w:space="0" w:color="auto"/>
        <w:right w:val="none" w:sz="0" w:space="0" w:color="auto"/>
      </w:divBdr>
    </w:div>
    <w:div w:id="1422989968">
      <w:bodyDiv w:val="1"/>
      <w:marLeft w:val="0"/>
      <w:marRight w:val="0"/>
      <w:marTop w:val="0"/>
      <w:marBottom w:val="0"/>
      <w:divBdr>
        <w:top w:val="none" w:sz="0" w:space="0" w:color="auto"/>
        <w:left w:val="none" w:sz="0" w:space="0" w:color="auto"/>
        <w:bottom w:val="none" w:sz="0" w:space="0" w:color="auto"/>
        <w:right w:val="none" w:sz="0" w:space="0" w:color="auto"/>
      </w:divBdr>
    </w:div>
    <w:div w:id="1432579156">
      <w:bodyDiv w:val="1"/>
      <w:marLeft w:val="0"/>
      <w:marRight w:val="0"/>
      <w:marTop w:val="0"/>
      <w:marBottom w:val="0"/>
      <w:divBdr>
        <w:top w:val="none" w:sz="0" w:space="0" w:color="auto"/>
        <w:left w:val="none" w:sz="0" w:space="0" w:color="auto"/>
        <w:bottom w:val="none" w:sz="0" w:space="0" w:color="auto"/>
        <w:right w:val="none" w:sz="0" w:space="0" w:color="auto"/>
      </w:divBdr>
    </w:div>
    <w:div w:id="1438793881">
      <w:bodyDiv w:val="1"/>
      <w:marLeft w:val="0"/>
      <w:marRight w:val="0"/>
      <w:marTop w:val="0"/>
      <w:marBottom w:val="0"/>
      <w:divBdr>
        <w:top w:val="none" w:sz="0" w:space="0" w:color="auto"/>
        <w:left w:val="none" w:sz="0" w:space="0" w:color="auto"/>
        <w:bottom w:val="none" w:sz="0" w:space="0" w:color="auto"/>
        <w:right w:val="none" w:sz="0" w:space="0" w:color="auto"/>
      </w:divBdr>
    </w:div>
    <w:div w:id="1487818749">
      <w:bodyDiv w:val="1"/>
      <w:marLeft w:val="0"/>
      <w:marRight w:val="0"/>
      <w:marTop w:val="0"/>
      <w:marBottom w:val="0"/>
      <w:divBdr>
        <w:top w:val="none" w:sz="0" w:space="0" w:color="auto"/>
        <w:left w:val="none" w:sz="0" w:space="0" w:color="auto"/>
        <w:bottom w:val="none" w:sz="0" w:space="0" w:color="auto"/>
        <w:right w:val="none" w:sz="0" w:space="0" w:color="auto"/>
      </w:divBdr>
    </w:div>
    <w:div w:id="1493762078">
      <w:bodyDiv w:val="1"/>
      <w:marLeft w:val="0"/>
      <w:marRight w:val="0"/>
      <w:marTop w:val="0"/>
      <w:marBottom w:val="0"/>
      <w:divBdr>
        <w:top w:val="none" w:sz="0" w:space="0" w:color="auto"/>
        <w:left w:val="none" w:sz="0" w:space="0" w:color="auto"/>
        <w:bottom w:val="none" w:sz="0" w:space="0" w:color="auto"/>
        <w:right w:val="none" w:sz="0" w:space="0" w:color="auto"/>
      </w:divBdr>
    </w:div>
    <w:div w:id="1504391958">
      <w:bodyDiv w:val="1"/>
      <w:marLeft w:val="0"/>
      <w:marRight w:val="0"/>
      <w:marTop w:val="0"/>
      <w:marBottom w:val="0"/>
      <w:divBdr>
        <w:top w:val="none" w:sz="0" w:space="0" w:color="auto"/>
        <w:left w:val="none" w:sz="0" w:space="0" w:color="auto"/>
        <w:bottom w:val="none" w:sz="0" w:space="0" w:color="auto"/>
        <w:right w:val="none" w:sz="0" w:space="0" w:color="auto"/>
      </w:divBdr>
    </w:div>
    <w:div w:id="1507667150">
      <w:bodyDiv w:val="1"/>
      <w:marLeft w:val="0"/>
      <w:marRight w:val="0"/>
      <w:marTop w:val="0"/>
      <w:marBottom w:val="0"/>
      <w:divBdr>
        <w:top w:val="none" w:sz="0" w:space="0" w:color="auto"/>
        <w:left w:val="none" w:sz="0" w:space="0" w:color="auto"/>
        <w:bottom w:val="none" w:sz="0" w:space="0" w:color="auto"/>
        <w:right w:val="none" w:sz="0" w:space="0" w:color="auto"/>
      </w:divBdr>
    </w:div>
    <w:div w:id="1610815063">
      <w:bodyDiv w:val="1"/>
      <w:marLeft w:val="0"/>
      <w:marRight w:val="0"/>
      <w:marTop w:val="0"/>
      <w:marBottom w:val="0"/>
      <w:divBdr>
        <w:top w:val="none" w:sz="0" w:space="0" w:color="auto"/>
        <w:left w:val="none" w:sz="0" w:space="0" w:color="auto"/>
        <w:bottom w:val="none" w:sz="0" w:space="0" w:color="auto"/>
        <w:right w:val="none" w:sz="0" w:space="0" w:color="auto"/>
      </w:divBdr>
    </w:div>
    <w:div w:id="1614827900">
      <w:bodyDiv w:val="1"/>
      <w:marLeft w:val="0"/>
      <w:marRight w:val="0"/>
      <w:marTop w:val="0"/>
      <w:marBottom w:val="0"/>
      <w:divBdr>
        <w:top w:val="none" w:sz="0" w:space="0" w:color="auto"/>
        <w:left w:val="none" w:sz="0" w:space="0" w:color="auto"/>
        <w:bottom w:val="none" w:sz="0" w:space="0" w:color="auto"/>
        <w:right w:val="none" w:sz="0" w:space="0" w:color="auto"/>
      </w:divBdr>
    </w:div>
    <w:div w:id="1628655680">
      <w:bodyDiv w:val="1"/>
      <w:marLeft w:val="0"/>
      <w:marRight w:val="0"/>
      <w:marTop w:val="0"/>
      <w:marBottom w:val="0"/>
      <w:divBdr>
        <w:top w:val="none" w:sz="0" w:space="0" w:color="auto"/>
        <w:left w:val="none" w:sz="0" w:space="0" w:color="auto"/>
        <w:bottom w:val="none" w:sz="0" w:space="0" w:color="auto"/>
        <w:right w:val="none" w:sz="0" w:space="0" w:color="auto"/>
      </w:divBdr>
    </w:div>
    <w:div w:id="1713117489">
      <w:bodyDiv w:val="1"/>
      <w:marLeft w:val="0"/>
      <w:marRight w:val="0"/>
      <w:marTop w:val="0"/>
      <w:marBottom w:val="0"/>
      <w:divBdr>
        <w:top w:val="none" w:sz="0" w:space="0" w:color="auto"/>
        <w:left w:val="none" w:sz="0" w:space="0" w:color="auto"/>
        <w:bottom w:val="none" w:sz="0" w:space="0" w:color="auto"/>
        <w:right w:val="none" w:sz="0" w:space="0" w:color="auto"/>
      </w:divBdr>
    </w:div>
    <w:div w:id="1776291936">
      <w:bodyDiv w:val="1"/>
      <w:marLeft w:val="0"/>
      <w:marRight w:val="0"/>
      <w:marTop w:val="0"/>
      <w:marBottom w:val="0"/>
      <w:divBdr>
        <w:top w:val="none" w:sz="0" w:space="0" w:color="auto"/>
        <w:left w:val="none" w:sz="0" w:space="0" w:color="auto"/>
        <w:bottom w:val="none" w:sz="0" w:space="0" w:color="auto"/>
        <w:right w:val="none" w:sz="0" w:space="0" w:color="auto"/>
      </w:divBdr>
    </w:div>
    <w:div w:id="1778790015">
      <w:bodyDiv w:val="1"/>
      <w:marLeft w:val="0"/>
      <w:marRight w:val="0"/>
      <w:marTop w:val="0"/>
      <w:marBottom w:val="0"/>
      <w:divBdr>
        <w:top w:val="none" w:sz="0" w:space="0" w:color="auto"/>
        <w:left w:val="none" w:sz="0" w:space="0" w:color="auto"/>
        <w:bottom w:val="none" w:sz="0" w:space="0" w:color="auto"/>
        <w:right w:val="none" w:sz="0" w:space="0" w:color="auto"/>
      </w:divBdr>
    </w:div>
    <w:div w:id="1836797500">
      <w:bodyDiv w:val="1"/>
      <w:marLeft w:val="0"/>
      <w:marRight w:val="0"/>
      <w:marTop w:val="0"/>
      <w:marBottom w:val="0"/>
      <w:divBdr>
        <w:top w:val="none" w:sz="0" w:space="0" w:color="auto"/>
        <w:left w:val="none" w:sz="0" w:space="0" w:color="auto"/>
        <w:bottom w:val="none" w:sz="0" w:space="0" w:color="auto"/>
        <w:right w:val="none" w:sz="0" w:space="0" w:color="auto"/>
      </w:divBdr>
    </w:div>
    <w:div w:id="1924145589">
      <w:bodyDiv w:val="1"/>
      <w:marLeft w:val="0"/>
      <w:marRight w:val="0"/>
      <w:marTop w:val="0"/>
      <w:marBottom w:val="0"/>
      <w:divBdr>
        <w:top w:val="none" w:sz="0" w:space="0" w:color="auto"/>
        <w:left w:val="none" w:sz="0" w:space="0" w:color="auto"/>
        <w:bottom w:val="none" w:sz="0" w:space="0" w:color="auto"/>
        <w:right w:val="none" w:sz="0" w:space="0" w:color="auto"/>
      </w:divBdr>
    </w:div>
    <w:div w:id="1989698896">
      <w:bodyDiv w:val="1"/>
      <w:marLeft w:val="0"/>
      <w:marRight w:val="0"/>
      <w:marTop w:val="0"/>
      <w:marBottom w:val="0"/>
      <w:divBdr>
        <w:top w:val="none" w:sz="0" w:space="0" w:color="auto"/>
        <w:left w:val="none" w:sz="0" w:space="0" w:color="auto"/>
        <w:bottom w:val="none" w:sz="0" w:space="0" w:color="auto"/>
        <w:right w:val="none" w:sz="0" w:space="0" w:color="auto"/>
      </w:divBdr>
    </w:div>
    <w:div w:id="2027822871">
      <w:bodyDiv w:val="1"/>
      <w:marLeft w:val="0"/>
      <w:marRight w:val="0"/>
      <w:marTop w:val="0"/>
      <w:marBottom w:val="0"/>
      <w:divBdr>
        <w:top w:val="none" w:sz="0" w:space="0" w:color="auto"/>
        <w:left w:val="none" w:sz="0" w:space="0" w:color="auto"/>
        <w:bottom w:val="none" w:sz="0" w:space="0" w:color="auto"/>
        <w:right w:val="none" w:sz="0" w:space="0" w:color="auto"/>
      </w:divBdr>
    </w:div>
    <w:div w:id="2032224994">
      <w:bodyDiv w:val="1"/>
      <w:marLeft w:val="0"/>
      <w:marRight w:val="0"/>
      <w:marTop w:val="0"/>
      <w:marBottom w:val="0"/>
      <w:divBdr>
        <w:top w:val="none" w:sz="0" w:space="0" w:color="auto"/>
        <w:left w:val="none" w:sz="0" w:space="0" w:color="auto"/>
        <w:bottom w:val="none" w:sz="0" w:space="0" w:color="auto"/>
        <w:right w:val="none" w:sz="0" w:space="0" w:color="auto"/>
      </w:divBdr>
    </w:div>
    <w:div w:id="2049988904">
      <w:bodyDiv w:val="1"/>
      <w:marLeft w:val="0"/>
      <w:marRight w:val="0"/>
      <w:marTop w:val="0"/>
      <w:marBottom w:val="0"/>
      <w:divBdr>
        <w:top w:val="none" w:sz="0" w:space="0" w:color="auto"/>
        <w:left w:val="none" w:sz="0" w:space="0" w:color="auto"/>
        <w:bottom w:val="none" w:sz="0" w:space="0" w:color="auto"/>
        <w:right w:val="none" w:sz="0" w:space="0" w:color="auto"/>
      </w:divBdr>
    </w:div>
    <w:div w:id="2071881037">
      <w:bodyDiv w:val="1"/>
      <w:marLeft w:val="0"/>
      <w:marRight w:val="0"/>
      <w:marTop w:val="0"/>
      <w:marBottom w:val="0"/>
      <w:divBdr>
        <w:top w:val="none" w:sz="0" w:space="0" w:color="auto"/>
        <w:left w:val="none" w:sz="0" w:space="0" w:color="auto"/>
        <w:bottom w:val="none" w:sz="0" w:space="0" w:color="auto"/>
        <w:right w:val="none" w:sz="0" w:space="0" w:color="auto"/>
      </w:divBdr>
    </w:div>
    <w:div w:id="2079593789">
      <w:bodyDiv w:val="1"/>
      <w:marLeft w:val="0"/>
      <w:marRight w:val="0"/>
      <w:marTop w:val="0"/>
      <w:marBottom w:val="0"/>
      <w:divBdr>
        <w:top w:val="none" w:sz="0" w:space="0" w:color="auto"/>
        <w:left w:val="none" w:sz="0" w:space="0" w:color="auto"/>
        <w:bottom w:val="none" w:sz="0" w:space="0" w:color="auto"/>
        <w:right w:val="none" w:sz="0" w:space="0" w:color="auto"/>
      </w:divBdr>
    </w:div>
    <w:div w:id="2088309911">
      <w:bodyDiv w:val="1"/>
      <w:marLeft w:val="0"/>
      <w:marRight w:val="0"/>
      <w:marTop w:val="0"/>
      <w:marBottom w:val="0"/>
      <w:divBdr>
        <w:top w:val="none" w:sz="0" w:space="0" w:color="auto"/>
        <w:left w:val="none" w:sz="0" w:space="0" w:color="auto"/>
        <w:bottom w:val="none" w:sz="0" w:space="0" w:color="auto"/>
        <w:right w:val="none" w:sz="0" w:space="0" w:color="auto"/>
      </w:divBdr>
    </w:div>
    <w:div w:id="2120950061">
      <w:bodyDiv w:val="1"/>
      <w:marLeft w:val="0"/>
      <w:marRight w:val="0"/>
      <w:marTop w:val="0"/>
      <w:marBottom w:val="0"/>
      <w:divBdr>
        <w:top w:val="none" w:sz="0" w:space="0" w:color="auto"/>
        <w:left w:val="none" w:sz="0" w:space="0" w:color="auto"/>
        <w:bottom w:val="none" w:sz="0" w:space="0" w:color="auto"/>
        <w:right w:val="none" w:sz="0" w:space="0" w:color="auto"/>
      </w:divBdr>
    </w:div>
    <w:div w:id="2129616223">
      <w:bodyDiv w:val="1"/>
      <w:marLeft w:val="0"/>
      <w:marRight w:val="0"/>
      <w:marTop w:val="0"/>
      <w:marBottom w:val="0"/>
      <w:divBdr>
        <w:top w:val="none" w:sz="0" w:space="0" w:color="auto"/>
        <w:left w:val="none" w:sz="0" w:space="0" w:color="auto"/>
        <w:bottom w:val="none" w:sz="0" w:space="0" w:color="auto"/>
        <w:right w:val="none" w:sz="0" w:space="0" w:color="auto"/>
      </w:divBdr>
    </w:div>
    <w:div w:id="214199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jp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42c86ab-648f-4baa-b6a8-375eea1b1893" xsi:nil="true"/>
    <lcf76f155ced4ddcb4097134ff3c332f xmlns="678f1a22-54ca-4eed-8dc2-ca2679cccfd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And06</b:Tag>
    <b:SourceType>Book</b:SourceType>
    <b:Guid>{4145CDD1-2704-43CC-AA59-187161F0042B}</b:Guid>
    <b:Author>
      <b:Author>
        <b:NameList>
          <b:Person>
            <b:Last>Tuner</b:Last>
            <b:First>Andrew</b:First>
          </b:Person>
        </b:NameList>
      </b:Author>
    </b:Author>
    <b:Title>Introduction to Neogeography</b:Title>
    <b:Year>2006</b:Year>
    <b:City>Sebastopol, CA USA</b:City>
    <b:Publisher>O'Reilly Media</b:Publisher>
    <b:RefOrder>3</b:RefOrder>
  </b:Source>
  <b:Source>
    <b:Tag>Ngu18</b:Tag>
    <b:SourceType>InternetSite</b:SourceType>
    <b:Guid>{E5EED328-E20A-4F00-86E3-A6C3B2E5B5C1}</b:Guid>
    <b:Author>
      <b:Author>
        <b:Corporate>Nguyễn Thị Xuân Thu</b:Corporate>
      </b:Author>
    </b:Author>
    <b:Title>Nhận diện một số phương thức, thủ đoạn của tội phạm sử dụng công nghệ cao</b:Title>
    <b:Year>2018</b:Year>
    <b:Month>05</b:Month>
    <b:Day>09</b:Day>
    <b:YearAccessed>2019</b:YearAccessed>
    <b:MonthAccessed>03</b:MonthAccessed>
    <b:DayAccessed>27</b:DayAccessed>
    <b:URL>http://csnd.vn/Home/Nghien-cuu-Trao-doi/4453/Nhan-dien-mot-so-phuong-thuc-thu-doan-cua-toi-pham-su-dung-cong-nghe-cao</b:URL>
    <b:ProductionCompany>Tạp chí Cảnh sát nhân dân</b:ProductionCompany>
    <b:RefOrder>2</b:RefOrder>
  </b:Source>
  <b:Source>
    <b:Tag>Hoà16</b:Tag>
    <b:SourceType>Book</b:SourceType>
    <b:Guid>{BA08B80C-F725-4446-87A0-C9E31AC0BECB}</b:Guid>
    <b:Title>Thiết kế website</b:Title>
    <b:Year>2016</b:Year>
    <b:City>Hà Nội</b:City>
    <b:Publisher>Nhà xuất bản Giáo dục Việt Nam</b:Publisher>
    <b:Author>
      <b:Author>
        <b:Corporate>Hoàng Anh Đức, Lê Văn Hưng</b:Corporate>
      </b:Author>
    </b:Author>
    <b:RefOrder>4</b:RefOrder>
  </b:Source>
  <b:Source>
    <b:Tag>mov24</b:Tag>
    <b:SourceType>InternetSite</b:SourceType>
    <b:Guid>{21A1DE93-F0CC-456F-B7E1-338C95454983}</b:Guid>
    <b:Title>Áp dụng AI trong Giáo dục vào năm 2024: Tổng quan</b:Title>
    <b:Year>2024</b:Year>
    <b:Author>
      <b:Author>
        <b:NameList>
          <b:Person>
            <b:Last>movan.vn</b:Last>
          </b:Person>
        </b:NameList>
      </b:Author>
    </b:Author>
    <b:ProductionCompany>movan.vn</b:ProductionCompany>
    <b:Month>01</b:Month>
    <b:Day>01</b:Day>
    <b:YearAccessed>2024</b:YearAccessed>
    <b:MonthAccessed>09</b:MonthAccessed>
    <b:DayAccessed>28</b:DayAccessed>
    <b:URL>https://movan.vn/vi/ap-dung-ai-trong-giao-duc-vao-nam-2024-tong-quan/</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2DA86EE81C1C3948A94B48E95D71EE18" ma:contentTypeVersion="11" ma:contentTypeDescription="Create a new document." ma:contentTypeScope="" ma:versionID="53090f5e0f42453c33d38a60d145d49d">
  <xsd:schema xmlns:xsd="http://www.w3.org/2001/XMLSchema" xmlns:xs="http://www.w3.org/2001/XMLSchema" xmlns:p="http://schemas.microsoft.com/office/2006/metadata/properties" xmlns:ns2="678f1a22-54ca-4eed-8dc2-ca2679cccfde" xmlns:ns3="342c86ab-648f-4baa-b6a8-375eea1b1893" targetNamespace="http://schemas.microsoft.com/office/2006/metadata/properties" ma:root="true" ma:fieldsID="805e1b3755e3ca8fda57cd3a00abdb84" ns2:_="" ns3:_="">
    <xsd:import namespace="678f1a22-54ca-4eed-8dc2-ca2679cccfde"/>
    <xsd:import namespace="342c86ab-648f-4baa-b6a8-375eea1b18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8f1a22-54ca-4eed-8dc2-ca2679cccf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4f28ad-64bb-42c4-9fe1-28e8126d24b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42c86ab-648f-4baa-b6a8-375eea1b189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540b826-095f-4882-b87f-59408ba3bbee}" ma:internalName="TaxCatchAll" ma:showField="CatchAllData" ma:web="342c86ab-648f-4baa-b6a8-375eea1b18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606893-A799-425C-97EC-F5D2099DDB40}">
  <ds:schemaRefs>
    <ds:schemaRef ds:uri="http://schemas.microsoft.com/sharepoint/v3/contenttype/forms"/>
  </ds:schemaRefs>
</ds:datastoreItem>
</file>

<file path=customXml/itemProps2.xml><?xml version="1.0" encoding="utf-8"?>
<ds:datastoreItem xmlns:ds="http://schemas.openxmlformats.org/officeDocument/2006/customXml" ds:itemID="{665AD7A4-7322-4369-B923-3876221360C1}">
  <ds:schemaRefs>
    <ds:schemaRef ds:uri="http://schemas.microsoft.com/office/2006/metadata/properties"/>
    <ds:schemaRef ds:uri="http://schemas.microsoft.com/office/infopath/2007/PartnerControls"/>
    <ds:schemaRef ds:uri="342c86ab-648f-4baa-b6a8-375eea1b1893"/>
    <ds:schemaRef ds:uri="678f1a22-54ca-4eed-8dc2-ca2679cccfde"/>
  </ds:schemaRefs>
</ds:datastoreItem>
</file>

<file path=customXml/itemProps3.xml><?xml version="1.0" encoding="utf-8"?>
<ds:datastoreItem xmlns:ds="http://schemas.openxmlformats.org/officeDocument/2006/customXml" ds:itemID="{6921E0A9-18DD-47E7-9599-9CC804AE1E9C}">
  <ds:schemaRefs>
    <ds:schemaRef ds:uri="http://schemas.openxmlformats.org/officeDocument/2006/bibliography"/>
  </ds:schemaRefs>
</ds:datastoreItem>
</file>

<file path=customXml/itemProps4.xml><?xml version="1.0" encoding="utf-8"?>
<ds:datastoreItem xmlns:ds="http://schemas.openxmlformats.org/officeDocument/2006/customXml" ds:itemID="{B4C48AF3-BDA2-49D7-8F60-A1E8904A7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8f1a22-54ca-4eed-8dc2-ca2679cccfde"/>
    <ds:schemaRef ds:uri="342c86ab-648f-4baa-b6a8-375eea1b18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Mau-DATN_(Unicode).dot</Template>
  <TotalTime>237</TotalTime>
  <Pages>1</Pages>
  <Words>7935</Words>
  <Characters>45231</Characters>
  <Application>Microsoft Office Word</Application>
  <DocSecurity>4</DocSecurity>
  <Lines>376</Lines>
  <Paragraphs>106</Paragraphs>
  <ScaleCrop>false</ScaleCrop>
  <Manager>PGS.TS. Lê Văn Hưng</Manager>
  <Company>Bộ môn Công nghệ Phần mềm - Khoa Công nghệ thông tin, Trường Đại học Mỏ-Địa chất</Company>
  <LinksUpToDate>false</LinksUpToDate>
  <CharactersWithSpaces>53060</CharactersWithSpaces>
  <SharedDoc>false</SharedDoc>
  <HyperlinkBase>http://www.humg.edu.vn/cntt</HyperlinkBase>
  <HLinks>
    <vt:vector size="264" baseType="variant">
      <vt:variant>
        <vt:i4>1310775</vt:i4>
      </vt:variant>
      <vt:variant>
        <vt:i4>266</vt:i4>
      </vt:variant>
      <vt:variant>
        <vt:i4>0</vt:i4>
      </vt:variant>
      <vt:variant>
        <vt:i4>5</vt:i4>
      </vt:variant>
      <vt:variant>
        <vt:lpwstr/>
      </vt:variant>
      <vt:variant>
        <vt:lpwstr>_Toc216635013</vt:lpwstr>
      </vt:variant>
      <vt:variant>
        <vt:i4>1310775</vt:i4>
      </vt:variant>
      <vt:variant>
        <vt:i4>260</vt:i4>
      </vt:variant>
      <vt:variant>
        <vt:i4>0</vt:i4>
      </vt:variant>
      <vt:variant>
        <vt:i4>5</vt:i4>
      </vt:variant>
      <vt:variant>
        <vt:lpwstr/>
      </vt:variant>
      <vt:variant>
        <vt:lpwstr>_Toc216635012</vt:lpwstr>
      </vt:variant>
      <vt:variant>
        <vt:i4>1114175</vt:i4>
      </vt:variant>
      <vt:variant>
        <vt:i4>251</vt:i4>
      </vt:variant>
      <vt:variant>
        <vt:i4>0</vt:i4>
      </vt:variant>
      <vt:variant>
        <vt:i4>5</vt:i4>
      </vt:variant>
      <vt:variant>
        <vt:lpwstr/>
      </vt:variant>
      <vt:variant>
        <vt:lpwstr>_Toc216634856</vt:lpwstr>
      </vt:variant>
      <vt:variant>
        <vt:i4>1114175</vt:i4>
      </vt:variant>
      <vt:variant>
        <vt:i4>245</vt:i4>
      </vt:variant>
      <vt:variant>
        <vt:i4>0</vt:i4>
      </vt:variant>
      <vt:variant>
        <vt:i4>5</vt:i4>
      </vt:variant>
      <vt:variant>
        <vt:lpwstr/>
      </vt:variant>
      <vt:variant>
        <vt:lpwstr>_Toc216634855</vt:lpwstr>
      </vt:variant>
      <vt:variant>
        <vt:i4>1114175</vt:i4>
      </vt:variant>
      <vt:variant>
        <vt:i4>239</vt:i4>
      </vt:variant>
      <vt:variant>
        <vt:i4>0</vt:i4>
      </vt:variant>
      <vt:variant>
        <vt:i4>5</vt:i4>
      </vt:variant>
      <vt:variant>
        <vt:lpwstr/>
      </vt:variant>
      <vt:variant>
        <vt:lpwstr>_Toc216634854</vt:lpwstr>
      </vt:variant>
      <vt:variant>
        <vt:i4>1114175</vt:i4>
      </vt:variant>
      <vt:variant>
        <vt:i4>233</vt:i4>
      </vt:variant>
      <vt:variant>
        <vt:i4>0</vt:i4>
      </vt:variant>
      <vt:variant>
        <vt:i4>5</vt:i4>
      </vt:variant>
      <vt:variant>
        <vt:lpwstr/>
      </vt:variant>
      <vt:variant>
        <vt:lpwstr>_Toc216634853</vt:lpwstr>
      </vt:variant>
      <vt:variant>
        <vt:i4>1114175</vt:i4>
      </vt:variant>
      <vt:variant>
        <vt:i4>227</vt:i4>
      </vt:variant>
      <vt:variant>
        <vt:i4>0</vt:i4>
      </vt:variant>
      <vt:variant>
        <vt:i4>5</vt:i4>
      </vt:variant>
      <vt:variant>
        <vt:lpwstr/>
      </vt:variant>
      <vt:variant>
        <vt:lpwstr>_Toc216634852</vt:lpwstr>
      </vt:variant>
      <vt:variant>
        <vt:i4>1114175</vt:i4>
      </vt:variant>
      <vt:variant>
        <vt:i4>221</vt:i4>
      </vt:variant>
      <vt:variant>
        <vt:i4>0</vt:i4>
      </vt:variant>
      <vt:variant>
        <vt:i4>5</vt:i4>
      </vt:variant>
      <vt:variant>
        <vt:lpwstr/>
      </vt:variant>
      <vt:variant>
        <vt:lpwstr>_Toc216634851</vt:lpwstr>
      </vt:variant>
      <vt:variant>
        <vt:i4>1114175</vt:i4>
      </vt:variant>
      <vt:variant>
        <vt:i4>215</vt:i4>
      </vt:variant>
      <vt:variant>
        <vt:i4>0</vt:i4>
      </vt:variant>
      <vt:variant>
        <vt:i4>5</vt:i4>
      </vt:variant>
      <vt:variant>
        <vt:lpwstr/>
      </vt:variant>
      <vt:variant>
        <vt:lpwstr>_Toc216634850</vt:lpwstr>
      </vt:variant>
      <vt:variant>
        <vt:i4>1048639</vt:i4>
      </vt:variant>
      <vt:variant>
        <vt:i4>209</vt:i4>
      </vt:variant>
      <vt:variant>
        <vt:i4>0</vt:i4>
      </vt:variant>
      <vt:variant>
        <vt:i4>5</vt:i4>
      </vt:variant>
      <vt:variant>
        <vt:lpwstr/>
      </vt:variant>
      <vt:variant>
        <vt:lpwstr>_Toc216634849</vt:lpwstr>
      </vt:variant>
      <vt:variant>
        <vt:i4>1048639</vt:i4>
      </vt:variant>
      <vt:variant>
        <vt:i4>203</vt:i4>
      </vt:variant>
      <vt:variant>
        <vt:i4>0</vt:i4>
      </vt:variant>
      <vt:variant>
        <vt:i4>5</vt:i4>
      </vt:variant>
      <vt:variant>
        <vt:lpwstr/>
      </vt:variant>
      <vt:variant>
        <vt:lpwstr>_Toc216634848</vt:lpwstr>
      </vt:variant>
      <vt:variant>
        <vt:i4>1048639</vt:i4>
      </vt:variant>
      <vt:variant>
        <vt:i4>197</vt:i4>
      </vt:variant>
      <vt:variant>
        <vt:i4>0</vt:i4>
      </vt:variant>
      <vt:variant>
        <vt:i4>5</vt:i4>
      </vt:variant>
      <vt:variant>
        <vt:lpwstr/>
      </vt:variant>
      <vt:variant>
        <vt:lpwstr>_Toc216634847</vt:lpwstr>
      </vt:variant>
      <vt:variant>
        <vt:i4>1048639</vt:i4>
      </vt:variant>
      <vt:variant>
        <vt:i4>191</vt:i4>
      </vt:variant>
      <vt:variant>
        <vt:i4>0</vt:i4>
      </vt:variant>
      <vt:variant>
        <vt:i4>5</vt:i4>
      </vt:variant>
      <vt:variant>
        <vt:lpwstr/>
      </vt:variant>
      <vt:variant>
        <vt:lpwstr>_Toc216634846</vt:lpwstr>
      </vt:variant>
      <vt:variant>
        <vt:i4>1048639</vt:i4>
      </vt:variant>
      <vt:variant>
        <vt:i4>185</vt:i4>
      </vt:variant>
      <vt:variant>
        <vt:i4>0</vt:i4>
      </vt:variant>
      <vt:variant>
        <vt:i4>5</vt:i4>
      </vt:variant>
      <vt:variant>
        <vt:lpwstr/>
      </vt:variant>
      <vt:variant>
        <vt:lpwstr>_Toc216634845</vt:lpwstr>
      </vt:variant>
      <vt:variant>
        <vt:i4>1048639</vt:i4>
      </vt:variant>
      <vt:variant>
        <vt:i4>179</vt:i4>
      </vt:variant>
      <vt:variant>
        <vt:i4>0</vt:i4>
      </vt:variant>
      <vt:variant>
        <vt:i4>5</vt:i4>
      </vt:variant>
      <vt:variant>
        <vt:lpwstr/>
      </vt:variant>
      <vt:variant>
        <vt:lpwstr>_Toc216634844</vt:lpwstr>
      </vt:variant>
      <vt:variant>
        <vt:i4>1048639</vt:i4>
      </vt:variant>
      <vt:variant>
        <vt:i4>173</vt:i4>
      </vt:variant>
      <vt:variant>
        <vt:i4>0</vt:i4>
      </vt:variant>
      <vt:variant>
        <vt:i4>5</vt:i4>
      </vt:variant>
      <vt:variant>
        <vt:lpwstr/>
      </vt:variant>
      <vt:variant>
        <vt:lpwstr>_Toc216634843</vt:lpwstr>
      </vt:variant>
      <vt:variant>
        <vt:i4>1048639</vt:i4>
      </vt:variant>
      <vt:variant>
        <vt:i4>167</vt:i4>
      </vt:variant>
      <vt:variant>
        <vt:i4>0</vt:i4>
      </vt:variant>
      <vt:variant>
        <vt:i4>5</vt:i4>
      </vt:variant>
      <vt:variant>
        <vt:lpwstr/>
      </vt:variant>
      <vt:variant>
        <vt:lpwstr>_Toc216634842</vt:lpwstr>
      </vt:variant>
      <vt:variant>
        <vt:i4>1048639</vt:i4>
      </vt:variant>
      <vt:variant>
        <vt:i4>161</vt:i4>
      </vt:variant>
      <vt:variant>
        <vt:i4>0</vt:i4>
      </vt:variant>
      <vt:variant>
        <vt:i4>5</vt:i4>
      </vt:variant>
      <vt:variant>
        <vt:lpwstr/>
      </vt:variant>
      <vt:variant>
        <vt:lpwstr>_Toc216634841</vt:lpwstr>
      </vt:variant>
      <vt:variant>
        <vt:i4>2490376</vt:i4>
      </vt:variant>
      <vt:variant>
        <vt:i4>152</vt:i4>
      </vt:variant>
      <vt:variant>
        <vt:i4>0</vt:i4>
      </vt:variant>
      <vt:variant>
        <vt:i4>5</vt:i4>
      </vt:variant>
      <vt:variant>
        <vt:lpwstr/>
      </vt:variant>
      <vt:variant>
        <vt:lpwstr>_Toc1630994678</vt:lpwstr>
      </vt:variant>
      <vt:variant>
        <vt:i4>1376318</vt:i4>
      </vt:variant>
      <vt:variant>
        <vt:i4>146</vt:i4>
      </vt:variant>
      <vt:variant>
        <vt:i4>0</vt:i4>
      </vt:variant>
      <vt:variant>
        <vt:i4>5</vt:i4>
      </vt:variant>
      <vt:variant>
        <vt:lpwstr/>
      </vt:variant>
      <vt:variant>
        <vt:lpwstr>_Toc322774836</vt:lpwstr>
      </vt:variant>
      <vt:variant>
        <vt:i4>1245232</vt:i4>
      </vt:variant>
      <vt:variant>
        <vt:i4>140</vt:i4>
      </vt:variant>
      <vt:variant>
        <vt:i4>0</vt:i4>
      </vt:variant>
      <vt:variant>
        <vt:i4>5</vt:i4>
      </vt:variant>
      <vt:variant>
        <vt:lpwstr/>
      </vt:variant>
      <vt:variant>
        <vt:lpwstr>_Toc979683861</vt:lpwstr>
      </vt:variant>
      <vt:variant>
        <vt:i4>2228235</vt:i4>
      </vt:variant>
      <vt:variant>
        <vt:i4>134</vt:i4>
      </vt:variant>
      <vt:variant>
        <vt:i4>0</vt:i4>
      </vt:variant>
      <vt:variant>
        <vt:i4>5</vt:i4>
      </vt:variant>
      <vt:variant>
        <vt:lpwstr/>
      </vt:variant>
      <vt:variant>
        <vt:lpwstr>_Toc1417429763</vt:lpwstr>
      </vt:variant>
      <vt:variant>
        <vt:i4>2097157</vt:i4>
      </vt:variant>
      <vt:variant>
        <vt:i4>128</vt:i4>
      </vt:variant>
      <vt:variant>
        <vt:i4>0</vt:i4>
      </vt:variant>
      <vt:variant>
        <vt:i4>5</vt:i4>
      </vt:variant>
      <vt:variant>
        <vt:lpwstr/>
      </vt:variant>
      <vt:variant>
        <vt:lpwstr>_Toc1381489518</vt:lpwstr>
      </vt:variant>
      <vt:variant>
        <vt:i4>2621449</vt:i4>
      </vt:variant>
      <vt:variant>
        <vt:i4>122</vt:i4>
      </vt:variant>
      <vt:variant>
        <vt:i4>0</vt:i4>
      </vt:variant>
      <vt:variant>
        <vt:i4>5</vt:i4>
      </vt:variant>
      <vt:variant>
        <vt:lpwstr/>
      </vt:variant>
      <vt:variant>
        <vt:lpwstr>_Toc1490138088</vt:lpwstr>
      </vt:variant>
      <vt:variant>
        <vt:i4>1900596</vt:i4>
      </vt:variant>
      <vt:variant>
        <vt:i4>116</vt:i4>
      </vt:variant>
      <vt:variant>
        <vt:i4>0</vt:i4>
      </vt:variant>
      <vt:variant>
        <vt:i4>5</vt:i4>
      </vt:variant>
      <vt:variant>
        <vt:lpwstr/>
      </vt:variant>
      <vt:variant>
        <vt:lpwstr>_Toc484416506</vt:lpwstr>
      </vt:variant>
      <vt:variant>
        <vt:i4>2752515</vt:i4>
      </vt:variant>
      <vt:variant>
        <vt:i4>110</vt:i4>
      </vt:variant>
      <vt:variant>
        <vt:i4>0</vt:i4>
      </vt:variant>
      <vt:variant>
        <vt:i4>5</vt:i4>
      </vt:variant>
      <vt:variant>
        <vt:lpwstr/>
      </vt:variant>
      <vt:variant>
        <vt:lpwstr>_Toc1844605051</vt:lpwstr>
      </vt:variant>
      <vt:variant>
        <vt:i4>3080204</vt:i4>
      </vt:variant>
      <vt:variant>
        <vt:i4>104</vt:i4>
      </vt:variant>
      <vt:variant>
        <vt:i4>0</vt:i4>
      </vt:variant>
      <vt:variant>
        <vt:i4>5</vt:i4>
      </vt:variant>
      <vt:variant>
        <vt:lpwstr/>
      </vt:variant>
      <vt:variant>
        <vt:lpwstr>_Toc1085470812</vt:lpwstr>
      </vt:variant>
      <vt:variant>
        <vt:i4>1179709</vt:i4>
      </vt:variant>
      <vt:variant>
        <vt:i4>98</vt:i4>
      </vt:variant>
      <vt:variant>
        <vt:i4>0</vt:i4>
      </vt:variant>
      <vt:variant>
        <vt:i4>5</vt:i4>
      </vt:variant>
      <vt:variant>
        <vt:lpwstr/>
      </vt:variant>
      <vt:variant>
        <vt:lpwstr>_Toc260293620</vt:lpwstr>
      </vt:variant>
      <vt:variant>
        <vt:i4>1179699</vt:i4>
      </vt:variant>
      <vt:variant>
        <vt:i4>92</vt:i4>
      </vt:variant>
      <vt:variant>
        <vt:i4>0</vt:i4>
      </vt:variant>
      <vt:variant>
        <vt:i4>5</vt:i4>
      </vt:variant>
      <vt:variant>
        <vt:lpwstr/>
      </vt:variant>
      <vt:variant>
        <vt:lpwstr>_Toc545501355</vt:lpwstr>
      </vt:variant>
      <vt:variant>
        <vt:i4>1179699</vt:i4>
      </vt:variant>
      <vt:variant>
        <vt:i4>86</vt:i4>
      </vt:variant>
      <vt:variant>
        <vt:i4>0</vt:i4>
      </vt:variant>
      <vt:variant>
        <vt:i4>5</vt:i4>
      </vt:variant>
      <vt:variant>
        <vt:lpwstr/>
      </vt:variant>
      <vt:variant>
        <vt:lpwstr>_Toc545501355</vt:lpwstr>
      </vt:variant>
      <vt:variant>
        <vt:i4>1179699</vt:i4>
      </vt:variant>
      <vt:variant>
        <vt:i4>80</vt:i4>
      </vt:variant>
      <vt:variant>
        <vt:i4>0</vt:i4>
      </vt:variant>
      <vt:variant>
        <vt:i4>5</vt:i4>
      </vt:variant>
      <vt:variant>
        <vt:lpwstr/>
      </vt:variant>
      <vt:variant>
        <vt:lpwstr>_Toc545501355</vt:lpwstr>
      </vt:variant>
      <vt:variant>
        <vt:i4>1179699</vt:i4>
      </vt:variant>
      <vt:variant>
        <vt:i4>74</vt:i4>
      </vt:variant>
      <vt:variant>
        <vt:i4>0</vt:i4>
      </vt:variant>
      <vt:variant>
        <vt:i4>5</vt:i4>
      </vt:variant>
      <vt:variant>
        <vt:lpwstr/>
      </vt:variant>
      <vt:variant>
        <vt:lpwstr>_Toc545501355</vt:lpwstr>
      </vt:variant>
      <vt:variant>
        <vt:i4>1179699</vt:i4>
      </vt:variant>
      <vt:variant>
        <vt:i4>68</vt:i4>
      </vt:variant>
      <vt:variant>
        <vt:i4>0</vt:i4>
      </vt:variant>
      <vt:variant>
        <vt:i4>5</vt:i4>
      </vt:variant>
      <vt:variant>
        <vt:lpwstr/>
      </vt:variant>
      <vt:variant>
        <vt:lpwstr>_Toc545501355</vt:lpwstr>
      </vt:variant>
      <vt:variant>
        <vt:i4>1310768</vt:i4>
      </vt:variant>
      <vt:variant>
        <vt:i4>62</vt:i4>
      </vt:variant>
      <vt:variant>
        <vt:i4>0</vt:i4>
      </vt:variant>
      <vt:variant>
        <vt:i4>5</vt:i4>
      </vt:variant>
      <vt:variant>
        <vt:lpwstr/>
      </vt:variant>
      <vt:variant>
        <vt:lpwstr>_Toc557241651</vt:lpwstr>
      </vt:variant>
      <vt:variant>
        <vt:i4>2490371</vt:i4>
      </vt:variant>
      <vt:variant>
        <vt:i4>56</vt:i4>
      </vt:variant>
      <vt:variant>
        <vt:i4>0</vt:i4>
      </vt:variant>
      <vt:variant>
        <vt:i4>5</vt:i4>
      </vt:variant>
      <vt:variant>
        <vt:lpwstr/>
      </vt:variant>
      <vt:variant>
        <vt:lpwstr>_Toc1540552819</vt:lpwstr>
      </vt:variant>
      <vt:variant>
        <vt:i4>1179699</vt:i4>
      </vt:variant>
      <vt:variant>
        <vt:i4>50</vt:i4>
      </vt:variant>
      <vt:variant>
        <vt:i4>0</vt:i4>
      </vt:variant>
      <vt:variant>
        <vt:i4>5</vt:i4>
      </vt:variant>
      <vt:variant>
        <vt:lpwstr/>
      </vt:variant>
      <vt:variant>
        <vt:lpwstr>_Toc545501355</vt:lpwstr>
      </vt:variant>
      <vt:variant>
        <vt:i4>1179699</vt:i4>
      </vt:variant>
      <vt:variant>
        <vt:i4>44</vt:i4>
      </vt:variant>
      <vt:variant>
        <vt:i4>0</vt:i4>
      </vt:variant>
      <vt:variant>
        <vt:i4>5</vt:i4>
      </vt:variant>
      <vt:variant>
        <vt:lpwstr/>
      </vt:variant>
      <vt:variant>
        <vt:lpwstr>_Toc545501355</vt:lpwstr>
      </vt:variant>
      <vt:variant>
        <vt:i4>1179699</vt:i4>
      </vt:variant>
      <vt:variant>
        <vt:i4>38</vt:i4>
      </vt:variant>
      <vt:variant>
        <vt:i4>0</vt:i4>
      </vt:variant>
      <vt:variant>
        <vt:i4>5</vt:i4>
      </vt:variant>
      <vt:variant>
        <vt:lpwstr/>
      </vt:variant>
      <vt:variant>
        <vt:lpwstr>_Toc545501355</vt:lpwstr>
      </vt:variant>
      <vt:variant>
        <vt:i4>1179699</vt:i4>
      </vt:variant>
      <vt:variant>
        <vt:i4>32</vt:i4>
      </vt:variant>
      <vt:variant>
        <vt:i4>0</vt:i4>
      </vt:variant>
      <vt:variant>
        <vt:i4>5</vt:i4>
      </vt:variant>
      <vt:variant>
        <vt:lpwstr/>
      </vt:variant>
      <vt:variant>
        <vt:lpwstr>_Toc545501355</vt:lpwstr>
      </vt:variant>
      <vt:variant>
        <vt:i4>1179699</vt:i4>
      </vt:variant>
      <vt:variant>
        <vt:i4>26</vt:i4>
      </vt:variant>
      <vt:variant>
        <vt:i4>0</vt:i4>
      </vt:variant>
      <vt:variant>
        <vt:i4>5</vt:i4>
      </vt:variant>
      <vt:variant>
        <vt:lpwstr/>
      </vt:variant>
      <vt:variant>
        <vt:lpwstr>_Toc545501355</vt:lpwstr>
      </vt:variant>
      <vt:variant>
        <vt:i4>1114161</vt:i4>
      </vt:variant>
      <vt:variant>
        <vt:i4>20</vt:i4>
      </vt:variant>
      <vt:variant>
        <vt:i4>0</vt:i4>
      </vt:variant>
      <vt:variant>
        <vt:i4>5</vt:i4>
      </vt:variant>
      <vt:variant>
        <vt:lpwstr/>
      </vt:variant>
      <vt:variant>
        <vt:lpwstr>_Toc235241261</vt:lpwstr>
      </vt:variant>
      <vt:variant>
        <vt:i4>1376315</vt:i4>
      </vt:variant>
      <vt:variant>
        <vt:i4>14</vt:i4>
      </vt:variant>
      <vt:variant>
        <vt:i4>0</vt:i4>
      </vt:variant>
      <vt:variant>
        <vt:i4>5</vt:i4>
      </vt:variant>
      <vt:variant>
        <vt:lpwstr/>
      </vt:variant>
      <vt:variant>
        <vt:lpwstr>_Toc503244941</vt:lpwstr>
      </vt:variant>
      <vt:variant>
        <vt:i4>2097160</vt:i4>
      </vt:variant>
      <vt:variant>
        <vt:i4>8</vt:i4>
      </vt:variant>
      <vt:variant>
        <vt:i4>0</vt:i4>
      </vt:variant>
      <vt:variant>
        <vt:i4>5</vt:i4>
      </vt:variant>
      <vt:variant>
        <vt:lpwstr/>
      </vt:variant>
      <vt:variant>
        <vt:lpwstr>_Toc2034901310</vt:lpwstr>
      </vt:variant>
      <vt:variant>
        <vt:i4>1572919</vt:i4>
      </vt:variant>
      <vt:variant>
        <vt:i4>2</vt:i4>
      </vt:variant>
      <vt:variant>
        <vt:i4>0</vt:i4>
      </vt:variant>
      <vt:variant>
        <vt:i4>5</vt:i4>
      </vt:variant>
      <vt:variant>
        <vt:lpwstr/>
      </vt:variant>
      <vt:variant>
        <vt:lpwstr>_Toc95205993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Bài Tập Lớn</dc:title>
  <dc:subject>Van ban mau</dc:subject>
  <dc:creator>Hoàng Anh Đức</dc:creator>
  <cp:keywords/>
  <dc:description/>
  <cp:lastModifiedBy>NGÔ GIA LỘC</cp:lastModifiedBy>
  <cp:revision>467</cp:revision>
  <dcterms:created xsi:type="dcterms:W3CDTF">2026-05-19T18:22:00Z</dcterms:created>
  <dcterms:modified xsi:type="dcterms:W3CDTF">2026-05-30T15:08:00Z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ContentTypeId">
    <vt:lpwstr>0x0101002DA86EE81C1C3948A94B48E95D71EE18</vt:lpwstr>
  </property>
  <property fmtid="{D5CDD505-2E9C-101B-9397-08002B2CF9AE}" pid="6" name="MediaServiceImageTags">
    <vt:lpwstr/>
  </property>
</Properties>
</file>